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3A28A0" w14:textId="62878236" w:rsidR="003B0748" w:rsidRDefault="003B0748" w:rsidP="003B0748">
      <w:pPr>
        <w:rPr>
          <w:rStyle w:val="af"/>
          <w:lang w:eastAsia="ko-KR"/>
        </w:rPr>
      </w:pPr>
      <w:bookmarkStart w:id="0" w:name="_Toc170802000"/>
    </w:p>
    <w:p w14:paraId="45F12315" w14:textId="77777777" w:rsidR="00F47731" w:rsidRPr="00D501BE" w:rsidRDefault="00F47731" w:rsidP="003B0748">
      <w:pPr>
        <w:rPr>
          <w:rStyle w:val="af"/>
          <w:lang w:eastAsia="ko-KR"/>
        </w:rPr>
      </w:pPr>
    </w:p>
    <w:p w14:paraId="6A357DFB" w14:textId="77777777" w:rsidR="003B0748" w:rsidRPr="00890F12" w:rsidRDefault="003B0748" w:rsidP="003B0748">
      <w:pPr>
        <w:rPr>
          <w:rFonts w:ascii="맑은 고딕" w:eastAsia="맑은 고딕" w:hAnsi="맑은 고딕"/>
        </w:rPr>
      </w:pPr>
    </w:p>
    <w:p w14:paraId="212EE9C4" w14:textId="77777777" w:rsidR="003B0748" w:rsidRPr="00890F12" w:rsidRDefault="003B0748" w:rsidP="003B0748">
      <w:pPr>
        <w:rPr>
          <w:rFonts w:ascii="맑은 고딕" w:eastAsia="맑은 고딕" w:hAnsi="맑은 고딕"/>
        </w:rPr>
      </w:pPr>
    </w:p>
    <w:p w14:paraId="1FCAC70B" w14:textId="77777777" w:rsidR="003B0748" w:rsidRPr="00890F12" w:rsidRDefault="003B0748" w:rsidP="003B0748">
      <w:pPr>
        <w:pStyle w:val="TableText"/>
        <w:rPr>
          <w:rFonts w:ascii="맑은 고딕" w:eastAsia="맑은 고딕" w:hAnsi="맑은 고딕"/>
        </w:rPr>
      </w:pPr>
    </w:p>
    <w:p w14:paraId="4142A55F" w14:textId="77777777" w:rsidR="003B0748" w:rsidRPr="00890F12" w:rsidRDefault="003B0748" w:rsidP="003B0748">
      <w:pPr>
        <w:rPr>
          <w:rFonts w:ascii="맑은 고딕" w:eastAsia="맑은 고딕" w:hAnsi="맑은 고딕"/>
        </w:rPr>
      </w:pPr>
    </w:p>
    <w:tbl>
      <w:tblPr>
        <w:tblpPr w:leftFromText="142" w:rightFromText="142" w:vertAnchor="text" w:horzAnchor="margin" w:tblpXSpec="center" w:tblpY="927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9"/>
      </w:tblGrid>
      <w:tr w:rsidR="00FA539E" w:rsidRPr="00890F12" w14:paraId="0528FB92" w14:textId="77777777" w:rsidTr="00FA539E">
        <w:trPr>
          <w:cantSplit/>
          <w:trHeight w:val="619"/>
        </w:trPr>
        <w:tc>
          <w:tcPr>
            <w:tcW w:w="8789" w:type="dxa"/>
            <w:tcBorders>
              <w:bottom w:val="single" w:sz="4" w:space="0" w:color="auto"/>
            </w:tcBorders>
            <w:vAlign w:val="bottom"/>
          </w:tcPr>
          <w:p w14:paraId="34CF0614" w14:textId="77777777" w:rsidR="00FA539E" w:rsidRPr="00890F12" w:rsidRDefault="00FA539E" w:rsidP="00FA539E">
            <w:pPr>
              <w:jc w:val="right"/>
              <w:rPr>
                <w:rFonts w:ascii="맑은 고딕" w:eastAsia="맑은 고딕" w:hAnsi="맑은 고딕"/>
                <w:i/>
                <w:color w:val="808080"/>
                <w:sz w:val="44"/>
              </w:rPr>
            </w:pPr>
          </w:p>
        </w:tc>
      </w:tr>
      <w:tr w:rsidR="00FA539E" w:rsidRPr="00691814" w14:paraId="20E037E7" w14:textId="77777777" w:rsidTr="00FA539E">
        <w:trPr>
          <w:cantSplit/>
          <w:trHeight w:val="1155"/>
        </w:trPr>
        <w:tc>
          <w:tcPr>
            <w:tcW w:w="8789" w:type="dxa"/>
            <w:tcBorders>
              <w:top w:val="single" w:sz="4" w:space="0" w:color="auto"/>
              <w:bottom w:val="single" w:sz="4" w:space="0" w:color="auto"/>
            </w:tcBorders>
          </w:tcPr>
          <w:p w14:paraId="1047BC66" w14:textId="77777777" w:rsidR="00FA539E" w:rsidRPr="00691814" w:rsidRDefault="00D83ACB" w:rsidP="00FA539E">
            <w:pPr>
              <w:pStyle w:val="af0"/>
              <w:spacing w:before="24" w:after="24"/>
              <w:ind w:left="500"/>
              <w:rPr>
                <w:rFonts w:ascii="KB금융 본문체 Light" w:eastAsia="KB금융 본문체 Light" w:hAnsi="KB금융 본문체 Light"/>
                <w:b w:val="0"/>
                <w:i w:val="0"/>
                <w:iCs w:val="0"/>
                <w:sz w:val="36"/>
                <w:szCs w:val="36"/>
                <w:lang w:eastAsia="ko-KR"/>
              </w:rPr>
            </w:pPr>
            <w:bookmarkStart w:id="1" w:name="Titre"/>
            <w:bookmarkEnd w:id="1"/>
            <w:r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6"/>
                <w:szCs w:val="36"/>
                <w:lang w:eastAsia="ko-KR"/>
              </w:rPr>
              <w:t>「</w:t>
            </w:r>
            <w:r w:rsidR="00B46E8E"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6"/>
                <w:szCs w:val="36"/>
                <w:lang w:eastAsia="ko-KR"/>
              </w:rPr>
              <w:t>KB스타뱅킹 전용 프레임워크 구축</w:t>
            </w:r>
            <w:r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6"/>
                <w:szCs w:val="36"/>
                <w:lang w:eastAsia="ko-KR"/>
              </w:rPr>
              <w:t>」</w:t>
            </w:r>
            <w:r w:rsidR="00A0209D"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6"/>
                <w:szCs w:val="36"/>
                <w:lang w:eastAsia="ko-KR"/>
              </w:rPr>
              <w:t xml:space="preserve"> 프로젝트</w:t>
            </w:r>
          </w:p>
          <w:p w14:paraId="2B135CEA" w14:textId="4AA746A8" w:rsidR="00FA539E" w:rsidRPr="00691814" w:rsidRDefault="00FA539E" w:rsidP="00FA539E">
            <w:pPr>
              <w:pStyle w:val="af0"/>
              <w:ind w:right="159"/>
              <w:rPr>
                <w:rFonts w:ascii="KB금융 본문체 Light" w:eastAsia="KB금융 본문체 Light" w:hAnsi="KB금융 본문체 Light"/>
                <w:b w:val="0"/>
                <w:bCs/>
                <w:sz w:val="3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2"/>
                <w:lang w:eastAsia="ko-KR"/>
              </w:rPr>
              <w:t>구축</w:t>
            </w:r>
            <w:r w:rsidR="00CC6469"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2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2"/>
                <w:lang w:eastAsia="ko-KR"/>
              </w:rPr>
              <w:t>요건</w:t>
            </w:r>
            <w:r w:rsidR="00CC6469"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2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b w:val="0"/>
                <w:bCs/>
                <w:i w:val="0"/>
                <w:iCs w:val="0"/>
                <w:sz w:val="32"/>
                <w:lang w:eastAsia="ko-KR"/>
              </w:rPr>
              <w:t>정의서</w:t>
            </w:r>
          </w:p>
        </w:tc>
      </w:tr>
      <w:tr w:rsidR="00FA539E" w:rsidRPr="00691814" w14:paraId="67651D68" w14:textId="77777777" w:rsidTr="00FA539E">
        <w:trPr>
          <w:cantSplit/>
          <w:trHeight w:val="543"/>
        </w:trPr>
        <w:tc>
          <w:tcPr>
            <w:tcW w:w="8789" w:type="dxa"/>
            <w:tcBorders>
              <w:top w:val="single" w:sz="4" w:space="0" w:color="auto"/>
            </w:tcBorders>
          </w:tcPr>
          <w:p w14:paraId="54CD69EA" w14:textId="77777777" w:rsidR="00FA539E" w:rsidRPr="00691814" w:rsidRDefault="00FA539E" w:rsidP="00FA539E">
            <w:pPr>
              <w:jc w:val="right"/>
              <w:rPr>
                <w:rFonts w:ascii="맑은 고딕" w:eastAsia="맑은 고딕" w:hAnsi="맑은 고딕"/>
                <w:lang w:eastAsia="ko-KR"/>
              </w:rPr>
            </w:pPr>
            <w:bookmarkStart w:id="2" w:name="Version"/>
            <w:bookmarkEnd w:id="2"/>
          </w:p>
        </w:tc>
      </w:tr>
    </w:tbl>
    <w:p w14:paraId="2D261219" w14:textId="77777777" w:rsidR="003B0748" w:rsidRPr="00691814" w:rsidRDefault="003B0748" w:rsidP="003B0748">
      <w:pPr>
        <w:rPr>
          <w:rFonts w:ascii="맑은 고딕" w:eastAsia="맑은 고딕" w:hAnsi="맑은 고딕"/>
        </w:rPr>
      </w:pPr>
    </w:p>
    <w:p w14:paraId="28911177" w14:textId="77777777" w:rsidR="003B0748" w:rsidRPr="00691814" w:rsidRDefault="003B0748" w:rsidP="003B0748">
      <w:pPr>
        <w:rPr>
          <w:rFonts w:ascii="맑은 고딕" w:eastAsia="맑은 고딕" w:hAnsi="맑은 고딕"/>
        </w:rPr>
      </w:pPr>
    </w:p>
    <w:p w14:paraId="6057C78A" w14:textId="77777777" w:rsidR="003B0748" w:rsidRPr="00691814" w:rsidRDefault="003B0748" w:rsidP="003B0748">
      <w:pPr>
        <w:rPr>
          <w:rFonts w:ascii="맑은 고딕" w:eastAsia="맑은 고딕" w:hAnsi="맑은 고딕"/>
        </w:rPr>
      </w:pPr>
    </w:p>
    <w:p w14:paraId="228ED3A6" w14:textId="77777777" w:rsidR="003B0748" w:rsidRPr="00691814" w:rsidRDefault="003B0748" w:rsidP="003B0748">
      <w:pPr>
        <w:rPr>
          <w:rFonts w:ascii="맑은 고딕" w:eastAsia="맑은 고딕" w:hAnsi="맑은 고딕"/>
        </w:rPr>
      </w:pPr>
    </w:p>
    <w:p w14:paraId="5C5A4AF7" w14:textId="77777777" w:rsidR="003B0748" w:rsidRPr="00691814" w:rsidRDefault="003B0748" w:rsidP="003B0748">
      <w:pPr>
        <w:pStyle w:val="TableText"/>
        <w:rPr>
          <w:rFonts w:ascii="맑은 고딕" w:eastAsia="맑은 고딕" w:hAnsi="맑은 고딕"/>
          <w:lang w:eastAsia="ko-KR"/>
        </w:rPr>
      </w:pPr>
      <w:bookmarkStart w:id="3" w:name="Contexte"/>
      <w:bookmarkEnd w:id="3"/>
    </w:p>
    <w:p w14:paraId="0EFAC066" w14:textId="77777777" w:rsidR="003B0748" w:rsidRPr="00691814" w:rsidRDefault="003B0748" w:rsidP="003B0748">
      <w:pPr>
        <w:rPr>
          <w:rFonts w:ascii="맑은 고딕" w:eastAsia="맑은 고딕" w:hAnsi="맑은 고딕" w:cs="Arial"/>
          <w:noProof w:val="0"/>
          <w:sz w:val="32"/>
          <w:szCs w:val="32"/>
          <w:lang w:eastAsia="ko-KR"/>
        </w:rPr>
      </w:pPr>
    </w:p>
    <w:p w14:paraId="44B3B44A" w14:textId="77777777" w:rsidR="003B0748" w:rsidRPr="00691814" w:rsidRDefault="003B0748" w:rsidP="003B0748">
      <w:pPr>
        <w:rPr>
          <w:rFonts w:ascii="맑은 고딕" w:eastAsia="맑은 고딕" w:hAnsi="맑은 고딕" w:cs="Arial"/>
          <w:noProof w:val="0"/>
          <w:sz w:val="32"/>
          <w:szCs w:val="32"/>
          <w:lang w:eastAsia="ko-KR"/>
        </w:rPr>
      </w:pPr>
    </w:p>
    <w:p w14:paraId="3D184D4E" w14:textId="77777777" w:rsidR="003B0748" w:rsidRPr="00691814" w:rsidRDefault="003B0748" w:rsidP="003B0748">
      <w:pPr>
        <w:rPr>
          <w:rFonts w:ascii="맑은 고딕" w:eastAsia="맑은 고딕" w:hAnsi="맑은 고딕" w:cs="Arial"/>
          <w:noProof w:val="0"/>
          <w:sz w:val="32"/>
          <w:szCs w:val="32"/>
          <w:lang w:eastAsia="ko-KR"/>
        </w:rPr>
      </w:pPr>
    </w:p>
    <w:p w14:paraId="685A7BAE" w14:textId="77777777" w:rsidR="003B0748" w:rsidRPr="00691814" w:rsidRDefault="003B0748" w:rsidP="003B0748">
      <w:pPr>
        <w:rPr>
          <w:rFonts w:ascii="맑은 고딕" w:eastAsia="맑은 고딕" w:hAnsi="맑은 고딕" w:cs="Arial"/>
          <w:noProof w:val="0"/>
          <w:sz w:val="32"/>
          <w:szCs w:val="32"/>
          <w:lang w:eastAsia="ko-KR"/>
        </w:rPr>
      </w:pPr>
    </w:p>
    <w:tbl>
      <w:tblPr>
        <w:tblpPr w:leftFromText="142" w:rightFromText="142" w:vertAnchor="text" w:horzAnchor="margin" w:tblpXSpec="center" w:tblpY="503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694"/>
        <w:gridCol w:w="4508"/>
      </w:tblGrid>
      <w:tr w:rsidR="00FA539E" w:rsidRPr="00691814" w14:paraId="06B49F48" w14:textId="77777777" w:rsidTr="00FA539E">
        <w:trPr>
          <w:cantSplit/>
          <w:trHeight w:val="235"/>
        </w:trPr>
        <w:tc>
          <w:tcPr>
            <w:tcW w:w="2694" w:type="dxa"/>
          </w:tcPr>
          <w:p w14:paraId="7247B3F3" w14:textId="77777777" w:rsidR="00FA539E" w:rsidRPr="00691814" w:rsidRDefault="00FA539E" w:rsidP="00FA539E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/>
                <w:szCs w:val="22"/>
                <w:lang w:eastAsia="ko-KR"/>
              </w:rPr>
              <w:t>부서명</w:t>
            </w:r>
          </w:p>
        </w:tc>
        <w:tc>
          <w:tcPr>
            <w:tcW w:w="4508" w:type="dxa"/>
          </w:tcPr>
          <w:p w14:paraId="43CF6724" w14:textId="7ABDD311" w:rsidR="00FA539E" w:rsidRPr="00691814" w:rsidRDefault="00E02E70" w:rsidP="00EC4D85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</w:pPr>
            <w:bookmarkStart w:id="4" w:name="Auteur"/>
            <w:bookmarkEnd w:id="4"/>
            <w:r w:rsidRPr="00691814">
              <w:rPr>
                <w:rFonts w:ascii="KB금융 본문체 Light" w:eastAsia="KB금융 본문체 Light" w:hAnsi="KB금융 본문체 Light" w:hint="eastAsia"/>
                <w:b/>
                <w:szCs w:val="22"/>
                <w:lang w:eastAsia="ko-KR"/>
              </w:rPr>
              <w:t>뱅킹인프라부(P)</w:t>
            </w:r>
          </w:p>
        </w:tc>
        <w:bookmarkStart w:id="5" w:name="Date"/>
        <w:bookmarkEnd w:id="5"/>
      </w:tr>
      <w:tr w:rsidR="00FA539E" w:rsidRPr="00691814" w14:paraId="58D0A865" w14:textId="77777777" w:rsidTr="00FA539E">
        <w:trPr>
          <w:cantSplit/>
          <w:trHeight w:val="234"/>
        </w:trPr>
        <w:tc>
          <w:tcPr>
            <w:tcW w:w="2694" w:type="dxa"/>
          </w:tcPr>
          <w:p w14:paraId="5A4F4068" w14:textId="77777777" w:rsidR="00FA539E" w:rsidRPr="00691814" w:rsidRDefault="00FA539E" w:rsidP="00FA539E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/>
                <w:szCs w:val="22"/>
                <w:lang w:eastAsia="ko-KR"/>
              </w:rPr>
              <w:t>작성자</w:t>
            </w:r>
          </w:p>
        </w:tc>
        <w:tc>
          <w:tcPr>
            <w:tcW w:w="4508" w:type="dxa"/>
          </w:tcPr>
          <w:p w14:paraId="2D66B8EA" w14:textId="25B42046" w:rsidR="00FA539E" w:rsidRPr="00691814" w:rsidRDefault="00FA539E" w:rsidP="00FA539E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</w:rPr>
            </w:pPr>
          </w:p>
        </w:tc>
      </w:tr>
      <w:tr w:rsidR="00FA539E" w:rsidRPr="00691814" w14:paraId="631AFA43" w14:textId="77777777" w:rsidTr="00FA539E">
        <w:trPr>
          <w:cantSplit/>
        </w:trPr>
        <w:tc>
          <w:tcPr>
            <w:tcW w:w="2694" w:type="dxa"/>
          </w:tcPr>
          <w:p w14:paraId="57D91E28" w14:textId="77777777" w:rsidR="00FA539E" w:rsidRPr="00691814" w:rsidRDefault="00FA539E" w:rsidP="00FA539E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/>
                <w:szCs w:val="22"/>
                <w:lang w:eastAsia="ko-KR"/>
              </w:rPr>
              <w:t>작성일자</w:t>
            </w:r>
          </w:p>
        </w:tc>
        <w:tc>
          <w:tcPr>
            <w:tcW w:w="4508" w:type="dxa"/>
          </w:tcPr>
          <w:p w14:paraId="3F66BAD9" w14:textId="558CF19A" w:rsidR="00FA539E" w:rsidRPr="00691814" w:rsidRDefault="00EC4D85" w:rsidP="00FD2A51">
            <w:pPr>
              <w:jc w:val="center"/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202</w:t>
            </w:r>
            <w:r w:rsidR="00E02E70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5</w:t>
            </w:r>
            <w:r w:rsidR="005D3368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.</w:t>
            </w:r>
            <w:r w:rsidR="00E02E70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0</w:t>
            </w:r>
            <w:r w:rsidR="00FD2A51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2</w:t>
            </w:r>
            <w:r w:rsidR="001D478B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.</w:t>
            </w:r>
            <w:r w:rsidR="00FD2A51" w:rsidRPr="00691814">
              <w:rPr>
                <w:rFonts w:ascii="KB금융 본문체 Light" w:eastAsia="KB금융 본문체 Light" w:hAnsi="KB금융 본문체 Light"/>
                <w:b/>
                <w:szCs w:val="22"/>
                <w:lang w:eastAsia="ko-KR"/>
              </w:rPr>
              <w:t>06</w:t>
            </w:r>
          </w:p>
        </w:tc>
      </w:tr>
    </w:tbl>
    <w:p w14:paraId="1CFFB79B" w14:textId="77777777" w:rsidR="003B0748" w:rsidRPr="00691814" w:rsidRDefault="003B0748" w:rsidP="003B0748">
      <w:pPr>
        <w:rPr>
          <w:rFonts w:ascii="맑은 고딕" w:eastAsia="맑은 고딕" w:hAnsi="맑은 고딕" w:cs="Arial"/>
          <w:noProof w:val="0"/>
          <w:sz w:val="32"/>
          <w:szCs w:val="32"/>
          <w:lang w:eastAsia="ko-KR"/>
        </w:rPr>
      </w:pPr>
    </w:p>
    <w:p w14:paraId="193371EE" w14:textId="77777777" w:rsidR="003B0748" w:rsidRPr="00691814" w:rsidRDefault="003B0748" w:rsidP="003B0748">
      <w:pPr>
        <w:rPr>
          <w:rFonts w:ascii="맑은 고딕" w:eastAsia="맑은 고딕" w:hAnsi="맑은 고딕"/>
          <w:sz w:val="32"/>
          <w:szCs w:val="32"/>
          <w:lang w:eastAsia="ko-KR"/>
        </w:rPr>
      </w:pPr>
    </w:p>
    <w:p w14:paraId="65A668E9" w14:textId="77777777" w:rsidR="00FA539E" w:rsidRPr="00691814" w:rsidRDefault="00FA539E" w:rsidP="003B0748">
      <w:pPr>
        <w:rPr>
          <w:rFonts w:ascii="맑은 고딕" w:eastAsia="맑은 고딕" w:hAnsi="맑은 고딕"/>
          <w:sz w:val="32"/>
          <w:szCs w:val="32"/>
          <w:lang w:eastAsia="ko-KR"/>
        </w:rPr>
      </w:pPr>
    </w:p>
    <w:p w14:paraId="3C13AE5A" w14:textId="77777777" w:rsidR="00FA539E" w:rsidRPr="00691814" w:rsidRDefault="00FA539E" w:rsidP="003B0748">
      <w:pPr>
        <w:rPr>
          <w:rFonts w:ascii="맑은 고딕" w:eastAsia="맑은 고딕" w:hAnsi="맑은 고딕"/>
          <w:sz w:val="32"/>
          <w:szCs w:val="32"/>
          <w:lang w:eastAsia="ko-KR"/>
        </w:rPr>
      </w:pPr>
    </w:p>
    <w:p w14:paraId="5A148843" w14:textId="77777777" w:rsidR="00FA539E" w:rsidRPr="00691814" w:rsidRDefault="00FA539E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※ </w:t>
      </w:r>
      <w:r w:rsidRPr="00691814">
        <w:rPr>
          <w:rFonts w:ascii="KB금융 본문체 Light" w:eastAsia="KB금융 본문체 Light" w:hAnsi="KB금융 본문체 Light" w:hint="eastAsia"/>
          <w:szCs w:val="22"/>
        </w:rPr>
        <w:t>본 구축 요건정의서에 표기된 프로젝트 기간, 개발공수 투입인력 계획 등 계약내용에</w:t>
      </w:r>
    </w:p>
    <w:p w14:paraId="60BC5CD0" w14:textId="77777777" w:rsidR="00FA539E" w:rsidRPr="00691814" w:rsidRDefault="00FA539E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   </w:t>
      </w:r>
      <w:r w:rsidRPr="00691814">
        <w:rPr>
          <w:rFonts w:ascii="KB금융 본문체 Light" w:eastAsia="KB금융 본문체 Light" w:hAnsi="KB금융 본문체 Light" w:hint="eastAsia"/>
          <w:szCs w:val="22"/>
        </w:rPr>
        <w:t>종속된 모든 부분은 선정된 업체의 제안 내용에 따라 최종 계약 시 변경 될 수 있으며,</w:t>
      </w:r>
    </w:p>
    <w:p w14:paraId="354175AC" w14:textId="77777777" w:rsidR="00B63E55" w:rsidRPr="00691814" w:rsidRDefault="00FA539E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</w:rPr>
      </w:pP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  </w:t>
      </w:r>
      <w:r w:rsidRPr="00691814">
        <w:rPr>
          <w:rFonts w:ascii="KB금융 본문체 Light" w:eastAsia="KB금융 본문체 Light" w:hAnsi="KB금융 본문체 Light" w:hint="eastAsia"/>
          <w:szCs w:val="22"/>
        </w:rPr>
        <w:t xml:space="preserve"> 이 경우 공식 계약서의 내용이 구축요건정의서 보다 우선함</w:t>
      </w:r>
    </w:p>
    <w:p w14:paraId="2B4C26B8" w14:textId="27478C60" w:rsidR="00FE7029" w:rsidRPr="00691814" w:rsidRDefault="00FE7029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</w:rPr>
      </w:pPr>
    </w:p>
    <w:p w14:paraId="7EE11317" w14:textId="3567E653" w:rsidR="00960EED" w:rsidRPr="00691814" w:rsidRDefault="00960EED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</w:rPr>
      </w:pPr>
    </w:p>
    <w:p w14:paraId="6DFBC9AD" w14:textId="5F02492B" w:rsidR="00960EED" w:rsidRPr="00691814" w:rsidRDefault="00960EED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</w:rPr>
      </w:pPr>
    </w:p>
    <w:p w14:paraId="75BDD960" w14:textId="77777777" w:rsidR="00960EED" w:rsidRPr="00691814" w:rsidRDefault="00960EED" w:rsidP="00FA539E">
      <w:pPr>
        <w:widowControl w:val="0"/>
        <w:wordWrap w:val="0"/>
        <w:autoSpaceDE w:val="0"/>
        <w:autoSpaceDN w:val="0"/>
        <w:ind w:left="709"/>
        <w:rPr>
          <w:rFonts w:ascii="KB금융 본문체 Light" w:eastAsia="KB금융 본문체 Light" w:hAnsi="KB금융 본문체 Light"/>
          <w:szCs w:val="22"/>
        </w:rPr>
      </w:pPr>
    </w:p>
    <w:p w14:paraId="23763584" w14:textId="77777777" w:rsidR="00FE7029" w:rsidRPr="00691814" w:rsidRDefault="00FE7029" w:rsidP="00FA539E">
      <w:pPr>
        <w:widowControl w:val="0"/>
        <w:wordWrap w:val="0"/>
        <w:autoSpaceDE w:val="0"/>
        <w:autoSpaceDN w:val="0"/>
        <w:ind w:left="709"/>
        <w:rPr>
          <w:rFonts w:ascii="KB금융 제목체 Bold" w:eastAsia="KB금융 제목체 Bold" w:hAnsi="KB금융 제목체 Bold"/>
          <w:shd w:val="clear" w:color="auto" w:fill="FFFFFF"/>
          <w:lang w:eastAsia="ko-KR"/>
        </w:rPr>
      </w:pPr>
    </w:p>
    <w:p w14:paraId="08EFC62C" w14:textId="77777777" w:rsidR="000E41F4" w:rsidRPr="00691814" w:rsidRDefault="000E41F4" w:rsidP="000E58B8">
      <w:pPr>
        <w:pStyle w:val="RevisionHistory"/>
      </w:pPr>
      <w:bookmarkStart w:id="6" w:name="_Toc206487789"/>
      <w:bookmarkStart w:id="7" w:name="_Toc385921048"/>
      <w:bookmarkStart w:id="8" w:name="_Toc503797251"/>
      <w:bookmarkStart w:id="9" w:name="_Toc503880982"/>
      <w:bookmarkStart w:id="10" w:name="_Toc503881285"/>
      <w:bookmarkStart w:id="11" w:name="_Toc503881492"/>
      <w:r w:rsidRPr="00691814">
        <w:rPr>
          <w:rFonts w:hint="eastAsia"/>
        </w:rPr>
        <w:lastRenderedPageBreak/>
        <w:t>개정 이력</w:t>
      </w:r>
      <w:bookmarkEnd w:id="6"/>
      <w:bookmarkEnd w:id="7"/>
      <w:bookmarkEnd w:id="8"/>
      <w:bookmarkEnd w:id="9"/>
      <w:bookmarkEnd w:id="10"/>
      <w:bookmarkEnd w:id="11"/>
    </w:p>
    <w:tbl>
      <w:tblPr>
        <w:tblW w:w="967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08"/>
        <w:gridCol w:w="894"/>
        <w:gridCol w:w="4578"/>
        <w:gridCol w:w="1674"/>
        <w:gridCol w:w="923"/>
      </w:tblGrid>
      <w:tr w:rsidR="000E41F4" w:rsidRPr="00691814" w14:paraId="65577302" w14:textId="77777777" w:rsidTr="002D30B2">
        <w:trPr>
          <w:trHeight w:val="408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14:paraId="719248D1" w14:textId="77777777" w:rsidR="000E41F4" w:rsidRPr="00691814" w:rsidRDefault="000E41F4" w:rsidP="00BB1001">
            <w:pPr>
              <w:jc w:val="center"/>
              <w:rPr>
                <w:rFonts w:ascii="KB금융 본문체 Bold" w:eastAsia="KB금융 본문체 Bold" w:hAnsi="KB금융 본문체 Bold" w:cs="Arial"/>
                <w:b/>
                <w:bCs/>
              </w:rPr>
            </w:pPr>
            <w:r w:rsidRPr="00691814">
              <w:rPr>
                <w:rFonts w:ascii="KB금융 본문체 Bold" w:eastAsia="KB금융 본문체 Bold" w:hAnsi="KB금융 본문체 Bold" w:cs="Arial" w:hint="eastAsia"/>
                <w:b/>
                <w:bCs/>
              </w:rPr>
              <w:t>일자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14:paraId="14007B08" w14:textId="77777777" w:rsidR="000E41F4" w:rsidRPr="00691814" w:rsidRDefault="000E41F4" w:rsidP="00BB1001">
            <w:pPr>
              <w:jc w:val="center"/>
              <w:rPr>
                <w:rFonts w:ascii="KB금융 본문체 Bold" w:eastAsia="KB금융 본문체 Bold" w:hAnsi="KB금융 본문체 Bold" w:cs="Arial"/>
                <w:b/>
                <w:bCs/>
              </w:rPr>
            </w:pPr>
            <w:r w:rsidRPr="00691814">
              <w:rPr>
                <w:rFonts w:ascii="KB금융 본문체 Bold" w:eastAsia="KB금융 본문체 Bold" w:hAnsi="KB금융 본문체 Bold" w:cs="Arial" w:hint="eastAsia"/>
                <w:b/>
                <w:bCs/>
              </w:rPr>
              <w:t>버전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14:paraId="717C942E" w14:textId="77777777" w:rsidR="000E41F4" w:rsidRPr="00691814" w:rsidRDefault="000E41F4" w:rsidP="00BB1001">
            <w:pPr>
              <w:jc w:val="center"/>
              <w:rPr>
                <w:rFonts w:ascii="KB금융 본문체 Bold" w:eastAsia="KB금융 본문체 Bold" w:hAnsi="KB금융 본문체 Bold" w:cs="Arial"/>
                <w:b/>
                <w:bCs/>
              </w:rPr>
            </w:pPr>
            <w:r w:rsidRPr="00691814">
              <w:rPr>
                <w:rFonts w:ascii="KB금융 본문체 Bold" w:eastAsia="KB금융 본문체 Bold" w:hAnsi="KB금융 본문체 Bold" w:cs="Arial" w:hint="eastAsia"/>
                <w:b/>
                <w:bCs/>
              </w:rPr>
              <w:t>주요 내용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14:paraId="534DA457" w14:textId="77777777" w:rsidR="000E41F4" w:rsidRPr="00691814" w:rsidRDefault="000E41F4" w:rsidP="00BB1001">
            <w:pPr>
              <w:jc w:val="center"/>
              <w:rPr>
                <w:rFonts w:ascii="KB금융 본문체 Bold" w:eastAsia="KB금융 본문체 Bold" w:hAnsi="KB금융 본문체 Bold" w:cs="Arial"/>
                <w:b/>
                <w:bCs/>
              </w:rPr>
            </w:pPr>
            <w:r w:rsidRPr="00691814">
              <w:rPr>
                <w:rFonts w:ascii="KB금융 본문체 Bold" w:eastAsia="KB금융 본문체 Bold" w:hAnsi="KB금융 본문체 Bold" w:cs="Arial" w:hint="eastAsia"/>
                <w:b/>
                <w:bCs/>
              </w:rPr>
              <w:t>작성자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14:paraId="64A692B7" w14:textId="77777777" w:rsidR="000E41F4" w:rsidRPr="00691814" w:rsidRDefault="000E41F4" w:rsidP="00BB1001">
            <w:pPr>
              <w:jc w:val="center"/>
              <w:rPr>
                <w:rFonts w:ascii="KB금융 본문체 Bold" w:eastAsia="KB금융 본문체 Bold" w:hAnsi="KB금융 본문체 Bold" w:cs="Arial"/>
                <w:b/>
                <w:bCs/>
              </w:rPr>
            </w:pPr>
            <w:r w:rsidRPr="00691814">
              <w:rPr>
                <w:rFonts w:ascii="KB금융 본문체 Bold" w:eastAsia="KB금융 본문체 Bold" w:hAnsi="KB금융 본문체 Bold" w:cs="Arial" w:hint="eastAsia"/>
                <w:b/>
                <w:bCs/>
              </w:rPr>
              <w:t>승인자</w:t>
            </w:r>
          </w:p>
        </w:tc>
      </w:tr>
      <w:tr w:rsidR="000E41F4" w:rsidRPr="00691814" w14:paraId="2FBE07C5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E40F95" w14:textId="77777777" w:rsidR="000E41F4" w:rsidRPr="00691814" w:rsidRDefault="00D83ACB" w:rsidP="00D83ACB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2023</w:t>
            </w:r>
            <w:r w:rsidR="005D3368"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11</w:t>
            </w:r>
            <w:r w:rsidR="005D3368"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1</w:t>
            </w:r>
            <w:r w:rsidR="00805A37"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4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6AAA2" w14:textId="77777777" w:rsidR="000E41F4" w:rsidRPr="00691814" w:rsidRDefault="000E41F4" w:rsidP="00BB1001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</w:rPr>
              <w:t>0.1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3CEB16" w14:textId="77777777" w:rsidR="000E41F4" w:rsidRPr="00691814" w:rsidRDefault="005466AB" w:rsidP="00BB1001">
            <w:pPr>
              <w:spacing w:before="24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최초</w:t>
            </w:r>
            <w:r w:rsidR="000E41F4" w:rsidRPr="00691814">
              <w:rPr>
                <w:rFonts w:ascii="KB금융 본문체 Light" w:eastAsia="KB금융 본문체 Light" w:hAnsi="KB금융 본문체 Light" w:hint="eastAsia"/>
              </w:rPr>
              <w:t xml:space="preserve"> 작성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13637D" w14:textId="65903207" w:rsidR="000E41F4" w:rsidRPr="00691814" w:rsidRDefault="00F033E1" w:rsidP="00BB1001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DC8A9A" w14:textId="77777777" w:rsidR="000E41F4" w:rsidRPr="00691814" w:rsidRDefault="000E41F4" w:rsidP="00BB1001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C33B88" w:rsidRPr="00691814" w14:paraId="2FF6925A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3CD188" w14:textId="77777777" w:rsidR="00C33B88" w:rsidRPr="00691814" w:rsidRDefault="00C33B88" w:rsidP="00C33B88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2023-12-15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3F1464" w14:textId="77777777" w:rsidR="00C33B88" w:rsidRPr="00691814" w:rsidRDefault="00C33B88" w:rsidP="00C33B88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</w:rPr>
              <w:t>0.98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FE0CD4" w14:textId="77777777" w:rsidR="00C33B88" w:rsidRPr="00691814" w:rsidRDefault="00C33B88" w:rsidP="00C33B88">
            <w:pPr>
              <w:spacing w:before="24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초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>안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 xml:space="preserve"> 작성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3F0C51" w14:textId="4FF42DDC" w:rsidR="00C33B88" w:rsidRPr="00691814" w:rsidRDefault="00F033E1" w:rsidP="00C33B88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83719" w14:textId="77777777" w:rsidR="00C33B88" w:rsidRPr="00691814" w:rsidRDefault="00C33B88" w:rsidP="00C33B88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033E1" w:rsidRPr="00691814" w14:paraId="332E8742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595021" w14:textId="178BB867" w:rsidR="00F033E1" w:rsidRPr="00691814" w:rsidRDefault="00F033E1" w:rsidP="00F033E1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2024-1-25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63B5C3" w14:textId="267CAE62" w:rsidR="00F033E1" w:rsidRPr="00691814" w:rsidRDefault="00F033E1" w:rsidP="00F033E1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</w:rPr>
              <w:t>1.0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40E762" w14:textId="459D7F6B" w:rsidR="00F033E1" w:rsidRPr="00691814" w:rsidRDefault="00F033E1" w:rsidP="00F033E1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업무영역 구체화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F98A04" w14:textId="20F2A780" w:rsidR="00F033E1" w:rsidRPr="00691814" w:rsidRDefault="00F033E1" w:rsidP="00F033E1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30BF7A" w14:textId="77777777" w:rsidR="00F033E1" w:rsidRPr="00691814" w:rsidRDefault="00F033E1" w:rsidP="00F033E1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2D30B2" w:rsidRPr="00691814" w14:paraId="48215DB9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07C3F3" w14:textId="1E0E7BA3" w:rsidR="002D30B2" w:rsidRPr="00691814" w:rsidRDefault="002D30B2" w:rsidP="002D30B2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2024-8-14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F4F402" w14:textId="5BCB4F9B" w:rsidR="002D30B2" w:rsidRPr="00691814" w:rsidRDefault="002D30B2" w:rsidP="002D30B2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</w:rPr>
              <w:t>1.</w:t>
            </w:r>
            <w:r w:rsidR="007A687B" w:rsidRPr="00691814">
              <w:rPr>
                <w:rFonts w:ascii="KB금융 본문체 Light" w:eastAsia="KB금융 본문체 Light" w:hAnsi="KB금융 본문체 Light"/>
              </w:rPr>
              <w:t>3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41A314" w14:textId="462654B2" w:rsidR="002D30B2" w:rsidRPr="00691814" w:rsidRDefault="002D30B2" w:rsidP="002D30B2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프로젝트 변경 내용(인프라,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구축 내용) 반영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1A1280" w14:textId="0DE0B829" w:rsidR="002D30B2" w:rsidRPr="00691814" w:rsidRDefault="002D30B2" w:rsidP="002D30B2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안다영,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44A958" w14:textId="77777777" w:rsidR="002D30B2" w:rsidRPr="00691814" w:rsidRDefault="002D30B2" w:rsidP="002D30B2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51457F" w:rsidRPr="00691814" w14:paraId="4831C71D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156A5C" w14:textId="16F56846" w:rsidR="0051457F" w:rsidRPr="00691814" w:rsidRDefault="0051457F" w:rsidP="0051457F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2024-12-3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9E1155" w14:textId="12F78CE6" w:rsidR="0051457F" w:rsidRPr="00691814" w:rsidRDefault="0051457F" w:rsidP="0051457F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</w:rPr>
              <w:t>1.5</w:t>
            </w:r>
            <w:r w:rsidR="007701C6" w:rsidRPr="00691814">
              <w:rPr>
                <w:rFonts w:ascii="KB금융 본문체 Light" w:eastAsia="KB금융 본문체 Light" w:hAnsi="KB금융 본문체 Light"/>
              </w:rPr>
              <w:t>4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0BAF69" w14:textId="575277FB" w:rsidR="0051457F" w:rsidRPr="00691814" w:rsidRDefault="0051457F" w:rsidP="0051457F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프로젝트 시스템구성도, 개발상세 내용 수정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553E90" w14:textId="064D1346" w:rsidR="0051457F" w:rsidRPr="00691814" w:rsidRDefault="0051457F" w:rsidP="0051457F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DF80D" w14:textId="77777777" w:rsidR="0051457F" w:rsidRPr="00691814" w:rsidRDefault="0051457F" w:rsidP="0051457F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4E5C5D9B" w14:textId="77777777" w:rsidTr="002D30B2">
        <w:trPr>
          <w:trHeight w:val="34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B08CCF" w14:textId="1F275BAB" w:rsidR="00FC1147" w:rsidRPr="00691814" w:rsidRDefault="00FC1147" w:rsidP="00FC1147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Arial"/>
                <w:lang w:eastAsia="ko-KR"/>
              </w:rPr>
              <w:t>2025-1-20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6C2E7" w14:textId="12894CEB" w:rsidR="00FC1147" w:rsidRPr="00691814" w:rsidRDefault="00FC1147" w:rsidP="00FC1147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</w:rPr>
              <w:t>1.6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4012BA" w14:textId="3BE62460" w:rsidR="00FC1147" w:rsidRPr="00691814" w:rsidRDefault="00FC1147" w:rsidP="00FC1147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내용 수정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1B383F" w14:textId="206A9D8D" w:rsidR="00FC1147" w:rsidRPr="00691814" w:rsidRDefault="00FC1147" w:rsidP="00FC1147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문정현</w:t>
            </w: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99817" w14:textId="77777777" w:rsidR="00FC1147" w:rsidRPr="00691814" w:rsidRDefault="00FC1147" w:rsidP="00FC1147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57C66B79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7FE670" w14:textId="54399F19" w:rsidR="00FC1147" w:rsidRPr="00691814" w:rsidRDefault="00FC1147" w:rsidP="00FC1147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B83C70" w14:textId="47A9B2B5" w:rsidR="00FC1147" w:rsidRPr="00691814" w:rsidRDefault="00FC1147" w:rsidP="00FC1147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38827" w14:textId="69785033" w:rsidR="00FC1147" w:rsidRPr="00691814" w:rsidRDefault="00FC1147" w:rsidP="00FC1147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BB168F" w14:textId="4432BC8D" w:rsidR="00FC1147" w:rsidRPr="00691814" w:rsidRDefault="00FC1147" w:rsidP="00FC1147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5D5659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78F4D52E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15E44F" w14:textId="77777777" w:rsidR="00FC1147" w:rsidRPr="00691814" w:rsidRDefault="00FC1147" w:rsidP="00FC1147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4A55B" w14:textId="77777777" w:rsidR="00FC1147" w:rsidRPr="00691814" w:rsidRDefault="00FC1147" w:rsidP="00FC1147">
            <w:pPr>
              <w:spacing w:before="24"/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A87B3B" w14:textId="77777777" w:rsidR="00FC1147" w:rsidRPr="00691814" w:rsidRDefault="00FC1147" w:rsidP="00FC1147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8C8B35" w14:textId="77777777" w:rsidR="00FC1147" w:rsidRPr="00691814" w:rsidRDefault="00FC1147" w:rsidP="00FC1147">
            <w:pPr>
              <w:spacing w:before="24"/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C54500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647671D7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35127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6D205C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7F1F11" w14:textId="77777777" w:rsidR="00FC1147" w:rsidRPr="00691814" w:rsidRDefault="00FC1147" w:rsidP="00FC1147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D7D17A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C0A5D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04AFD7B2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FA4010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78826C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30568F" w14:textId="77777777" w:rsidR="00FC1147" w:rsidRPr="00691814" w:rsidRDefault="00FC1147" w:rsidP="00FC1147">
            <w:pPr>
              <w:spacing w:before="24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755FF3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EC95E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7ECF08A2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F27225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11F545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FB2D43" w14:textId="77777777" w:rsidR="00FC1147" w:rsidRPr="00691814" w:rsidRDefault="00FC1147" w:rsidP="00FC1147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042AF8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F15ED0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797A5C5F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8B1C18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C1BEA0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BAEE45" w14:textId="77777777" w:rsidR="00FC1147" w:rsidRPr="00691814" w:rsidRDefault="00FC1147" w:rsidP="00FC1147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3A75B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48232D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78918DDA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369F59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BF677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7B2AF8" w14:textId="77777777" w:rsidR="00FC1147" w:rsidRPr="00691814" w:rsidRDefault="00FC1147" w:rsidP="00FC1147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2C299C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452461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26482EDD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FBE4B4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816E4A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70B665" w14:textId="77777777" w:rsidR="00FC1147" w:rsidRPr="00691814" w:rsidRDefault="00FC1147" w:rsidP="00FC1147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12234C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E0F5F2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14D3A432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3AA7FB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4B1DE6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C6F8F8" w14:textId="77777777" w:rsidR="00FC1147" w:rsidRPr="00691814" w:rsidRDefault="00FC1147" w:rsidP="00FC1147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49F1AC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93A6F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0E0AFAAB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ECCFC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AA993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E857EC" w14:textId="77777777" w:rsidR="00FC1147" w:rsidRPr="00691814" w:rsidRDefault="00FC1147" w:rsidP="00FC1147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81EBAD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3B17BF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FC1147" w:rsidRPr="00691814" w14:paraId="7607F125" w14:textId="77777777" w:rsidTr="002D30B2">
        <w:trPr>
          <w:trHeight w:val="159"/>
          <w:jc w:val="center"/>
        </w:trPr>
        <w:tc>
          <w:tcPr>
            <w:tcW w:w="1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F2466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643253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EB68C0" w14:textId="77777777" w:rsidR="00FC1147" w:rsidRPr="00691814" w:rsidRDefault="00FC1147" w:rsidP="00FC1147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1E7C58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  <w:lang w:eastAsia="ko-KR"/>
              </w:rPr>
            </w:pPr>
          </w:p>
        </w:tc>
        <w:tc>
          <w:tcPr>
            <w:tcW w:w="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9519B4" w14:textId="77777777" w:rsidR="00FC1147" w:rsidRPr="00691814" w:rsidRDefault="00FC1147" w:rsidP="00FC1147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</w:tbl>
    <w:p w14:paraId="29BB01B8" w14:textId="77777777" w:rsidR="00B63E55" w:rsidRPr="00691814" w:rsidRDefault="00B63E55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063DAB44" w14:textId="77777777" w:rsidR="000E58B8" w:rsidRPr="00691814" w:rsidRDefault="000E58B8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06E004C2" w14:textId="77777777" w:rsidR="000E58B8" w:rsidRPr="00691814" w:rsidRDefault="000E58B8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5B232AAA" w14:textId="77777777" w:rsidR="000E58B8" w:rsidRPr="00691814" w:rsidRDefault="000E58B8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6F28B1B1" w14:textId="660386AE" w:rsidR="000E58B8" w:rsidRPr="00691814" w:rsidRDefault="000E58B8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3052A6BD" w14:textId="35A03D8D" w:rsidR="00960EED" w:rsidRPr="00691814" w:rsidRDefault="00960EED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5F660FE8" w14:textId="17A788DC" w:rsidR="00960EED" w:rsidRPr="00691814" w:rsidRDefault="00960EED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113A1BCB" w14:textId="6A3396FA" w:rsidR="00960EED" w:rsidRPr="00691814" w:rsidRDefault="00960EED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5833E762" w14:textId="77777777" w:rsidR="00960EED" w:rsidRPr="00691814" w:rsidRDefault="00960EED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0735CFC3" w14:textId="77777777" w:rsidR="00C74824" w:rsidRPr="00691814" w:rsidRDefault="00C74824" w:rsidP="00B63E55">
      <w:pPr>
        <w:rPr>
          <w:rFonts w:ascii="맑은 고딕" w:eastAsia="맑은 고딕" w:hAnsi="맑은 고딕"/>
          <w:b/>
          <w:sz w:val="32"/>
          <w:szCs w:val="32"/>
          <w:u w:val="single"/>
          <w:lang w:eastAsia="ko-KR"/>
        </w:rPr>
      </w:pPr>
    </w:p>
    <w:p w14:paraId="36701414" w14:textId="77777777" w:rsidR="000E58B8" w:rsidRPr="00691814" w:rsidRDefault="000E58B8" w:rsidP="00B63E55">
      <w:pPr>
        <w:rPr>
          <w:lang w:eastAsia="ko-KR"/>
        </w:rPr>
      </w:pPr>
    </w:p>
    <w:p w14:paraId="04BF0B80" w14:textId="77777777" w:rsidR="00E34E50" w:rsidRPr="00691814" w:rsidRDefault="00B63E55" w:rsidP="00E34E50">
      <w:pPr>
        <w:pStyle w:val="10"/>
        <w:tabs>
          <w:tab w:val="left" w:pos="385"/>
          <w:tab w:val="right" w:leader="dot" w:pos="9767"/>
        </w:tabs>
        <w:spacing w:before="0"/>
        <w:jc w:val="center"/>
        <w:rPr>
          <w:rFonts w:ascii="KB금융 제목체 Bold" w:eastAsia="KB금융 제목체 Bold" w:hAnsi="KB금융 제목체 Bold"/>
          <w:i w:val="0"/>
          <w:sz w:val="40"/>
          <w:szCs w:val="40"/>
          <w:u w:val="single"/>
          <w:shd w:val="clear" w:color="auto" w:fill="FFFFFF"/>
          <w:lang w:eastAsia="ko-KR"/>
        </w:rPr>
      </w:pPr>
      <w:r w:rsidRPr="00691814">
        <w:rPr>
          <w:rFonts w:ascii="KB금융 제목체 Bold" w:eastAsia="KB금융 제목체 Bold" w:hAnsi="KB금융 제목체 Bold" w:hint="eastAsia"/>
          <w:i w:val="0"/>
          <w:sz w:val="40"/>
          <w:szCs w:val="40"/>
          <w:u w:val="single"/>
          <w:shd w:val="clear" w:color="auto" w:fill="FFFFFF"/>
          <w:lang w:eastAsia="ko-KR"/>
        </w:rPr>
        <w:lastRenderedPageBreak/>
        <w:t>목   차</w:t>
      </w:r>
    </w:p>
    <w:p w14:paraId="5F63F7CB" w14:textId="0B462651" w:rsidR="00145BBB" w:rsidRPr="00691814" w:rsidRDefault="00D67C80">
      <w:pPr>
        <w:pStyle w:val="10"/>
        <w:tabs>
          <w:tab w:val="left" w:pos="440"/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 w:val="20"/>
          <w:szCs w:val="22"/>
          <w:lang w:eastAsia="ko-KR"/>
        </w:rPr>
      </w:pPr>
      <w:r w:rsidRPr="00691814">
        <w:rPr>
          <w:rFonts w:ascii="KB금융 본문체 Medium" w:eastAsia="KB금융 본문체 Medium" w:hAnsi="KB금융 본문체 Medium"/>
          <w:i w:val="0"/>
          <w:lang w:eastAsia="ko-KR"/>
        </w:rPr>
        <w:fldChar w:fldCharType="begin"/>
      </w:r>
      <w:r w:rsidRPr="00691814">
        <w:rPr>
          <w:rFonts w:ascii="KB금융 본문체 Medium" w:eastAsia="KB금융 본문체 Medium" w:hAnsi="KB금융 본문체 Medium"/>
          <w:i w:val="0"/>
          <w:lang w:eastAsia="ko-KR"/>
        </w:rPr>
        <w:instrText xml:space="preserve"> TOC \o "1-5" \h \z \u </w:instrText>
      </w:r>
      <w:r w:rsidRPr="00691814">
        <w:rPr>
          <w:rFonts w:ascii="KB금융 본문체 Medium" w:eastAsia="KB금융 본문체 Medium" w:hAnsi="KB금융 본문체 Medium"/>
          <w:i w:val="0"/>
          <w:lang w:eastAsia="ko-KR"/>
        </w:rPr>
        <w:fldChar w:fldCharType="separate"/>
      </w:r>
      <w:hyperlink w:anchor="_Toc187768173" w:history="1">
        <w:r w:rsidR="00145BBB" w:rsidRPr="00691814">
          <w:rPr>
            <w:rStyle w:val="a8"/>
          </w:rPr>
          <w:t>1</w:t>
        </w:r>
        <w:r w:rsidR="00145BBB" w:rsidRPr="00691814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kern w:val="2"/>
            <w:sz w:val="20"/>
            <w:szCs w:val="22"/>
            <w:lang w:eastAsia="ko-KR"/>
          </w:rPr>
          <w:tab/>
        </w:r>
        <w:r w:rsidR="00145BBB" w:rsidRPr="00691814">
          <w:rPr>
            <w:rStyle w:val="a8"/>
          </w:rPr>
          <w:t>배경 및 목표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_Toc187768173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 w:rsidR="00411F36">
          <w:rPr>
            <w:webHidden/>
          </w:rPr>
          <w:t>4</w:t>
        </w:r>
        <w:r w:rsidR="00145BBB" w:rsidRPr="00691814">
          <w:rPr>
            <w:webHidden/>
          </w:rPr>
          <w:fldChar w:fldCharType="end"/>
        </w:r>
      </w:hyperlink>
    </w:p>
    <w:p w14:paraId="19261EC9" w14:textId="24275708" w:rsidR="00145BBB" w:rsidRPr="00691814" w:rsidRDefault="00411F36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187768174" w:history="1">
        <w:r w:rsidR="00145BBB" w:rsidRPr="00691814">
          <w:rPr>
            <w:rStyle w:val="a8"/>
          </w:rPr>
          <w:t>1.1추진 배경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_Toc187768174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>
          <w:rPr>
            <w:webHidden/>
          </w:rPr>
          <w:t>4</w:t>
        </w:r>
        <w:r w:rsidR="00145BBB" w:rsidRPr="00691814">
          <w:rPr>
            <w:webHidden/>
          </w:rPr>
          <w:fldChar w:fldCharType="end"/>
        </w:r>
      </w:hyperlink>
    </w:p>
    <w:p w14:paraId="6677B80B" w14:textId="03D63CB4" w:rsidR="00145BBB" w:rsidRPr="00691814" w:rsidRDefault="00411F36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187768175" w:history="1">
        <w:r w:rsidR="00145BBB" w:rsidRPr="00691814">
          <w:rPr>
            <w:rStyle w:val="a8"/>
          </w:rPr>
          <w:t>1.2 추진 목표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_Toc187768175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>
          <w:rPr>
            <w:webHidden/>
          </w:rPr>
          <w:t>4</w:t>
        </w:r>
        <w:r w:rsidR="00145BBB" w:rsidRPr="00691814">
          <w:rPr>
            <w:webHidden/>
          </w:rPr>
          <w:fldChar w:fldCharType="end"/>
        </w:r>
      </w:hyperlink>
    </w:p>
    <w:p w14:paraId="19DC7296" w14:textId="4649136B" w:rsidR="00145BBB" w:rsidRPr="00691814" w:rsidRDefault="00411F36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187768176" w:history="1">
        <w:r w:rsidR="00145BBB" w:rsidRPr="00691814">
          <w:rPr>
            <w:rStyle w:val="a8"/>
          </w:rPr>
          <w:t>1.3 기대 효과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_Toc187768176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>
          <w:rPr>
            <w:webHidden/>
          </w:rPr>
          <w:t>4</w:t>
        </w:r>
        <w:r w:rsidR="00145BBB" w:rsidRPr="00691814">
          <w:rPr>
            <w:webHidden/>
          </w:rPr>
          <w:fldChar w:fldCharType="end"/>
        </w:r>
      </w:hyperlink>
    </w:p>
    <w:p w14:paraId="3924B03F" w14:textId="3DBB290F" w:rsidR="00145BBB" w:rsidRPr="00691814" w:rsidRDefault="00411F36">
      <w:pPr>
        <w:pStyle w:val="10"/>
        <w:tabs>
          <w:tab w:val="left" w:pos="440"/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 w:val="20"/>
          <w:szCs w:val="22"/>
          <w:lang w:eastAsia="ko-KR"/>
        </w:rPr>
      </w:pPr>
      <w:hyperlink w:anchor="_Toc187768177" w:history="1">
        <w:r w:rsidR="00145BBB" w:rsidRPr="00691814">
          <w:rPr>
            <w:rStyle w:val="a8"/>
          </w:rPr>
          <w:t>2</w:t>
        </w:r>
        <w:r w:rsidR="00145BBB" w:rsidRPr="00691814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kern w:val="2"/>
            <w:sz w:val="20"/>
            <w:szCs w:val="22"/>
            <w:lang w:eastAsia="ko-KR"/>
          </w:rPr>
          <w:tab/>
        </w:r>
        <w:r w:rsidR="00145BBB" w:rsidRPr="00691814">
          <w:rPr>
            <w:rStyle w:val="a8"/>
          </w:rPr>
          <w:t>프로젝트 개요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_Toc187768177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>
          <w:rPr>
            <w:webHidden/>
          </w:rPr>
          <w:t>5</w:t>
        </w:r>
        <w:r w:rsidR="00145BBB" w:rsidRPr="00691814">
          <w:rPr>
            <w:webHidden/>
          </w:rPr>
          <w:fldChar w:fldCharType="end"/>
        </w:r>
      </w:hyperlink>
    </w:p>
    <w:p w14:paraId="4F8A2CDD" w14:textId="4A77F8C4" w:rsidR="00145BBB" w:rsidRPr="00691814" w:rsidRDefault="00411F36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187768178" w:history="1">
        <w:r w:rsidR="00145BBB" w:rsidRPr="00691814">
          <w:rPr>
            <w:rStyle w:val="a8"/>
          </w:rPr>
          <w:t>2.1프로젝트명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_Toc187768178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>
          <w:rPr>
            <w:webHidden/>
          </w:rPr>
          <w:t>5</w:t>
        </w:r>
        <w:r w:rsidR="00145BBB" w:rsidRPr="00691814">
          <w:rPr>
            <w:webHidden/>
          </w:rPr>
          <w:fldChar w:fldCharType="end"/>
        </w:r>
      </w:hyperlink>
    </w:p>
    <w:p w14:paraId="02E7FB2C" w14:textId="307E6999" w:rsidR="00145BBB" w:rsidRPr="00691814" w:rsidRDefault="00411F36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187768179" w:history="1">
        <w:r w:rsidR="00145BBB" w:rsidRPr="00691814">
          <w:rPr>
            <w:rStyle w:val="a8"/>
          </w:rPr>
          <w:t>2.2프로젝트 기간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_Toc187768179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>
          <w:rPr>
            <w:webHidden/>
          </w:rPr>
          <w:t>5</w:t>
        </w:r>
        <w:r w:rsidR="00145BBB" w:rsidRPr="00691814">
          <w:rPr>
            <w:webHidden/>
          </w:rPr>
          <w:fldChar w:fldCharType="end"/>
        </w:r>
      </w:hyperlink>
    </w:p>
    <w:p w14:paraId="189B7525" w14:textId="053F480A" w:rsidR="00145BBB" w:rsidRPr="00691814" w:rsidRDefault="00411F36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187768180" w:history="1">
        <w:r w:rsidR="00145BBB" w:rsidRPr="00691814">
          <w:rPr>
            <w:rStyle w:val="a8"/>
          </w:rPr>
          <w:t>2.3 프로젝트 구축 내용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_Toc187768180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>
          <w:rPr>
            <w:webHidden/>
          </w:rPr>
          <w:t>5</w:t>
        </w:r>
        <w:r w:rsidR="00145BBB" w:rsidRPr="00691814">
          <w:rPr>
            <w:webHidden/>
          </w:rPr>
          <w:fldChar w:fldCharType="end"/>
        </w:r>
      </w:hyperlink>
    </w:p>
    <w:p w14:paraId="1EE9BBBA" w14:textId="1D38A06B" w:rsidR="00145BBB" w:rsidRPr="00691814" w:rsidRDefault="00411F36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7768181" w:history="1">
        <w:r w:rsidR="00145BBB" w:rsidRPr="00691814">
          <w:rPr>
            <w:rStyle w:val="a8"/>
          </w:rPr>
          <w:t>2.3.1 적용 범위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_Toc187768181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>
          <w:rPr>
            <w:webHidden/>
          </w:rPr>
          <w:t>5</w:t>
        </w:r>
        <w:r w:rsidR="00145BBB" w:rsidRPr="00691814">
          <w:rPr>
            <w:webHidden/>
          </w:rPr>
          <w:fldChar w:fldCharType="end"/>
        </w:r>
      </w:hyperlink>
    </w:p>
    <w:p w14:paraId="07D38A4B" w14:textId="054021EA" w:rsidR="00145BBB" w:rsidRPr="00691814" w:rsidRDefault="00411F36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7768182" w:history="1">
        <w:r w:rsidR="00145BBB" w:rsidRPr="00691814">
          <w:rPr>
            <w:rStyle w:val="a8"/>
          </w:rPr>
          <w:t>2.3.2 주요 개발 내용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_Toc187768182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>
          <w:rPr>
            <w:webHidden/>
          </w:rPr>
          <w:t>6</w:t>
        </w:r>
        <w:r w:rsidR="00145BBB" w:rsidRPr="00691814">
          <w:rPr>
            <w:webHidden/>
          </w:rPr>
          <w:fldChar w:fldCharType="end"/>
        </w:r>
      </w:hyperlink>
    </w:p>
    <w:p w14:paraId="596D09CE" w14:textId="137C1CE3" w:rsidR="00145BBB" w:rsidRPr="00691814" w:rsidRDefault="00411F36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7768183" w:history="1">
        <w:r w:rsidR="00145BBB" w:rsidRPr="00691814">
          <w:rPr>
            <w:rStyle w:val="a8"/>
          </w:rPr>
          <w:t>2.3.3 개발 상세 내용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_Toc187768183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>
          <w:rPr>
            <w:webHidden/>
          </w:rPr>
          <w:t>6</w:t>
        </w:r>
        <w:r w:rsidR="00145BBB" w:rsidRPr="00691814">
          <w:rPr>
            <w:webHidden/>
          </w:rPr>
          <w:fldChar w:fldCharType="end"/>
        </w:r>
      </w:hyperlink>
    </w:p>
    <w:p w14:paraId="471E0445" w14:textId="69236553" w:rsidR="00145BBB" w:rsidRPr="00691814" w:rsidRDefault="00411F36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187768184" w:history="1">
        <w:r w:rsidR="00145BBB" w:rsidRPr="00691814">
          <w:rPr>
            <w:rStyle w:val="a8"/>
          </w:rPr>
          <w:t>2.4 프로젝트 추진 조직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_Toc187768184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>
          <w:rPr>
            <w:webHidden/>
          </w:rPr>
          <w:t>10</w:t>
        </w:r>
        <w:r w:rsidR="00145BBB" w:rsidRPr="00691814">
          <w:rPr>
            <w:webHidden/>
          </w:rPr>
          <w:fldChar w:fldCharType="end"/>
        </w:r>
      </w:hyperlink>
    </w:p>
    <w:p w14:paraId="65969C23" w14:textId="1F085771" w:rsidR="00145BBB" w:rsidRPr="00691814" w:rsidRDefault="00411F36">
      <w:pPr>
        <w:pStyle w:val="10"/>
        <w:tabs>
          <w:tab w:val="left" w:pos="440"/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 w:val="20"/>
          <w:szCs w:val="22"/>
          <w:lang w:eastAsia="ko-KR"/>
        </w:rPr>
      </w:pPr>
      <w:hyperlink w:anchor="_Toc187768185" w:history="1">
        <w:r w:rsidR="00145BBB" w:rsidRPr="00691814">
          <w:rPr>
            <w:rStyle w:val="a8"/>
          </w:rPr>
          <w:t>3</w:t>
        </w:r>
        <w:r w:rsidR="00145BBB" w:rsidRPr="00691814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kern w:val="2"/>
            <w:sz w:val="20"/>
            <w:szCs w:val="22"/>
            <w:lang w:eastAsia="ko-KR"/>
          </w:rPr>
          <w:tab/>
        </w:r>
        <w:r w:rsidR="00145BBB" w:rsidRPr="00691814">
          <w:rPr>
            <w:rStyle w:val="a8"/>
          </w:rPr>
          <w:t>요구사항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_Toc187768185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>
          <w:rPr>
            <w:webHidden/>
          </w:rPr>
          <w:t>12</w:t>
        </w:r>
        <w:r w:rsidR="00145BBB" w:rsidRPr="00691814">
          <w:rPr>
            <w:webHidden/>
          </w:rPr>
          <w:fldChar w:fldCharType="end"/>
        </w:r>
      </w:hyperlink>
    </w:p>
    <w:p w14:paraId="5DF0D915" w14:textId="77B9D973" w:rsidR="00145BBB" w:rsidRPr="00691814" w:rsidRDefault="00411F36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187768186" w:history="1">
        <w:r w:rsidR="00145BBB" w:rsidRPr="00691814">
          <w:rPr>
            <w:rStyle w:val="a8"/>
          </w:rPr>
          <w:t>3.1시스템 구성 내역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_Toc187768186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>
          <w:rPr>
            <w:webHidden/>
          </w:rPr>
          <w:t>12</w:t>
        </w:r>
        <w:r w:rsidR="00145BBB" w:rsidRPr="00691814">
          <w:rPr>
            <w:webHidden/>
          </w:rPr>
          <w:fldChar w:fldCharType="end"/>
        </w:r>
      </w:hyperlink>
    </w:p>
    <w:p w14:paraId="7BC4E9D2" w14:textId="5BBEC8AA" w:rsidR="00145BBB" w:rsidRPr="00691814" w:rsidRDefault="00411F36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7768187" w:history="1">
        <w:r w:rsidR="00145BBB" w:rsidRPr="00691814">
          <w:rPr>
            <w:rStyle w:val="a8"/>
          </w:rPr>
          <w:t>3.1.1 시스템 구성도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_Toc187768187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>
          <w:rPr>
            <w:webHidden/>
          </w:rPr>
          <w:t>12</w:t>
        </w:r>
        <w:r w:rsidR="00145BBB" w:rsidRPr="00691814">
          <w:rPr>
            <w:webHidden/>
          </w:rPr>
          <w:fldChar w:fldCharType="end"/>
        </w:r>
      </w:hyperlink>
    </w:p>
    <w:p w14:paraId="4C4B0C68" w14:textId="6044C730" w:rsidR="00145BBB" w:rsidRPr="00691814" w:rsidRDefault="00411F36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7768188" w:history="1">
        <w:r w:rsidR="00145BBB" w:rsidRPr="00691814">
          <w:rPr>
            <w:rStyle w:val="a8"/>
          </w:rPr>
          <w:t>3.1.2 H/W 목록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_Toc187768188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>
          <w:rPr>
            <w:webHidden/>
          </w:rPr>
          <w:t>14</w:t>
        </w:r>
        <w:r w:rsidR="00145BBB" w:rsidRPr="00691814">
          <w:rPr>
            <w:webHidden/>
          </w:rPr>
          <w:fldChar w:fldCharType="end"/>
        </w:r>
      </w:hyperlink>
    </w:p>
    <w:p w14:paraId="7627DA01" w14:textId="085E0386" w:rsidR="00145BBB" w:rsidRPr="00691814" w:rsidRDefault="00411F36">
      <w:pPr>
        <w:pStyle w:val="32"/>
        <w:tabs>
          <w:tab w:val="right" w:leader="dot" w:pos="9767"/>
        </w:tabs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7768189" w:history="1">
        <w:r w:rsidR="00145BBB" w:rsidRPr="00691814">
          <w:rPr>
            <w:rStyle w:val="a8"/>
          </w:rPr>
          <w:t>3.1.3 S/W 목록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_Toc187768189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>
          <w:rPr>
            <w:webHidden/>
          </w:rPr>
          <w:t>15</w:t>
        </w:r>
        <w:r w:rsidR="00145BBB" w:rsidRPr="00691814">
          <w:rPr>
            <w:webHidden/>
          </w:rPr>
          <w:fldChar w:fldCharType="end"/>
        </w:r>
      </w:hyperlink>
    </w:p>
    <w:p w14:paraId="71E34B9A" w14:textId="328523B1" w:rsidR="00145BBB" w:rsidRPr="00691814" w:rsidRDefault="00411F36">
      <w:pPr>
        <w:pStyle w:val="10"/>
        <w:tabs>
          <w:tab w:val="left" w:pos="440"/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 w:val="20"/>
          <w:szCs w:val="22"/>
          <w:lang w:eastAsia="ko-KR"/>
        </w:rPr>
      </w:pPr>
      <w:hyperlink w:anchor="_Toc187768190" w:history="1">
        <w:r w:rsidR="00145BBB" w:rsidRPr="00691814">
          <w:rPr>
            <w:rStyle w:val="a8"/>
          </w:rPr>
          <w:t>4</w:t>
        </w:r>
        <w:r w:rsidR="00145BBB" w:rsidRPr="00691814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kern w:val="2"/>
            <w:sz w:val="20"/>
            <w:szCs w:val="22"/>
            <w:lang w:eastAsia="ko-KR"/>
          </w:rPr>
          <w:tab/>
        </w:r>
        <w:r w:rsidR="00145BBB" w:rsidRPr="00691814">
          <w:rPr>
            <w:rStyle w:val="a8"/>
          </w:rPr>
          <w:t>추진계획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_Toc187768190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t>0</w:t>
        </w:r>
        <w:r w:rsidR="00145BBB" w:rsidRPr="00691814">
          <w:rPr>
            <w:webHidden/>
          </w:rPr>
          <w:fldChar w:fldCharType="end"/>
        </w:r>
      </w:hyperlink>
    </w:p>
    <w:p w14:paraId="37D83ADF" w14:textId="7DD8A11D" w:rsidR="00145BBB" w:rsidRPr="00691814" w:rsidRDefault="00411F36">
      <w:pPr>
        <w:pStyle w:val="22"/>
        <w:tabs>
          <w:tab w:val="right" w:leader="dot" w:pos="9767"/>
        </w:tabs>
        <w:rPr>
          <w:rFonts w:asciiTheme="minorHAnsi" w:eastAsiaTheme="minorEastAsia" w:hAnsiTheme="minorHAnsi" w:cstheme="minorBidi"/>
          <w:b w:val="0"/>
          <w:bCs w:val="0"/>
          <w:kern w:val="2"/>
          <w:sz w:val="20"/>
          <w:lang w:eastAsia="ko-KR"/>
        </w:rPr>
      </w:pPr>
      <w:hyperlink w:anchor="_Toc187768191" w:history="1">
        <w:r w:rsidR="00145BBB" w:rsidRPr="00691814">
          <w:rPr>
            <w:rStyle w:val="a8"/>
          </w:rPr>
          <w:t>4.1추진 일정</w:t>
        </w:r>
        <w:r w:rsidR="00145BBB" w:rsidRPr="00691814">
          <w:rPr>
            <w:webHidden/>
          </w:rPr>
          <w:tab/>
        </w:r>
        <w:r w:rsidR="00145BBB" w:rsidRPr="00691814">
          <w:rPr>
            <w:webHidden/>
          </w:rPr>
          <w:fldChar w:fldCharType="begin"/>
        </w:r>
        <w:r w:rsidR="00145BBB" w:rsidRPr="00691814">
          <w:rPr>
            <w:webHidden/>
          </w:rPr>
          <w:instrText xml:space="preserve"> PAGEREF _Toc187768191 \h </w:instrText>
        </w:r>
        <w:r w:rsidR="00145BBB" w:rsidRPr="00691814">
          <w:rPr>
            <w:webHidden/>
          </w:rPr>
        </w:r>
        <w:r w:rsidR="00145BBB" w:rsidRPr="00691814">
          <w:rPr>
            <w:webHidden/>
          </w:rPr>
          <w:fldChar w:fldCharType="separate"/>
        </w:r>
        <w:r>
          <w:rPr>
            <w:webHidden/>
          </w:rPr>
          <w:t>20</w:t>
        </w:r>
        <w:r w:rsidR="00145BBB" w:rsidRPr="00691814">
          <w:rPr>
            <w:webHidden/>
          </w:rPr>
          <w:fldChar w:fldCharType="end"/>
        </w:r>
      </w:hyperlink>
    </w:p>
    <w:p w14:paraId="1B76AA0F" w14:textId="661921E7" w:rsidR="008D7BAA" w:rsidRPr="00691814" w:rsidRDefault="00D67C80" w:rsidP="00C97CF6">
      <w:pPr>
        <w:rPr>
          <w:rFonts w:ascii="KB금융 본문체 Medium" w:eastAsia="KB금융 본문체 Medium" w:hAnsi="KB금융 본문체 Medium"/>
          <w:lang w:eastAsia="ko-KR"/>
        </w:rPr>
      </w:pPr>
      <w:r w:rsidRPr="00691814">
        <w:rPr>
          <w:rFonts w:ascii="KB금융 본문체 Medium" w:eastAsia="KB금융 본문체 Medium" w:hAnsi="KB금융 본문체 Medium"/>
          <w:lang w:eastAsia="ko-KR"/>
        </w:rPr>
        <w:fldChar w:fldCharType="end"/>
      </w:r>
    </w:p>
    <w:p w14:paraId="3266BA52" w14:textId="77777777" w:rsidR="00C97CF6" w:rsidRPr="00691814" w:rsidRDefault="00C97CF6" w:rsidP="00C97CF6">
      <w:pPr>
        <w:rPr>
          <w:lang w:eastAsia="ko-KR"/>
        </w:rPr>
      </w:pPr>
    </w:p>
    <w:p w14:paraId="2A06B076" w14:textId="77777777" w:rsidR="001A61B9" w:rsidRPr="00691814" w:rsidRDefault="001A61B9" w:rsidP="00C97CF6">
      <w:pPr>
        <w:rPr>
          <w:lang w:eastAsia="ko-KR"/>
        </w:rPr>
      </w:pPr>
    </w:p>
    <w:p w14:paraId="5DAC5C15" w14:textId="77777777" w:rsidR="00D658C3" w:rsidRPr="00691814" w:rsidRDefault="00D658C3" w:rsidP="00C97CF6">
      <w:pPr>
        <w:rPr>
          <w:lang w:eastAsia="ko-KR"/>
        </w:rPr>
      </w:pPr>
    </w:p>
    <w:p w14:paraId="38557AD4" w14:textId="77777777" w:rsidR="00D658C3" w:rsidRPr="00691814" w:rsidRDefault="00D658C3" w:rsidP="00C97CF6">
      <w:pPr>
        <w:rPr>
          <w:lang w:eastAsia="ko-KR"/>
        </w:rPr>
      </w:pPr>
    </w:p>
    <w:p w14:paraId="4255F1C1" w14:textId="77777777" w:rsidR="00E14051" w:rsidRPr="00691814" w:rsidRDefault="00E14051" w:rsidP="00C97CF6">
      <w:pPr>
        <w:rPr>
          <w:lang w:eastAsia="ko-KR"/>
        </w:rPr>
      </w:pPr>
    </w:p>
    <w:p w14:paraId="762851AD" w14:textId="77777777" w:rsidR="001A61B9" w:rsidRPr="00691814" w:rsidRDefault="001A61B9" w:rsidP="00C97CF6">
      <w:pPr>
        <w:rPr>
          <w:lang w:eastAsia="ko-KR"/>
        </w:rPr>
      </w:pPr>
    </w:p>
    <w:p w14:paraId="03D24E84" w14:textId="77777777" w:rsidR="00E14051" w:rsidRPr="00691814" w:rsidRDefault="00E14051" w:rsidP="00C97CF6">
      <w:pPr>
        <w:rPr>
          <w:lang w:eastAsia="ko-KR"/>
        </w:rPr>
      </w:pPr>
    </w:p>
    <w:p w14:paraId="361ACA63" w14:textId="77777777" w:rsidR="00D83ACB" w:rsidRPr="00691814" w:rsidRDefault="00D83ACB" w:rsidP="00C97CF6">
      <w:pPr>
        <w:rPr>
          <w:lang w:eastAsia="ko-KR"/>
        </w:rPr>
      </w:pPr>
    </w:p>
    <w:p w14:paraId="3CD306CA" w14:textId="77777777" w:rsidR="00D83ACB" w:rsidRPr="00691814" w:rsidRDefault="00D83ACB" w:rsidP="00C97CF6">
      <w:pPr>
        <w:rPr>
          <w:lang w:eastAsia="ko-KR"/>
        </w:rPr>
      </w:pPr>
    </w:p>
    <w:p w14:paraId="06B85086" w14:textId="77777777" w:rsidR="00D83ACB" w:rsidRPr="00691814" w:rsidRDefault="00D83ACB" w:rsidP="00C97CF6">
      <w:pPr>
        <w:rPr>
          <w:lang w:eastAsia="ko-KR"/>
        </w:rPr>
      </w:pPr>
    </w:p>
    <w:p w14:paraId="67F5CFB0" w14:textId="77777777" w:rsidR="00D83ACB" w:rsidRPr="00691814" w:rsidRDefault="00D83ACB" w:rsidP="00C97CF6">
      <w:pPr>
        <w:rPr>
          <w:lang w:eastAsia="ko-KR"/>
        </w:rPr>
      </w:pPr>
    </w:p>
    <w:p w14:paraId="5C2D76D1" w14:textId="77777777" w:rsidR="00D83ACB" w:rsidRPr="00691814" w:rsidRDefault="00D83ACB" w:rsidP="00C97CF6">
      <w:pPr>
        <w:rPr>
          <w:lang w:eastAsia="ko-KR"/>
        </w:rPr>
      </w:pPr>
    </w:p>
    <w:p w14:paraId="57340EA2" w14:textId="2549F797" w:rsidR="00992B4B" w:rsidRPr="00691814" w:rsidRDefault="00CC6469" w:rsidP="00466E4F">
      <w:pPr>
        <w:pStyle w:val="1"/>
      </w:pPr>
      <w:bookmarkStart w:id="12" w:name="_Toc187768173"/>
      <w:r w:rsidRPr="00691814">
        <w:lastRenderedPageBreak/>
        <w:t>배경</w:t>
      </w:r>
      <w:r w:rsidRPr="00691814">
        <w:rPr>
          <w:rFonts w:hint="eastAsia"/>
        </w:rPr>
        <w:t xml:space="preserve"> 및 목표</w:t>
      </w:r>
      <w:bookmarkEnd w:id="12"/>
    </w:p>
    <w:p w14:paraId="03224D79" w14:textId="77777777" w:rsidR="006E47FE" w:rsidRPr="00691814" w:rsidRDefault="006E47FE" w:rsidP="006E47FE">
      <w:pPr>
        <w:pStyle w:val="20"/>
        <w:numPr>
          <w:ilvl w:val="0"/>
          <w:numId w:val="0"/>
        </w:numPr>
        <w:ind w:left="400"/>
      </w:pPr>
      <w:bookmarkStart w:id="13" w:name="_Toc503797253"/>
      <w:bookmarkStart w:id="14" w:name="_Toc503880984"/>
      <w:bookmarkStart w:id="15" w:name="_Toc503881287"/>
      <w:bookmarkStart w:id="16" w:name="_Toc187768174"/>
      <w:bookmarkEnd w:id="0"/>
      <w:r w:rsidRPr="00691814">
        <w:rPr>
          <w:rFonts w:hint="eastAsia"/>
        </w:rPr>
        <w:t>1.1추진 배경</w:t>
      </w:r>
      <w:bookmarkEnd w:id="13"/>
      <w:bookmarkEnd w:id="14"/>
      <w:bookmarkEnd w:id="15"/>
      <w:bookmarkEnd w:id="16"/>
    </w:p>
    <w:p w14:paraId="5602CEA8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sz w:val="23"/>
          <w:szCs w:val="23"/>
        </w:rPr>
      </w:pPr>
      <w:bookmarkStart w:id="17" w:name="_Toc503797254"/>
      <w:bookmarkStart w:id="18" w:name="_Toc503880985"/>
      <w:bookmarkStart w:id="19" w:name="_Toc503881288"/>
      <w:r w:rsidRPr="00691814">
        <w:rPr>
          <w:rFonts w:ascii="KB금융 본문체 Light" w:eastAsia="KB금융 본문체 Light" w:hAnsi="KB금융 본문체 Light" w:hint="eastAsia"/>
          <w:sz w:val="23"/>
          <w:szCs w:val="23"/>
        </w:rPr>
        <w:t xml:space="preserve">디지털 패러다임의 급격한 변화 및 다양한 고객 </w:t>
      </w:r>
      <w:proofErr w:type="spellStart"/>
      <w:r w:rsidRPr="00691814">
        <w:rPr>
          <w:rFonts w:ascii="KB금융 본문체 Light" w:eastAsia="KB금융 본문체 Light" w:hAnsi="KB금융 본문체 Light" w:hint="eastAsia"/>
          <w:sz w:val="23"/>
          <w:szCs w:val="23"/>
        </w:rPr>
        <w:t>니즈에</w:t>
      </w:r>
      <w:proofErr w:type="spellEnd"/>
      <w:r w:rsidRPr="00691814">
        <w:rPr>
          <w:rFonts w:ascii="KB금융 본문체 Light" w:eastAsia="KB금융 본문체 Light" w:hAnsi="KB금융 본문체 Light" w:hint="eastAsia"/>
          <w:sz w:val="23"/>
          <w:szCs w:val="23"/>
        </w:rPr>
        <w:t xml:space="preserve"> 신속하고 유연하게 대응할 수 있는 새로운 비대면 아키텍처 재설계 및 이에 대응하는 인프라 </w:t>
      </w:r>
      <w:proofErr w:type="spellStart"/>
      <w:r w:rsidRPr="00691814">
        <w:rPr>
          <w:rFonts w:ascii="KB금융 본문체 Light" w:eastAsia="KB금융 본문체 Light" w:hAnsi="KB금융 본문체 Light" w:hint="eastAsia"/>
          <w:sz w:val="23"/>
          <w:szCs w:val="23"/>
        </w:rPr>
        <w:t>재구축</w:t>
      </w:r>
      <w:proofErr w:type="spellEnd"/>
      <w:r w:rsidRPr="00691814">
        <w:rPr>
          <w:rFonts w:ascii="KB금융 본문체 Light" w:eastAsia="KB금융 본문체 Light" w:hAnsi="KB금융 본문체 Light" w:hint="eastAsia"/>
          <w:sz w:val="23"/>
          <w:szCs w:val="23"/>
        </w:rPr>
        <w:t xml:space="preserve"> 필요</w:t>
      </w:r>
    </w:p>
    <w:p w14:paraId="0A741D66" w14:textId="69E64FB2" w:rsidR="003D163F" w:rsidRPr="00691814" w:rsidRDefault="003D163F" w:rsidP="003D163F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sz w:val="23"/>
          <w:szCs w:val="23"/>
        </w:rPr>
      </w:pPr>
      <w:r w:rsidRPr="00691814">
        <w:rPr>
          <w:rFonts w:ascii="KB금융 본문체 Light" w:eastAsia="KB금융 본문체 Light" w:hAnsi="KB금융 본문체 Light" w:cs="Tahoma" w:hint="eastAsia"/>
        </w:rPr>
        <w:t>현행 비대면</w:t>
      </w:r>
      <w:r w:rsidR="009215B2" w:rsidRPr="00691814">
        <w:rPr>
          <w:rFonts w:ascii="KB금융 본문체 Light" w:eastAsia="KB금융 본문체 Light" w:hAnsi="KB금융 본문체 Light" w:cs="Tahoma" w:hint="eastAsia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</w:rPr>
        <w:t>프레임워크에서는 부하나 장애</w:t>
      </w:r>
      <w:r w:rsidR="00655B78" w:rsidRPr="00691814">
        <w:rPr>
          <w:rFonts w:ascii="KB금융 본문체 Light" w:eastAsia="KB금융 본문체 Light" w:hAnsi="KB금융 본문체 Light" w:cs="Tahoma" w:hint="eastAsia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</w:rPr>
        <w:t xml:space="preserve">시 </w:t>
      </w:r>
      <w:r w:rsidRPr="00691814">
        <w:rPr>
          <w:rFonts w:ascii="KB금융 본문체 Light" w:eastAsia="KB금융 본문체 Light" w:hAnsi="KB금융 본문체 Light" w:hint="eastAsia"/>
          <w:bCs/>
          <w:szCs w:val="20"/>
        </w:rPr>
        <w:t>상호 영향을 미치며 서비스 단위로 최신 기술</w:t>
      </w:r>
      <w:r w:rsidR="00FC1147" w:rsidRPr="00691814">
        <w:rPr>
          <w:rFonts w:ascii="KB금융 본문체 Light" w:eastAsia="KB금융 본문체 Light" w:hAnsi="KB금융 본문체 Light" w:hint="eastAsia"/>
          <w:bCs/>
          <w:szCs w:val="20"/>
        </w:rPr>
        <w:t xml:space="preserve"> </w:t>
      </w:r>
      <w:r w:rsidRPr="00691814">
        <w:rPr>
          <w:rFonts w:ascii="KB금융 본문체 Light" w:eastAsia="KB금융 본문체 Light" w:hAnsi="KB금융 본문체 Light" w:hint="eastAsia"/>
          <w:bCs/>
          <w:szCs w:val="20"/>
        </w:rPr>
        <w:t>적용이 어려</w:t>
      </w:r>
      <w:r w:rsidR="00992592" w:rsidRPr="00691814">
        <w:rPr>
          <w:rFonts w:ascii="KB금융 본문체 Light" w:eastAsia="KB금융 본문체 Light" w:hAnsi="KB금융 본문체 Light" w:hint="eastAsia"/>
          <w:bCs/>
          <w:szCs w:val="20"/>
        </w:rPr>
        <w:t>워 민</w:t>
      </w:r>
      <w:r w:rsidR="00B306D7" w:rsidRPr="00691814">
        <w:rPr>
          <w:rFonts w:ascii="KB금융 본문체 Light" w:eastAsia="KB금융 본문체 Light" w:hAnsi="KB금융 본문체 Light" w:hint="eastAsia"/>
          <w:bCs/>
          <w:szCs w:val="20"/>
        </w:rPr>
        <w:t>첩</w:t>
      </w:r>
      <w:r w:rsidR="00992592" w:rsidRPr="00691814">
        <w:rPr>
          <w:rFonts w:ascii="KB금융 본문체 Light" w:eastAsia="KB금융 본문체 Light" w:hAnsi="KB금융 본문체 Light" w:hint="eastAsia"/>
          <w:bCs/>
          <w:szCs w:val="20"/>
        </w:rPr>
        <w:t>성이 낮음</w:t>
      </w:r>
    </w:p>
    <w:p w14:paraId="5CD63DE7" w14:textId="77777777" w:rsidR="00655C54" w:rsidRPr="00691814" w:rsidRDefault="003D163F" w:rsidP="00655C54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sz w:val="23"/>
          <w:szCs w:val="23"/>
        </w:rPr>
      </w:pPr>
      <w:proofErr w:type="spellStart"/>
      <w:r w:rsidRPr="00691814">
        <w:rPr>
          <w:rFonts w:ascii="KB금융 본문체 Light" w:eastAsia="KB금융 본문체 Light" w:hAnsi="KB금융 본문체 Light" w:cs="Tahoma" w:hint="eastAsia"/>
        </w:rPr>
        <w:t>빅이벤트로</w:t>
      </w:r>
      <w:proofErr w:type="spellEnd"/>
      <w:r w:rsidRPr="00691814">
        <w:rPr>
          <w:rFonts w:ascii="KB금융 본문체 Light" w:eastAsia="KB금융 본문체 Light" w:hAnsi="KB금융 본문체 Light" w:cs="Tahoma" w:hint="eastAsia"/>
        </w:rPr>
        <w:t xml:space="preserve"> 거래량 증가에 따른 근본적인</w:t>
      </w:r>
      <w:r w:rsidR="006B162F" w:rsidRPr="00691814">
        <w:rPr>
          <w:rFonts w:ascii="KB금융 본문체 Light" w:eastAsia="KB금융 본문체 Light" w:hAnsi="KB금융 본문체 Light" w:cs="Tahoma" w:hint="eastAsia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</w:rPr>
        <w:t>대응방안 모색 필요</w:t>
      </w:r>
    </w:p>
    <w:p w14:paraId="4E2BBB9C" w14:textId="77777777" w:rsidR="006E47FE" w:rsidRPr="00691814" w:rsidRDefault="006E47FE" w:rsidP="006E47FE">
      <w:pPr>
        <w:pStyle w:val="20"/>
        <w:numPr>
          <w:ilvl w:val="0"/>
          <w:numId w:val="0"/>
        </w:numPr>
        <w:ind w:left="400"/>
      </w:pPr>
      <w:bookmarkStart w:id="20" w:name="_Toc187768175"/>
      <w:r w:rsidRPr="00691814">
        <w:rPr>
          <w:rFonts w:hint="eastAsia"/>
        </w:rPr>
        <w:t>1.</w:t>
      </w:r>
      <w:r w:rsidRPr="00691814">
        <w:t xml:space="preserve">2 </w:t>
      </w:r>
      <w:r w:rsidRPr="00691814">
        <w:rPr>
          <w:rFonts w:hint="eastAsia"/>
        </w:rPr>
        <w:t>추진 목표</w:t>
      </w:r>
      <w:bookmarkEnd w:id="17"/>
      <w:bookmarkEnd w:id="18"/>
      <w:bookmarkEnd w:id="19"/>
      <w:bookmarkEnd w:id="20"/>
    </w:p>
    <w:p w14:paraId="7EC940F6" w14:textId="307B244B" w:rsidR="006E47FE" w:rsidRPr="00691814" w:rsidRDefault="00127FE2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bookmarkStart w:id="21" w:name="_Toc503797255"/>
      <w:bookmarkStart w:id="22" w:name="_Toc503880986"/>
      <w:bookmarkStart w:id="23" w:name="_Toc503881289"/>
      <w:proofErr w:type="spellStart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클라우드</w:t>
      </w:r>
      <w:proofErr w:type="spellEnd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</w:t>
      </w:r>
      <w:r w:rsidR="006E47FE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기반</w:t>
      </w: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의 확장 가능한 </w:t>
      </w:r>
      <w:r w:rsidR="006E47FE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아키텍처 구축을 통한 </w:t>
      </w:r>
      <w:r w:rsidR="003D163F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서비스 </w:t>
      </w:r>
      <w:r w:rsidR="006E47FE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독립성 확보</w:t>
      </w:r>
    </w:p>
    <w:p w14:paraId="09CE0FC9" w14:textId="72FFA4BE" w:rsidR="006E47FE" w:rsidRPr="00691814" w:rsidRDefault="006E47FE" w:rsidP="006E47FE">
      <w:pPr>
        <w:pStyle w:val="af6"/>
        <w:spacing w:before="100" w:line="360" w:lineRule="exact"/>
        <w:ind w:leftChars="300" w:left="871" w:hangingChars="100" w:hanging="211"/>
        <w:rPr>
          <w:rFonts w:ascii="KB금융 본문체 Light" w:eastAsia="KB금융 본문체 Light" w:hAnsi="KB금융 본문체 Light" w:cs="Tahoma"/>
        </w:rPr>
      </w:pPr>
      <w:proofErr w:type="spellStart"/>
      <w:r w:rsidRPr="00691814">
        <w:rPr>
          <w:rFonts w:ascii="KB금융 본문체 Light" w:eastAsia="KB금융 본문체 Light" w:hAnsi="KB금융 본문체 Light" w:cs="Tahoma" w:hint="eastAsia"/>
        </w:rPr>
        <w:t>ㅇ</w:t>
      </w:r>
      <w:proofErr w:type="spellEnd"/>
      <w:r w:rsidRPr="00691814">
        <w:rPr>
          <w:rFonts w:ascii="KB금융 본문체 Light" w:eastAsia="KB금융 본문체 Light" w:hAnsi="KB금융 본문체 Light" w:cs="Tahoma" w:hint="eastAsia"/>
        </w:rPr>
        <w:t xml:space="preserve"> 서비스가 독립적으로 개발/배포/관리되어 빠른 서비스 제공</w:t>
      </w:r>
    </w:p>
    <w:p w14:paraId="41405395" w14:textId="5C4FF1AF" w:rsidR="006E47FE" w:rsidRPr="00691814" w:rsidRDefault="006E47FE" w:rsidP="006E47FE">
      <w:pPr>
        <w:pStyle w:val="af6"/>
        <w:spacing w:before="100" w:line="360" w:lineRule="exact"/>
        <w:ind w:leftChars="300" w:left="871" w:hangingChars="100" w:hanging="211"/>
        <w:rPr>
          <w:rFonts w:ascii="KB금융 본문체 Light" w:eastAsia="KB금융 본문체 Light" w:hAnsi="KB금융 본문체 Light" w:cs="Tahoma"/>
        </w:rPr>
      </w:pPr>
      <w:proofErr w:type="spellStart"/>
      <w:r w:rsidRPr="00691814">
        <w:rPr>
          <w:rFonts w:ascii="KB금융 본문체 Light" w:eastAsia="KB금융 본문체 Light" w:hAnsi="KB금융 본문체 Light" w:cs="Tahoma" w:hint="eastAsia"/>
        </w:rPr>
        <w:t>ㅇ</w:t>
      </w:r>
      <w:proofErr w:type="spellEnd"/>
      <w:r w:rsidRPr="00691814">
        <w:rPr>
          <w:rFonts w:ascii="KB금융 본문체 Light" w:eastAsia="KB금융 본문체 Light" w:hAnsi="KB금융 본문체 Light" w:cs="Tahoma" w:hint="eastAsia"/>
        </w:rPr>
        <w:t xml:space="preserve"> 부하 및 장애발생 시 상호 </w:t>
      </w:r>
      <w:proofErr w:type="spellStart"/>
      <w:r w:rsidRPr="00691814">
        <w:rPr>
          <w:rFonts w:ascii="KB금융 본문체 Light" w:eastAsia="KB금융 본문체 Light" w:hAnsi="KB금융 본문체 Light" w:cs="Tahoma" w:hint="eastAsia"/>
        </w:rPr>
        <w:t>서비스별</w:t>
      </w:r>
      <w:proofErr w:type="spellEnd"/>
      <w:r w:rsidRPr="00691814">
        <w:rPr>
          <w:rFonts w:ascii="KB금융 본문체 Light" w:eastAsia="KB금융 본문체 Light" w:hAnsi="KB금융 본문체 Light" w:cs="Tahoma" w:hint="eastAsia"/>
        </w:rPr>
        <w:t xml:space="preserve"> 전이</w:t>
      </w:r>
      <w:r w:rsidR="006B162F" w:rsidRPr="00691814">
        <w:rPr>
          <w:rFonts w:ascii="KB금융 본문체 Light" w:eastAsia="KB금융 본문체 Light" w:hAnsi="KB금융 본문체 Light" w:cs="Tahoma" w:hint="eastAsia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</w:rPr>
        <w:t>가능성 축소</w:t>
      </w:r>
    </w:p>
    <w:p w14:paraId="561A8FDA" w14:textId="77777777" w:rsidR="00992592" w:rsidRPr="00691814" w:rsidRDefault="00992592" w:rsidP="00992592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sz w:val="23"/>
          <w:szCs w:val="23"/>
        </w:rPr>
      </w:pPr>
      <w:r w:rsidRPr="00691814">
        <w:rPr>
          <w:rFonts w:ascii="KB금융 본문체 Light" w:eastAsia="KB금융 본문체 Light" w:hAnsi="KB금융 본문체 Light" w:cs="Tahoma" w:hint="eastAsia"/>
        </w:rPr>
        <w:t xml:space="preserve">인프라 및 프레임워크 </w:t>
      </w:r>
      <w:proofErr w:type="spellStart"/>
      <w:r w:rsidRPr="00691814">
        <w:rPr>
          <w:rFonts w:ascii="KB금융 본문체 Light" w:eastAsia="KB금융 본문체 Light" w:hAnsi="KB금융 본문체 Light" w:cs="Tahoma" w:hint="eastAsia"/>
        </w:rPr>
        <w:t>공통기능을</w:t>
      </w:r>
      <w:proofErr w:type="spellEnd"/>
      <w:r w:rsidRPr="00691814">
        <w:rPr>
          <w:rFonts w:ascii="KB금융 본문체 Light" w:eastAsia="KB금융 본문체 Light" w:hAnsi="KB금융 본문체 Light" w:cs="Tahoma" w:hint="eastAsia"/>
        </w:rPr>
        <w:t xml:space="preserve"> </w:t>
      </w:r>
      <w:proofErr w:type="spellStart"/>
      <w:r w:rsidRPr="00691814">
        <w:rPr>
          <w:rFonts w:ascii="KB금융 본문체 Light" w:eastAsia="KB금융 본문체 Light" w:hAnsi="KB금융 본문체 Light" w:cs="Tahoma" w:hint="eastAsia"/>
        </w:rPr>
        <w:t>선구축하여</w:t>
      </w:r>
      <w:proofErr w:type="spellEnd"/>
      <w:r w:rsidRPr="00691814">
        <w:rPr>
          <w:rFonts w:ascii="KB금융 본문체 Light" w:eastAsia="KB금융 본문체 Light" w:hAnsi="KB금융 본문체 Light" w:cs="Tahoma" w:hint="eastAsia"/>
        </w:rPr>
        <w:t>,</w:t>
      </w:r>
      <w:r w:rsidRPr="00691814">
        <w:rPr>
          <w:rFonts w:ascii="KB금융 본문체 Light" w:eastAsia="KB금융 본문체 Light" w:hAnsi="KB금융 본문체 Light" w:cs="Tahoma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</w:rPr>
        <w:t>업무가 단계적 전환될 수 있는 기반 마련</w:t>
      </w:r>
    </w:p>
    <w:p w14:paraId="5BD3527E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비대면 조직의 플랫폼化 및 </w:t>
      </w:r>
      <w:proofErr w:type="spellStart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에자일</w:t>
      </w:r>
      <w:proofErr w:type="spellEnd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</w:t>
      </w:r>
      <w:proofErr w:type="spellStart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개발문화에</w:t>
      </w:r>
      <w:proofErr w:type="spellEnd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대응할 수 있는 체계 구축</w:t>
      </w:r>
    </w:p>
    <w:p w14:paraId="7A71B533" w14:textId="2B81ECD1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향후 </w:t>
      </w:r>
      <w:proofErr w:type="spellStart"/>
      <w:r w:rsidR="00B306D7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프론트엔드</w:t>
      </w:r>
      <w:proofErr w:type="spellEnd"/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신기술 도입</w:t>
      </w:r>
      <w:r w:rsidR="006B162F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</w:t>
      </w: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시 유연하게 활용</w:t>
      </w:r>
      <w:r w:rsidR="00CD2DA1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</w:t>
      </w: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가능한 아키텍처 구성</w:t>
      </w:r>
    </w:p>
    <w:p w14:paraId="572E467F" w14:textId="3531D9DD" w:rsidR="00B306D7" w:rsidRPr="00691814" w:rsidRDefault="00B306D7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오픈소스를 활용한 비용 절감 및 내부 개발 역량 강화</w:t>
      </w:r>
    </w:p>
    <w:p w14:paraId="2D948162" w14:textId="5DB73A6E" w:rsidR="00B306D7" w:rsidRPr="00691814" w:rsidRDefault="00B306D7" w:rsidP="00B306D7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>내부 직원의 효율적인 관리와 원활한 운영을 지원하는 KB</w:t>
      </w: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스타뱅킹 </w:t>
      </w:r>
      <w:proofErr w:type="spellStart"/>
      <w:r w:rsidRPr="00691814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>어드민</w:t>
      </w:r>
      <w:proofErr w:type="spellEnd"/>
      <w:r w:rsidRPr="00691814"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  <w:t xml:space="preserve"> 시스템 구축</w:t>
      </w:r>
    </w:p>
    <w:p w14:paraId="120C1D89" w14:textId="77777777" w:rsidR="006E47FE" w:rsidRPr="00691814" w:rsidRDefault="006E47FE" w:rsidP="006E47FE">
      <w:pPr>
        <w:pStyle w:val="20"/>
        <w:numPr>
          <w:ilvl w:val="0"/>
          <w:numId w:val="0"/>
        </w:numPr>
        <w:ind w:left="400"/>
      </w:pPr>
      <w:bookmarkStart w:id="24" w:name="_Toc187768176"/>
      <w:r w:rsidRPr="00691814">
        <w:rPr>
          <w:rFonts w:hint="eastAsia"/>
        </w:rPr>
        <w:t>1</w:t>
      </w:r>
      <w:r w:rsidRPr="00691814">
        <w:t xml:space="preserve">.3 </w:t>
      </w:r>
      <w:r w:rsidRPr="00691814">
        <w:rPr>
          <w:rFonts w:hint="eastAsia"/>
        </w:rPr>
        <w:t>기대 효과</w:t>
      </w:r>
      <w:bookmarkEnd w:id="21"/>
      <w:bookmarkEnd w:id="22"/>
      <w:bookmarkEnd w:id="23"/>
      <w:bookmarkEnd w:id="24"/>
    </w:p>
    <w:p w14:paraId="75D5BC60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전체 시스템에 영향을 미치지 않고 단위 서비스로 배포하여 개발 속도 향상</w:t>
      </w:r>
    </w:p>
    <w:p w14:paraId="23A8A424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단위 서비스마다 다양한 기술 스택과 도구를 사용하여 혁신적인 솔루션 개발 가능</w:t>
      </w:r>
    </w:p>
    <w:p w14:paraId="17ADB6E6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단위 서비스 간 영향을 미치지 않는 격리된 구조로 설계하여 장애로부터 격리됨</w:t>
      </w:r>
    </w:p>
    <w:p w14:paraId="7E4E4368" w14:textId="77777777" w:rsidR="006E47FE" w:rsidRPr="00691814" w:rsidRDefault="006E47FE" w:rsidP="008427CC">
      <w:pPr>
        <w:pStyle w:val="af6"/>
        <w:numPr>
          <w:ilvl w:val="0"/>
          <w:numId w:val="17"/>
        </w:numPr>
        <w:spacing w:before="100" w:line="360" w:lineRule="exact"/>
        <w:ind w:leftChars="0" w:left="800" w:hanging="397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단위 서비스를 팀 단위로 관리하여 협업이 용이해지고 필요한 서비스 간 연결하여 사용하므로 자원의 확장성을 높임</w:t>
      </w:r>
    </w:p>
    <w:p w14:paraId="1102496C" w14:textId="77777777" w:rsidR="006E47FE" w:rsidRPr="00691814" w:rsidRDefault="006E47FE" w:rsidP="006E47FE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계열사 및 타 연계시스템간 서비스 확장성 확보</w:t>
      </w:r>
    </w:p>
    <w:p w14:paraId="4F42FB3C" w14:textId="430E1D83" w:rsidR="00450345" w:rsidRPr="00691814" w:rsidRDefault="006E47FE" w:rsidP="00B306D7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채널 독립사용업무의 전진구성으로 호출</w:t>
      </w:r>
      <w:r w:rsidR="00655B78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</w:t>
      </w: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구간 감소로 인한 서비스 속도</w:t>
      </w:r>
      <w:r w:rsidR="00655B78"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 xml:space="preserve"> </w:t>
      </w: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향상</w:t>
      </w:r>
    </w:p>
    <w:p w14:paraId="3946A066" w14:textId="18D78EEA" w:rsidR="00371657" w:rsidRPr="00691814" w:rsidRDefault="00371657" w:rsidP="00371657">
      <w:pPr>
        <w:pStyle w:val="af6"/>
        <w:numPr>
          <w:ilvl w:val="0"/>
          <w:numId w:val="17"/>
        </w:numPr>
        <w:spacing w:before="100" w:line="360" w:lineRule="exact"/>
        <w:ind w:leftChars="0"/>
        <w:rPr>
          <w:rFonts w:ascii="KB금융 본문체 Light" w:eastAsia="KB금융 본문체 Light" w:hAnsi="KB금융 본문체 Light"/>
          <w:color w:val="000000" w:themeColor="text1"/>
          <w:sz w:val="23"/>
          <w:szCs w:val="23"/>
        </w:rPr>
      </w:pPr>
      <w:r w:rsidRPr="00691814">
        <w:rPr>
          <w:rFonts w:ascii="KB금융 본문체 Light" w:eastAsia="KB금융 본문체 Light" w:hAnsi="KB금융 본문체 Light" w:hint="eastAsia"/>
          <w:color w:val="000000" w:themeColor="text1"/>
          <w:sz w:val="23"/>
          <w:szCs w:val="23"/>
        </w:rPr>
        <w:t>설계 및 개발의 주도적 참여를 통한 기술 내재화 및 직원 역량 강화</w:t>
      </w:r>
    </w:p>
    <w:p w14:paraId="658335CF" w14:textId="2172C316" w:rsidR="00992B4B" w:rsidRPr="00691814" w:rsidRDefault="00BB73BA" w:rsidP="00466E4F">
      <w:pPr>
        <w:pStyle w:val="1"/>
      </w:pPr>
      <w:bookmarkStart w:id="25" w:name="_Toc503797256"/>
      <w:bookmarkStart w:id="26" w:name="_Toc503880987"/>
      <w:bookmarkStart w:id="27" w:name="_Toc503881290"/>
      <w:bookmarkStart w:id="28" w:name="_Toc187768177"/>
      <w:r w:rsidRPr="00691814">
        <w:rPr>
          <w:rFonts w:hint="eastAsia"/>
        </w:rPr>
        <w:lastRenderedPageBreak/>
        <w:t>프로젝트 개요</w:t>
      </w:r>
      <w:bookmarkEnd w:id="25"/>
      <w:bookmarkEnd w:id="26"/>
      <w:bookmarkEnd w:id="27"/>
      <w:bookmarkEnd w:id="28"/>
    </w:p>
    <w:p w14:paraId="75B43CBC" w14:textId="0D33E7E3" w:rsidR="00C42BCB" w:rsidRPr="00691814" w:rsidRDefault="00C07DB2" w:rsidP="00C07DB2">
      <w:pPr>
        <w:pStyle w:val="20"/>
        <w:numPr>
          <w:ilvl w:val="0"/>
          <w:numId w:val="0"/>
        </w:numPr>
        <w:ind w:left="400"/>
      </w:pPr>
      <w:bookmarkStart w:id="29" w:name="_Toc503797257"/>
      <w:bookmarkStart w:id="30" w:name="_Toc503880988"/>
      <w:bookmarkStart w:id="31" w:name="_Toc503881291"/>
      <w:bookmarkStart w:id="32" w:name="_Toc187768178"/>
      <w:r w:rsidRPr="00691814">
        <w:rPr>
          <w:rFonts w:hint="eastAsia"/>
        </w:rPr>
        <w:t>2.1</w:t>
      </w:r>
      <w:r w:rsidR="00BF607D" w:rsidRPr="00691814">
        <w:t xml:space="preserve"> </w:t>
      </w:r>
      <w:r w:rsidR="00D45DE7" w:rsidRPr="00691814">
        <w:rPr>
          <w:rFonts w:hint="eastAsia"/>
        </w:rPr>
        <w:t>프로젝트명</w:t>
      </w:r>
      <w:bookmarkEnd w:id="29"/>
      <w:bookmarkEnd w:id="30"/>
      <w:bookmarkEnd w:id="31"/>
      <w:bookmarkEnd w:id="32"/>
    </w:p>
    <w:p w14:paraId="50B782EC" w14:textId="0E9C7AF9" w:rsidR="00483F7B" w:rsidRPr="00691814" w:rsidRDefault="00A910B6" w:rsidP="00A31170">
      <w:pPr>
        <w:numPr>
          <w:ilvl w:val="0"/>
          <w:numId w:val="17"/>
        </w:numPr>
        <w:rPr>
          <w:rFonts w:ascii="KB금융 본문체 Light" w:eastAsia="KB금융 본문체 Light" w:hAnsi="KB금융 본문체 Light" w:cs="바탕"/>
          <w:sz w:val="24"/>
          <w:szCs w:val="24"/>
          <w:shd w:val="clear" w:color="auto" w:fill="FFFFFF"/>
          <w:lang w:eastAsia="ko-KR"/>
        </w:rPr>
      </w:pPr>
      <w:r w:rsidRPr="00691814">
        <w:rPr>
          <w:rFonts w:ascii="KB금융 본문체 Light" w:eastAsia="KB금융 본문체 Light" w:hAnsi="KB금융 본문체 Light" w:cs="바탕" w:hint="eastAsia"/>
          <w:sz w:val="24"/>
          <w:szCs w:val="24"/>
          <w:shd w:val="clear" w:color="auto" w:fill="FFFFFF"/>
          <w:lang w:eastAsia="ko-KR"/>
        </w:rPr>
        <w:t>「</w:t>
      </w:r>
      <w:r w:rsidR="00F033E1" w:rsidRPr="00691814">
        <w:rPr>
          <w:rFonts w:hint="eastAsia"/>
        </w:rPr>
        <w:t xml:space="preserve"> </w:t>
      </w:r>
      <w:r w:rsidR="00F033E1" w:rsidRPr="00691814">
        <w:rPr>
          <w:rFonts w:ascii="KB금융 본문체 Light" w:eastAsia="KB금융 본문체 Light" w:hAnsi="KB금융 본문체 Light" w:cs="바탕" w:hint="eastAsia"/>
          <w:sz w:val="24"/>
          <w:szCs w:val="24"/>
          <w:shd w:val="clear" w:color="auto" w:fill="FFFFFF"/>
          <w:lang w:eastAsia="ko-KR"/>
        </w:rPr>
        <w:t>KB스타뱅킹 전용 프레임워크 구축</w:t>
      </w:r>
      <w:r w:rsidRPr="00691814">
        <w:rPr>
          <w:rFonts w:ascii="KB금융 본문체 Light" w:eastAsia="KB금융 본문체 Light" w:hAnsi="KB금융 본문체 Light" w:cs="바탕" w:hint="eastAsia"/>
          <w:sz w:val="24"/>
          <w:szCs w:val="24"/>
          <w:shd w:val="clear" w:color="auto" w:fill="FFFFFF"/>
          <w:lang w:eastAsia="ko-KR"/>
        </w:rPr>
        <w:t>」</w:t>
      </w:r>
    </w:p>
    <w:p w14:paraId="2B268954" w14:textId="3BD66963" w:rsidR="006E2FF9" w:rsidRPr="00691814" w:rsidRDefault="00C07DB2" w:rsidP="00C07DB2">
      <w:pPr>
        <w:pStyle w:val="20"/>
        <w:numPr>
          <w:ilvl w:val="0"/>
          <w:numId w:val="0"/>
        </w:numPr>
        <w:ind w:left="400"/>
      </w:pPr>
      <w:bookmarkStart w:id="33" w:name="_Toc503797258"/>
      <w:bookmarkStart w:id="34" w:name="_Toc503880989"/>
      <w:bookmarkStart w:id="35" w:name="_Toc503881292"/>
      <w:bookmarkStart w:id="36" w:name="_Toc187768179"/>
      <w:r w:rsidRPr="00691814">
        <w:rPr>
          <w:rFonts w:hint="eastAsia"/>
        </w:rPr>
        <w:t>2.</w:t>
      </w:r>
      <w:r w:rsidRPr="00691814">
        <w:t>2</w:t>
      </w:r>
      <w:r w:rsidR="00BF607D" w:rsidRPr="00691814">
        <w:t xml:space="preserve"> </w:t>
      </w:r>
      <w:r w:rsidR="006E2FF9" w:rsidRPr="00691814">
        <w:rPr>
          <w:rFonts w:hint="eastAsia"/>
        </w:rPr>
        <w:t>프로젝트 기간</w:t>
      </w:r>
      <w:bookmarkEnd w:id="33"/>
      <w:bookmarkEnd w:id="34"/>
      <w:bookmarkEnd w:id="35"/>
      <w:bookmarkEnd w:id="36"/>
    </w:p>
    <w:p w14:paraId="41BB5FA2" w14:textId="27E539A3" w:rsidR="000D24A7" w:rsidRPr="00691814" w:rsidRDefault="00FD33B4" w:rsidP="00A31170">
      <w:pPr>
        <w:numPr>
          <w:ilvl w:val="0"/>
          <w:numId w:val="17"/>
        </w:numPr>
        <w:rPr>
          <w:rFonts w:ascii="KB금융 본문체 Light" w:eastAsia="KB금융 본문체 Light" w:hAnsi="KB금융 본문체 Light" w:cs="바탕"/>
          <w:color w:val="000000" w:themeColor="text1"/>
          <w:sz w:val="24"/>
          <w:szCs w:val="24"/>
          <w:shd w:val="clear" w:color="auto" w:fill="FFFFFF"/>
          <w:lang w:eastAsia="ko-KR"/>
        </w:rPr>
      </w:pPr>
      <w:r w:rsidRPr="00691814"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>개발착수</w:t>
      </w:r>
      <w:r w:rsidR="004879F5" w:rsidRPr="00691814"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>일로부터</w:t>
      </w:r>
      <w:r w:rsidR="00126842" w:rsidRPr="00691814"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 xml:space="preserve"> </w:t>
      </w:r>
      <w:r w:rsidR="00C54F44">
        <w:rPr>
          <w:rFonts w:ascii="KB금융 본문체 Light" w:eastAsia="KB금융 본문체 Light" w:hAnsi="KB금융 본문체 Light" w:cs="바탕"/>
          <w:color w:val="000000" w:themeColor="text1"/>
          <w:sz w:val="24"/>
          <w:szCs w:val="24"/>
          <w:shd w:val="clear" w:color="auto" w:fill="FFFFFF"/>
          <w:lang w:eastAsia="ko-KR"/>
        </w:rPr>
        <w:t>8</w:t>
      </w:r>
      <w:r w:rsidR="004879F5" w:rsidRPr="00691814">
        <w:rPr>
          <w:rFonts w:ascii="KB금융 본문체 Light" w:eastAsia="KB금융 본문체 Light" w:hAnsi="KB금융 본문체 Light" w:cs="바탕" w:hint="eastAsia"/>
          <w:color w:val="000000" w:themeColor="text1"/>
          <w:sz w:val="24"/>
          <w:szCs w:val="24"/>
          <w:shd w:val="clear" w:color="auto" w:fill="FFFFFF"/>
          <w:lang w:eastAsia="ko-KR"/>
        </w:rPr>
        <w:t>개월</w:t>
      </w:r>
    </w:p>
    <w:p w14:paraId="153F7866" w14:textId="5694F13A" w:rsidR="00E37B9E" w:rsidRPr="00691814" w:rsidRDefault="00D27FDA" w:rsidP="00D27FDA">
      <w:pPr>
        <w:pStyle w:val="20"/>
        <w:numPr>
          <w:ilvl w:val="0"/>
          <w:numId w:val="0"/>
        </w:numPr>
        <w:ind w:left="400"/>
      </w:pPr>
      <w:bookmarkStart w:id="37" w:name="_Toc187768180"/>
      <w:bookmarkStart w:id="38" w:name="_Toc503797264"/>
      <w:bookmarkStart w:id="39" w:name="_Toc503880996"/>
      <w:bookmarkStart w:id="40" w:name="_Toc503881299"/>
      <w:r w:rsidRPr="00691814">
        <w:t>2.3</w:t>
      </w:r>
      <w:r w:rsidR="00E37B9E" w:rsidRPr="00691814">
        <w:rPr>
          <w:rFonts w:hint="eastAsia"/>
        </w:rPr>
        <w:t xml:space="preserve"> 프로젝트 구축 내용</w:t>
      </w:r>
      <w:bookmarkEnd w:id="37"/>
    </w:p>
    <w:p w14:paraId="6E15B0A9" w14:textId="1E60A4C5" w:rsidR="00AD27E2" w:rsidRPr="00691814" w:rsidRDefault="00D32270" w:rsidP="00AD27E2">
      <w:pPr>
        <w:pStyle w:val="31"/>
      </w:pPr>
      <w:bookmarkStart w:id="41" w:name="_Toc187768181"/>
      <w:bookmarkStart w:id="42" w:name="_Toc514249513"/>
      <w:r w:rsidRPr="00691814">
        <w:drawing>
          <wp:anchor distT="0" distB="0" distL="114300" distR="114300" simplePos="0" relativeHeight="251716608" behindDoc="0" locked="0" layoutInCell="1" allowOverlap="1" wp14:anchorId="3FBDB673" wp14:editId="7C9DD907">
            <wp:simplePos x="0" y="0"/>
            <wp:positionH relativeFrom="margin">
              <wp:posOffset>-150826</wp:posOffset>
            </wp:positionH>
            <wp:positionV relativeFrom="paragraph">
              <wp:posOffset>783811</wp:posOffset>
            </wp:positionV>
            <wp:extent cx="3004983" cy="1885950"/>
            <wp:effectExtent l="0" t="0" r="5080" b="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983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7B09" w:rsidRPr="00691814">
        <w:rPr>
          <w:rFonts w:hint="eastAsia"/>
        </w:rPr>
        <w:t xml:space="preserve">2.3.1 </w:t>
      </w:r>
      <w:r w:rsidR="007F25EF" w:rsidRPr="00691814">
        <w:rPr>
          <w:rFonts w:hint="eastAsia"/>
        </w:rPr>
        <w:t>단계별 추진 내용</w:t>
      </w:r>
    </w:p>
    <w:tbl>
      <w:tblPr>
        <w:tblW w:w="5680" w:type="dxa"/>
        <w:tblInd w:w="3969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404"/>
      </w:tblGrid>
      <w:tr w:rsidR="00705FCC" w:rsidRPr="00691814" w14:paraId="54D85819" w14:textId="77777777" w:rsidTr="00C51EF4">
        <w:trPr>
          <w:trHeight w:val="277"/>
        </w:trPr>
        <w:tc>
          <w:tcPr>
            <w:tcW w:w="1276" w:type="dxa"/>
            <w:shd w:val="clear" w:color="auto" w:fill="D9D9D9" w:themeFill="background1" w:themeFillShade="D9"/>
          </w:tcPr>
          <w:p w14:paraId="57C268B0" w14:textId="66B7B814" w:rsidR="00705FCC" w:rsidRPr="00691814" w:rsidRDefault="00705FCC" w:rsidP="00705FCC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단계</w:t>
            </w:r>
          </w:p>
        </w:tc>
        <w:tc>
          <w:tcPr>
            <w:tcW w:w="4404" w:type="dxa"/>
            <w:shd w:val="clear" w:color="auto" w:fill="D9D9D9" w:themeFill="background1" w:themeFillShade="D9"/>
          </w:tcPr>
          <w:p w14:paraId="58371974" w14:textId="4E13D78A" w:rsidR="00705FCC" w:rsidRPr="00691814" w:rsidRDefault="00705FCC" w:rsidP="00ED738B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구축 내용</w:t>
            </w:r>
          </w:p>
        </w:tc>
      </w:tr>
      <w:tr w:rsidR="00705FCC" w:rsidRPr="00691814" w14:paraId="081354AD" w14:textId="77777777" w:rsidTr="00D533EA">
        <w:trPr>
          <w:trHeight w:val="1011"/>
        </w:trPr>
        <w:tc>
          <w:tcPr>
            <w:tcW w:w="1276" w:type="dxa"/>
            <w:tcBorders>
              <w:bottom w:val="single" w:sz="18" w:space="0" w:color="FF0000"/>
            </w:tcBorders>
            <w:shd w:val="clear" w:color="auto" w:fill="auto"/>
            <w:vAlign w:val="center"/>
          </w:tcPr>
          <w:p w14:paraId="17FBCAE5" w14:textId="1EF24584" w:rsidR="00D533EA" w:rsidRPr="00691814" w:rsidRDefault="005D7843" w:rsidP="00D533EA">
            <w:pPr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color w:val="000000"/>
                <w:sz w:val="20"/>
                <w:lang w:eastAsia="ko-KR"/>
              </w:rPr>
              <w:drawing>
                <wp:anchor distT="0" distB="0" distL="114300" distR="114300" simplePos="0" relativeHeight="251715584" behindDoc="0" locked="0" layoutInCell="1" allowOverlap="1" wp14:anchorId="7DD3426D" wp14:editId="4F61A59B">
                  <wp:simplePos x="0" y="0"/>
                  <wp:positionH relativeFrom="column">
                    <wp:posOffset>102235</wp:posOffset>
                  </wp:positionH>
                  <wp:positionV relativeFrom="paragraph">
                    <wp:posOffset>57785</wp:posOffset>
                  </wp:positionV>
                  <wp:extent cx="550545" cy="350520"/>
                  <wp:effectExtent l="0" t="0" r="1905" b="0"/>
                  <wp:wrapNone/>
                  <wp:docPr id="7434" name="그림 7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545" cy="350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5604C4" w14:textId="77777777" w:rsidR="00D533EA" w:rsidRPr="00691814" w:rsidRDefault="00D533EA" w:rsidP="00705FCC">
            <w:pPr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"/>
                <w:lang w:eastAsia="ko-KR"/>
              </w:rPr>
            </w:pPr>
          </w:p>
          <w:p w14:paraId="0AB89293" w14:textId="2F9DA1E4" w:rsidR="005D7843" w:rsidRPr="00691814" w:rsidRDefault="005D7843" w:rsidP="00705FCC">
            <w:pPr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(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25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년 이후)</w:t>
            </w:r>
          </w:p>
        </w:tc>
        <w:tc>
          <w:tcPr>
            <w:tcW w:w="4404" w:type="dxa"/>
            <w:tcBorders>
              <w:bottom w:val="single" w:sz="18" w:space="0" w:color="FF0000"/>
            </w:tcBorders>
            <w:vAlign w:val="center"/>
          </w:tcPr>
          <w:p w14:paraId="39DDABC4" w14:textId="262E553D" w:rsidR="00AD27E2" w:rsidRPr="00691814" w:rsidRDefault="00705FCC" w:rsidP="00FD2A51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="00702934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기존 </w:t>
            </w:r>
            <w:r w:rsidR="00FD2A5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업무 중 적합한 업무 전환 개발 및</w:t>
            </w:r>
            <w:r w:rsidR="00AD27E2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451D20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신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규</w:t>
            </w:r>
            <w:r w:rsidR="00AD27E2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업무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개발</w:t>
            </w:r>
          </w:p>
        </w:tc>
      </w:tr>
      <w:tr w:rsidR="00705FCC" w:rsidRPr="00691814" w14:paraId="302D3F78" w14:textId="77777777" w:rsidTr="00D533EA">
        <w:trPr>
          <w:trHeight w:val="1802"/>
        </w:trPr>
        <w:tc>
          <w:tcPr>
            <w:tcW w:w="1276" w:type="dxa"/>
            <w:tcBorders>
              <w:top w:val="single" w:sz="18" w:space="0" w:color="FF0000"/>
              <w:left w:val="single" w:sz="18" w:space="0" w:color="FF0000"/>
              <w:bottom w:val="single" w:sz="18" w:space="0" w:color="FF0000"/>
            </w:tcBorders>
            <w:shd w:val="clear" w:color="auto" w:fill="auto"/>
            <w:vAlign w:val="center"/>
          </w:tcPr>
          <w:p w14:paraId="7BE4FA2C" w14:textId="08DF1249" w:rsidR="00705FCC" w:rsidRPr="00691814" w:rsidRDefault="005D7843" w:rsidP="005D7843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color w:val="000000"/>
                <w:sz w:val="20"/>
                <w:lang w:eastAsia="ko-KR"/>
              </w:rPr>
              <w:drawing>
                <wp:anchor distT="0" distB="0" distL="114300" distR="114300" simplePos="0" relativeHeight="251714560" behindDoc="0" locked="0" layoutInCell="1" allowOverlap="1" wp14:anchorId="1694A1E2" wp14:editId="43FEE277">
                  <wp:simplePos x="0" y="0"/>
                  <wp:positionH relativeFrom="column">
                    <wp:posOffset>102235</wp:posOffset>
                  </wp:positionH>
                  <wp:positionV relativeFrom="paragraph">
                    <wp:posOffset>-71120</wp:posOffset>
                  </wp:positionV>
                  <wp:extent cx="551815" cy="351790"/>
                  <wp:effectExtent l="0" t="0" r="635" b="0"/>
                  <wp:wrapNone/>
                  <wp:docPr id="7430" name="그림 7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815" cy="351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1D0DD3" w14:textId="23429579" w:rsidR="005D7843" w:rsidRPr="00691814" w:rsidRDefault="005D7843" w:rsidP="00705FCC">
            <w:pPr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(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25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년도)</w:t>
            </w:r>
          </w:p>
          <w:p w14:paraId="7D577293" w14:textId="2F527AE6" w:rsidR="00705FCC" w:rsidRPr="00691814" w:rsidRDefault="005D7843" w:rsidP="00705FCC">
            <w:pPr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705FCC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[현단계]</w:t>
            </w:r>
          </w:p>
        </w:tc>
        <w:tc>
          <w:tcPr>
            <w:tcW w:w="4404" w:type="dxa"/>
            <w:tcBorders>
              <w:top w:val="single" w:sz="18" w:space="0" w:color="FF0000"/>
              <w:bottom w:val="single" w:sz="18" w:space="0" w:color="FF0000"/>
              <w:right w:val="single" w:sz="18" w:space="0" w:color="FF0000"/>
            </w:tcBorders>
            <w:vAlign w:val="center"/>
          </w:tcPr>
          <w:p w14:paraId="6307DA8C" w14:textId="34969FB7" w:rsidR="00442501" w:rsidRPr="00691814" w:rsidRDefault="00705FCC" w:rsidP="00C51EF4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="00FD4778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기존 </w:t>
            </w:r>
            <w:r w:rsidR="00442501"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KB</w:t>
            </w:r>
            <w:r w:rsidR="0044250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스타뱅킹과</w:t>
            </w:r>
            <w:r w:rsidR="00FD4778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44250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분리된 환경에서 신규 시스템 구축</w:t>
            </w:r>
          </w:p>
          <w:p w14:paraId="06F70FE1" w14:textId="1686B71D" w:rsidR="00705FCC" w:rsidRPr="00691814" w:rsidRDefault="00442501" w:rsidP="00C51EF4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="00FD2A5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OCP</w:t>
            </w:r>
            <w:r w:rsidR="00C1087F" w:rsidRPr="00C1087F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="00C1087F" w:rsidRPr="00C1087F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="00FD2A5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기반 인프라 구축, 공통 기능 개발, API 호출을 위한 </w:t>
            </w:r>
            <w:proofErr w:type="spellStart"/>
            <w:r w:rsidR="00FD2A5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스타루트</w:t>
            </w:r>
            <w:proofErr w:type="spellEnd"/>
            <w:r w:rsidR="00FD2A5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엔진 및 </w:t>
            </w:r>
            <w:proofErr w:type="spellStart"/>
            <w:r w:rsidR="00FD2A5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어드민</w:t>
            </w:r>
            <w:proofErr w:type="spellEnd"/>
            <w:r w:rsidR="00FD2A51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추가 개발</w:t>
            </w:r>
          </w:p>
          <w:p w14:paraId="6F39730F" w14:textId="37CB4116" w:rsidR="00E800F7" w:rsidRPr="00691814" w:rsidRDefault="00705FCC" w:rsidP="00C51EF4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="00D533EA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PaaS</w:t>
            </w:r>
            <w:r w:rsidR="00C1087F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프레임워크</w:t>
            </w:r>
            <w:r w:rsidR="00C1087F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C1087F" w:rsidRPr="00C1087F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주2</w:t>
            </w:r>
            <w:r w:rsidR="00C1087F" w:rsidRPr="00C1087F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="00D533EA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및 공통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기능 선도 개발</w:t>
            </w:r>
          </w:p>
          <w:p w14:paraId="1ED36DEF" w14:textId="4DFD3029" w:rsidR="00C51EF4" w:rsidRPr="00691814" w:rsidRDefault="00B8482E" w:rsidP="00702934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컨테이너 기반의</w:t>
            </w:r>
            <w:r w:rsidR="00702934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PaaS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D533EA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개발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경험 확보</w:t>
            </w:r>
          </w:p>
        </w:tc>
      </w:tr>
    </w:tbl>
    <w:p w14:paraId="078D9659" w14:textId="429B46AD" w:rsidR="00E37B9E" w:rsidRPr="00691814" w:rsidRDefault="00E37B9E" w:rsidP="00D27FDA">
      <w:pPr>
        <w:pStyle w:val="31"/>
      </w:pPr>
      <w:r w:rsidRPr="00691814">
        <w:rPr>
          <w:rFonts w:hint="eastAsia"/>
        </w:rPr>
        <w:t>2.</w:t>
      </w:r>
      <w:r w:rsidR="00DB5CD5" w:rsidRPr="00691814">
        <w:t>3</w:t>
      </w:r>
      <w:r w:rsidR="000B7B09" w:rsidRPr="00691814">
        <w:rPr>
          <w:rFonts w:hint="eastAsia"/>
        </w:rPr>
        <w:t>.2</w:t>
      </w:r>
      <w:r w:rsidRPr="00691814">
        <w:t xml:space="preserve"> </w:t>
      </w:r>
      <w:bookmarkEnd w:id="41"/>
      <w:r w:rsidR="00130A27" w:rsidRPr="00691814">
        <w:rPr>
          <w:rFonts w:hint="eastAsia"/>
        </w:rPr>
        <w:t>주요</w:t>
      </w:r>
      <w:r w:rsidR="009A3E27" w:rsidRPr="00691814">
        <w:rPr>
          <w:rFonts w:hint="eastAsia"/>
        </w:rPr>
        <w:t xml:space="preserve"> </w:t>
      </w:r>
      <w:r w:rsidR="00130A27" w:rsidRPr="00691814">
        <w:rPr>
          <w:rFonts w:hint="eastAsia"/>
        </w:rPr>
        <w:t>개발내용</w:t>
      </w:r>
    </w:p>
    <w:bookmarkEnd w:id="42"/>
    <w:p w14:paraId="13715EE1" w14:textId="4F3D08F3" w:rsidR="00215B95" w:rsidRPr="00691814" w:rsidRDefault="00E74814" w:rsidP="00C57D03">
      <w:pPr>
        <w:ind w:leftChars="300" w:left="660"/>
        <w:rPr>
          <w:lang w:eastAsia="ko-KR"/>
        </w:rPr>
      </w:pPr>
      <w:r>
        <w:rPr>
          <w:lang w:eastAsia="ko-KR"/>
        </w:rPr>
        <w:drawing>
          <wp:inline distT="0" distB="0" distL="0" distR="0" wp14:anchorId="5D3446CC" wp14:editId="3F120578">
            <wp:extent cx="5803200" cy="3078000"/>
            <wp:effectExtent l="0" t="0" r="7620" b="8255"/>
            <wp:docPr id="9" name="그림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00" cy="307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3D65B2" w14:textId="51ADFCB9" w:rsidR="006C5BE9" w:rsidRPr="00691814" w:rsidRDefault="006C5BE9" w:rsidP="006C5BE9">
      <w:pPr>
        <w:spacing w:before="100" w:line="360" w:lineRule="exact"/>
        <w:ind w:leftChars="213" w:left="469" w:firstLineChars="100" w:firstLine="211"/>
        <w:rPr>
          <w:rFonts w:ascii="KB금융 본문체 Light" w:eastAsia="KB금융 본문체 Light" w:hAnsi="KB금융 본문체 Light" w:cs="Tahoma"/>
          <w:sz w:val="24"/>
          <w:lang w:val="fr-FR"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❶ </w:t>
      </w:r>
      <w:r w:rsidR="008D3C6F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비대면</w:t>
      </w:r>
      <w:r w:rsidR="00B765E9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아키텍쳐 </w:t>
      </w:r>
      <w:r w:rsidR="008D3C6F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재</w:t>
      </w:r>
      <w:r w:rsidR="00B765E9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설계 및 인프라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 구축</w:t>
      </w:r>
    </w:p>
    <w:p w14:paraId="5DB1BE97" w14:textId="298BE020" w:rsidR="00655C54" w:rsidRPr="00691814" w:rsidRDefault="006C5BE9" w:rsidP="006C5BE9">
      <w:pPr>
        <w:spacing w:line="360" w:lineRule="exact"/>
        <w:ind w:leftChars="419" w:left="1133" w:hangingChars="100" w:hanging="211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lastRenderedPageBreak/>
        <w:t xml:space="preserve">- </w:t>
      </w:r>
      <w:r w:rsidR="000114D5"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OCP</w:t>
      </w:r>
      <w:r w:rsidR="001227AB" w:rsidRPr="001227AB">
        <w:rPr>
          <w:rFonts w:ascii="KB금융 본문체 Light" w:eastAsia="KB금융 본문체 Light" w:hAnsi="KB금융 본문체 Light" w:cs="Tahoma" w:hint="eastAsia"/>
          <w:sz w:val="24"/>
          <w:vertAlign w:val="superscript"/>
          <w:lang w:eastAsia="ko-KR"/>
        </w:rPr>
        <w:t>주1</w:t>
      </w:r>
      <w:r w:rsidR="001227AB" w:rsidRPr="001227AB">
        <w:rPr>
          <w:rFonts w:ascii="KB금융 본문체 Light" w:eastAsia="KB금융 본문체 Light" w:hAnsi="KB금융 본문체 Light" w:cs="Tahoma"/>
          <w:sz w:val="24"/>
          <w:vertAlign w:val="superscript"/>
          <w:lang w:eastAsia="ko-KR"/>
        </w:rPr>
        <w:t>)</w:t>
      </w:r>
      <w:r w:rsidR="000114D5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기반의</w:t>
      </w:r>
      <w:r w:rsidR="004F6D55" w:rsidRPr="00691814">
        <w:rPr>
          <w:rFonts w:ascii="KB금융 본문체 Light" w:eastAsia="KB금융 본문체 Light" w:hAnsi="KB금융 본문체 Light" w:cs="Tahoma"/>
          <w:sz w:val="24"/>
        </w:rPr>
        <w:t xml:space="preserve">PaaS </w:t>
      </w:r>
      <w:r w:rsidR="004F6D55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플랫폼</w:t>
      </w:r>
      <w:r w:rsidR="001227AB" w:rsidRPr="001227AB">
        <w:rPr>
          <w:rFonts w:ascii="KB금융 본문체 Light" w:eastAsia="KB금융 본문체 Light" w:hAnsi="KB금융 본문체 Light" w:cs="Tahoma" w:hint="eastAsia"/>
          <w:sz w:val="24"/>
          <w:vertAlign w:val="superscript"/>
          <w:lang w:eastAsia="ko-KR"/>
        </w:rPr>
        <w:t>주2</w:t>
      </w:r>
      <w:r w:rsidR="001227AB" w:rsidRPr="001227AB">
        <w:rPr>
          <w:rFonts w:ascii="KB금융 본문체 Light" w:eastAsia="KB금융 본문체 Light" w:hAnsi="KB금융 본문체 Light" w:cs="Tahoma"/>
          <w:sz w:val="24"/>
          <w:vertAlign w:val="superscript"/>
          <w:lang w:eastAsia="ko-KR"/>
        </w:rPr>
        <w:t>)</w:t>
      </w:r>
      <w:r w:rsidR="00130A27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아키텍처 설계,</w:t>
      </w:r>
      <w:r w:rsidR="004F6D55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</w:t>
      </w:r>
      <w:r w:rsidR="0034317B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인프라 </w:t>
      </w:r>
      <w:r w:rsidR="004F6D55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구축</w:t>
      </w:r>
    </w:p>
    <w:p w14:paraId="01636B89" w14:textId="48CE278C" w:rsidR="000114D5" w:rsidRPr="00691814" w:rsidRDefault="000114D5" w:rsidP="000114D5">
      <w:pPr>
        <w:spacing w:line="360" w:lineRule="exact"/>
        <w:ind w:leftChars="419" w:left="1133" w:hangingChars="100" w:hanging="211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>- RestAPI</w:t>
      </w:r>
      <w:r w:rsidR="001227AB" w:rsidRPr="001227AB">
        <w:rPr>
          <w:rFonts w:ascii="KB금융 본문체 Light" w:eastAsia="KB금융 본문체 Light" w:hAnsi="KB금융 본문체 Light" w:cs="Tahoma" w:hint="eastAsia"/>
          <w:sz w:val="24"/>
          <w:vertAlign w:val="superscript"/>
          <w:lang w:eastAsia="ko-KR"/>
        </w:rPr>
        <w:t>주3</w:t>
      </w:r>
      <w:r w:rsidR="001227AB" w:rsidRPr="001227AB">
        <w:rPr>
          <w:rFonts w:ascii="KB금융 본문체 Light" w:eastAsia="KB금융 본문체 Light" w:hAnsi="KB금융 본문체 Light" w:cs="Tahoma"/>
          <w:sz w:val="24"/>
          <w:vertAlign w:val="superscript"/>
          <w:lang w:eastAsia="ko-KR"/>
        </w:rPr>
        <w:t>)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기반의 서비스 호출 구조 체계 구축</w:t>
      </w:r>
    </w:p>
    <w:p w14:paraId="5C26B8DA" w14:textId="3AD25355" w:rsidR="000114D5" w:rsidRPr="00691814" w:rsidRDefault="0034317B" w:rsidP="003F61E0">
      <w:pPr>
        <w:spacing w:line="360" w:lineRule="exact"/>
        <w:ind w:leftChars="419" w:left="1133" w:hangingChars="100" w:hanging="211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 xml:space="preserve">- </w:t>
      </w:r>
      <w:r w:rsidR="000114D5" w:rsidRPr="00691814">
        <w:rPr>
          <w:rFonts w:ascii="KB금융 본문체 Light" w:eastAsia="KB금융 본문체 Light" w:cs="굴림체" w:hint="eastAsia"/>
          <w:noProof w:val="0"/>
          <w:color w:val="000000"/>
          <w:sz w:val="24"/>
          <w:szCs w:val="18"/>
          <w:lang w:eastAsia="ko-KR"/>
        </w:rPr>
        <w:t>KB빌드배포 자동화시스템 (IQPLUS</w:t>
      </w:r>
      <w:r w:rsidR="000114D5" w:rsidRPr="00691814">
        <w:rPr>
          <w:rFonts w:ascii="KB금융 본문체 Light" w:eastAsia="KB금융 본문체 Light" w:cs="굴림체"/>
          <w:noProof w:val="0"/>
          <w:color w:val="000000"/>
          <w:sz w:val="24"/>
          <w:szCs w:val="18"/>
          <w:lang w:eastAsia="ko-KR"/>
        </w:rPr>
        <w:t>)</w:t>
      </w:r>
      <w:r w:rsidR="000114D5" w:rsidRPr="00691814">
        <w:rPr>
          <w:rFonts w:ascii="KB금융 본문체 Light" w:eastAsia="KB금융 본문체 Light" w:cs="굴림체" w:hint="eastAsia"/>
          <w:noProof w:val="0"/>
          <w:color w:val="000000"/>
          <w:sz w:val="24"/>
          <w:szCs w:val="18"/>
          <w:lang w:eastAsia="ko-KR"/>
        </w:rPr>
        <w:t xml:space="preserve">을 연계한 </w:t>
      </w:r>
      <w:r w:rsidRPr="00691814">
        <w:rPr>
          <w:rFonts w:ascii="KB금융 본문체 Light" w:eastAsia="KB금융 본문체 Light" w:hAnsi="KB금융 본문체 Light" w:cs="Tahoma"/>
          <w:sz w:val="24"/>
        </w:rPr>
        <w:t>CI/CD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파이프라인</w:t>
      </w:r>
      <w:r w:rsidR="000114D5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구축</w:t>
      </w:r>
    </w:p>
    <w:p w14:paraId="0E9D7B42" w14:textId="4794F7E8" w:rsidR="00655C54" w:rsidRPr="00691814" w:rsidRDefault="000114D5" w:rsidP="003F61E0">
      <w:pPr>
        <w:spacing w:line="360" w:lineRule="exact"/>
        <w:ind w:leftChars="419" w:left="1133" w:hangingChars="100" w:hanging="211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 xml:space="preserve">- </w:t>
      </w:r>
      <w:r w:rsidR="00130A27"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EFK</w:t>
      </w:r>
      <w:r w:rsidR="001227AB" w:rsidRPr="001227AB">
        <w:rPr>
          <w:rFonts w:ascii="KB금융 본문체 Light" w:eastAsia="KB금융 본문체 Light" w:hAnsi="KB금융 본문체 Light" w:cs="Tahoma" w:hint="eastAsia"/>
          <w:sz w:val="24"/>
          <w:vertAlign w:val="superscript"/>
          <w:lang w:eastAsia="ko-KR"/>
        </w:rPr>
        <w:t>주4</w:t>
      </w:r>
      <w:r w:rsidR="001227AB" w:rsidRPr="001227AB">
        <w:rPr>
          <w:rFonts w:ascii="KB금융 본문체 Light" w:eastAsia="KB금융 본문체 Light" w:hAnsi="KB금융 본문체 Light" w:cs="Tahoma"/>
          <w:sz w:val="24"/>
          <w:vertAlign w:val="superscript"/>
          <w:lang w:eastAsia="ko-KR"/>
        </w:rPr>
        <w:t>)</w:t>
      </w:r>
      <w:r w:rsidR="00AA64C9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및 </w:t>
      </w:r>
      <w:r w:rsidR="00AA64C9"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Kafka</w:t>
      </w:r>
      <w:r w:rsidR="001227AB" w:rsidRPr="001227AB">
        <w:rPr>
          <w:rFonts w:ascii="KB금융 본문체 Light" w:eastAsia="KB금융 본문체 Light" w:hAnsi="KB금융 본문체 Light" w:cs="Tahoma" w:hint="eastAsia"/>
          <w:sz w:val="24"/>
          <w:vertAlign w:val="superscript"/>
          <w:lang w:eastAsia="ko-KR"/>
        </w:rPr>
        <w:t>주5</w:t>
      </w:r>
      <w:r w:rsidR="001227AB" w:rsidRPr="001227AB">
        <w:rPr>
          <w:rFonts w:ascii="KB금융 본문체 Light" w:eastAsia="KB금융 본문체 Light" w:hAnsi="KB금융 본문체 Light" w:cs="Tahoma"/>
          <w:sz w:val="24"/>
          <w:vertAlign w:val="superscript"/>
          <w:lang w:eastAsia="ko-KR"/>
        </w:rPr>
        <w:t>)</w:t>
      </w:r>
      <w:r w:rsidR="00130A27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를 활용한 </w:t>
      </w:r>
      <w:r w:rsidR="003F61E0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로그적재 시스템 구축</w:t>
      </w:r>
    </w:p>
    <w:p w14:paraId="58C5690C" w14:textId="1AE5F247" w:rsidR="00B765E9" w:rsidRPr="00691814" w:rsidRDefault="00B765E9" w:rsidP="00AF6328">
      <w:pPr>
        <w:spacing w:before="100" w:line="360" w:lineRule="exact"/>
        <w:ind w:leftChars="213" w:left="469" w:firstLineChars="100" w:firstLine="211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❷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KB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스타뱅킹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PaaS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프레임워크 기능 개발</w:t>
      </w:r>
    </w:p>
    <w:p w14:paraId="3B74E15B" w14:textId="3D3A9642" w:rsidR="00B765E9" w:rsidRPr="00691814" w:rsidRDefault="00B765E9" w:rsidP="00B765E9">
      <w:pPr>
        <w:spacing w:before="100" w:line="360" w:lineRule="exact"/>
        <w:ind w:leftChars="213" w:left="469" w:firstLineChars="200" w:firstLine="422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 xml:space="preserve">-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 xml:space="preserve">KB One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프레임워크를 활용한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프레임워크 공통기능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개발</w:t>
      </w:r>
    </w:p>
    <w:p w14:paraId="17A2008C" w14:textId="3D9DCCEB" w:rsidR="00B765E9" w:rsidRPr="00691814" w:rsidRDefault="00B765E9" w:rsidP="00B765E9">
      <w:pPr>
        <w:spacing w:before="60" w:line="360" w:lineRule="exact"/>
        <w:ind w:leftChars="419" w:left="1133" w:hangingChars="100" w:hanging="211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 xml:space="preserve">-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신속한 어플리케이션 개발을 위한 표준화된 개발 환경 구축</w:t>
      </w:r>
    </w:p>
    <w:p w14:paraId="2F7B71E9" w14:textId="16C07A3B" w:rsidR="00E37B9E" w:rsidRPr="00691814" w:rsidRDefault="00B765E9" w:rsidP="00215B95">
      <w:pPr>
        <w:spacing w:before="100" w:line="360" w:lineRule="exact"/>
        <w:ind w:leftChars="213" w:left="469" w:firstLineChars="100" w:firstLine="211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>❸</w:t>
      </w:r>
      <w:r w:rsidR="00E37B9E" w:rsidRPr="00691814">
        <w:rPr>
          <w:rFonts w:ascii="KB금융 본문체 Light" w:eastAsia="KB금융 본문체 Light" w:hAnsi="KB금융 본문체 Light" w:cs="Tahoma"/>
          <w:sz w:val="24"/>
        </w:rPr>
        <w:t xml:space="preserve"> </w:t>
      </w:r>
      <w:r w:rsidR="00E37B9E"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스타루트 </w:t>
      </w:r>
      <w:r w:rsidR="00130A27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화면 </w:t>
      </w:r>
      <w:r w:rsidR="00E37B9E" w:rsidRPr="00691814">
        <w:rPr>
          <w:rFonts w:ascii="KB금융 본문체 Light" w:eastAsia="KB금융 본문체 Light" w:hAnsi="KB금융 본문체 Light" w:cs="Tahoma" w:hint="eastAsia"/>
          <w:sz w:val="24"/>
        </w:rPr>
        <w:t>프레임워크</w:t>
      </w:r>
      <w:r w:rsidR="00130A27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엔진 및 어드민</w:t>
      </w:r>
      <w:r w:rsidR="00E37B9E"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 </w:t>
      </w:r>
      <w:r w:rsidR="00130A27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기능 보완</w:t>
      </w:r>
    </w:p>
    <w:p w14:paraId="2DCDB6F6" w14:textId="4362DD25" w:rsidR="00E37B9E" w:rsidRPr="00691814" w:rsidRDefault="00E37B9E" w:rsidP="00215B95">
      <w:pPr>
        <w:spacing w:line="360" w:lineRule="exact"/>
        <w:ind w:leftChars="400" w:left="1091" w:hangingChars="100" w:hanging="211"/>
        <w:rPr>
          <w:rFonts w:ascii="KB금융 본문체 Light" w:eastAsia="KB금융 본문체 Light" w:hAnsi="KB금융 본문체 Light" w:cs="Tahoma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- </w:t>
      </w:r>
      <w:r w:rsidR="000114D5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기존 </w:t>
      </w:r>
      <w:r w:rsidRPr="00691814">
        <w:rPr>
          <w:rFonts w:ascii="KB금융 본문체 Light" w:eastAsia="KB금융 본문체 Light" w:hAnsi="KB금융 본문체 Light" w:cs="Tahoma"/>
          <w:sz w:val="24"/>
        </w:rPr>
        <w:t>MCI</w:t>
      </w:r>
      <w:r w:rsidR="000114D5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호출</w:t>
      </w:r>
      <w:r w:rsidRPr="00691814">
        <w:rPr>
          <w:rFonts w:ascii="KB금융 본문체 Light" w:eastAsia="KB금융 본문체 Light" w:hAnsi="KB금융 본문체 Light" w:cs="Tahoma"/>
          <w:sz w:val="24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및</w:t>
      </w:r>
      <w:r w:rsidRPr="00691814">
        <w:rPr>
          <w:rFonts w:ascii="KB금융 본문체 Light" w:eastAsia="KB금융 본문체 Light" w:hAnsi="KB금융 본문체 Light" w:cs="Tahoma"/>
          <w:sz w:val="24"/>
        </w:rPr>
        <w:t>API</w:t>
      </w:r>
      <w:r w:rsidR="00130A27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</w:t>
      </w:r>
      <w:r w:rsidR="00130A27"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G/W</w:t>
      </w:r>
      <w:r w:rsidRPr="00691814">
        <w:rPr>
          <w:rFonts w:ascii="KB금융 본문체 Light" w:eastAsia="KB금융 본문체 Light" w:hAnsi="KB금융 본문체 Light" w:cs="Tahoma"/>
          <w:sz w:val="24"/>
        </w:rPr>
        <w:t xml:space="preserve"> </w:t>
      </w:r>
      <w:r w:rsidR="003F61E0" w:rsidRPr="00691814">
        <w:rPr>
          <w:rFonts w:ascii="KB금융 본문체 Light" w:eastAsia="KB금융 본문체 Light" w:hAnsi="KB금융 본문체 Light" w:cs="Tahoma" w:hint="eastAsia"/>
          <w:sz w:val="24"/>
        </w:rPr>
        <w:t>호출</w:t>
      </w:r>
      <w:r w:rsidR="002B60DA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을 모두 지원하는 기능 개발</w:t>
      </w:r>
    </w:p>
    <w:p w14:paraId="47F0C180" w14:textId="21AE1BD5" w:rsidR="00E37B9E" w:rsidRPr="00691814" w:rsidRDefault="00E37B9E" w:rsidP="00215B95">
      <w:pPr>
        <w:spacing w:line="360" w:lineRule="exact"/>
        <w:ind w:leftChars="400" w:left="1091" w:hangingChars="100" w:hanging="211"/>
        <w:rPr>
          <w:rFonts w:ascii="KB금융 본문체 Light" w:eastAsia="KB금융 본문체 Light" w:hAnsi="KB금융 본문체 Light" w:cs="Tahoma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>-</w:t>
      </w:r>
      <w:r w:rsidRPr="00691814">
        <w:rPr>
          <w:rFonts w:ascii="KB금융 본문체 Light" w:eastAsia="KB금융 본문체 Light" w:hAnsi="KB금융 본문체 Light" w:cs="Tahoma"/>
          <w:sz w:val="24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확장형 </w:t>
      </w:r>
      <w:r w:rsidR="005007E6" w:rsidRPr="00691814">
        <w:rPr>
          <w:rFonts w:ascii="KB금융 본문체 Light" w:eastAsia="KB금융 본문체 Light" w:hAnsi="KB금융 본문체 Light" w:cs="Tahoma" w:hint="eastAsia"/>
          <w:sz w:val="24"/>
        </w:rPr>
        <w:t>페이지</w:t>
      </w:r>
      <w:r w:rsidR="005007E6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에서 호출하는 </w:t>
      </w:r>
      <w:r w:rsidR="005007E6"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API</w:t>
      </w:r>
      <w:r w:rsidR="005007E6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관</w:t>
      </w:r>
      <w:r w:rsidR="005007E6"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리,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클릭수 집계</w:t>
      </w:r>
      <w:r w:rsidR="00130A27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등 </w:t>
      </w:r>
      <w:r w:rsidR="005007E6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기능 </w:t>
      </w:r>
      <w:r w:rsidR="00130A27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제공</w:t>
      </w:r>
    </w:p>
    <w:p w14:paraId="1D705DEC" w14:textId="72ED058D" w:rsidR="00E37B9E" w:rsidRPr="00691814" w:rsidRDefault="00B765E9" w:rsidP="00450345">
      <w:pPr>
        <w:spacing w:before="100" w:line="360" w:lineRule="exact"/>
        <w:ind w:leftChars="213" w:left="469" w:firstLineChars="100" w:firstLine="211"/>
        <w:rPr>
          <w:rFonts w:ascii="KB금융 본문체 Light" w:eastAsia="KB금융 본문체 Light" w:hAnsi="KB금융 본문체 Light" w:cs="Tahoma"/>
          <w:sz w:val="24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>❹</w:t>
      </w:r>
      <w:r w:rsidR="000C64BF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</w:t>
      </w:r>
      <w:r w:rsidR="00E37B9E" w:rsidRPr="00691814">
        <w:rPr>
          <w:rFonts w:ascii="KB금융 본문체 Light" w:eastAsia="KB금융 본문체 Light" w:hAnsi="KB금융 본문체 Light" w:cs="Tahoma"/>
          <w:sz w:val="24"/>
        </w:rPr>
        <w:t>KB</w:t>
      </w:r>
      <w:r w:rsidR="00E37B9E" w:rsidRPr="00691814">
        <w:rPr>
          <w:rFonts w:ascii="KB금융 본문체 Light" w:eastAsia="KB금융 본문체 Light" w:hAnsi="KB금융 본문체 Light" w:cs="Tahoma" w:hint="eastAsia"/>
          <w:sz w:val="24"/>
        </w:rPr>
        <w:t>스타뱅킹 운영 어드민 구축</w:t>
      </w:r>
    </w:p>
    <w:p w14:paraId="7ACFDB1B" w14:textId="54396109" w:rsidR="00E37B9E" w:rsidRPr="00691814" w:rsidRDefault="00E37B9E" w:rsidP="00215B95">
      <w:pPr>
        <w:spacing w:line="360" w:lineRule="exact"/>
        <w:ind w:leftChars="400" w:left="880"/>
        <w:rPr>
          <w:rFonts w:ascii="KB금융 본문체 Light" w:eastAsia="KB금융 본문체 Light" w:hAnsi="KB금융 본문체 Light" w:cs="Tahoma"/>
          <w:color w:val="000000" w:themeColor="text1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color w:val="000000" w:themeColor="text1"/>
          <w:sz w:val="24"/>
        </w:rPr>
        <w:t xml:space="preserve">- </w:t>
      </w:r>
      <w:r w:rsidR="000114D5" w:rsidRPr="00691814">
        <w:rPr>
          <w:rFonts w:ascii="KB금융 본문체 Light" w:eastAsia="KB금융 본문체 Light" w:hAnsi="KB금융 본문체 Light" w:cs="Tahoma"/>
          <w:color w:val="000000" w:themeColor="text1"/>
          <w:sz w:val="24"/>
          <w:lang w:eastAsia="ko-KR"/>
        </w:rPr>
        <w:t>KB</w:t>
      </w:r>
      <w:r w:rsidR="000114D5" w:rsidRPr="00691814">
        <w:rPr>
          <w:rFonts w:ascii="KB금융 본문체 Light" w:eastAsia="KB금융 본문체 Light" w:hAnsi="KB금융 본문체 Light" w:cs="Tahoma" w:hint="eastAsia"/>
          <w:color w:val="000000" w:themeColor="text1"/>
          <w:sz w:val="24"/>
          <w:lang w:eastAsia="ko-KR"/>
        </w:rPr>
        <w:t>스타뱅킹 운영을 최적화하기 위한 맞춤형 어드민 시스템 구축</w:t>
      </w:r>
    </w:p>
    <w:p w14:paraId="48F514C8" w14:textId="2E6DFCB1" w:rsidR="00215B95" w:rsidRPr="00691814" w:rsidRDefault="00E37B9E" w:rsidP="00BD064C">
      <w:pPr>
        <w:spacing w:line="360" w:lineRule="exact"/>
        <w:ind w:leftChars="400" w:left="880"/>
        <w:rPr>
          <w:rFonts w:ascii="KB금융 본문체 Light" w:eastAsia="KB금융 본문체 Light" w:hAnsi="KB금융 본문체 Light" w:cs="Tahoma"/>
          <w:color w:val="000000" w:themeColor="text1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color w:val="000000" w:themeColor="text1"/>
          <w:sz w:val="24"/>
        </w:rPr>
        <w:t xml:space="preserve">- </w:t>
      </w:r>
      <w:r w:rsidR="000114D5" w:rsidRPr="00691814">
        <w:rPr>
          <w:rFonts w:ascii="KB금융 본문체 Light" w:eastAsia="KB금융 본문체 Light" w:hAnsi="KB금융 본문체 Light" w:cs="Tahoma" w:hint="eastAsia"/>
          <w:color w:val="000000" w:themeColor="text1"/>
          <w:sz w:val="24"/>
          <w:lang w:eastAsia="ko-KR"/>
        </w:rPr>
        <w:t>로컬 개발 환경 및 Vue.js</w:t>
      </w:r>
      <w:r w:rsidR="002A6E94" w:rsidRPr="002A6E94">
        <w:rPr>
          <w:rFonts w:ascii="KB금융 본문체 Light" w:eastAsia="KB금융 본문체 Light" w:hAnsi="KB금융 본문체 Light" w:cs="Tahoma" w:hint="eastAsia"/>
          <w:color w:val="000000" w:themeColor="text1"/>
          <w:sz w:val="24"/>
          <w:vertAlign w:val="superscript"/>
          <w:lang w:eastAsia="ko-KR"/>
        </w:rPr>
        <w:t>주6</w:t>
      </w:r>
      <w:r w:rsidR="002A6E94" w:rsidRPr="002A6E94">
        <w:rPr>
          <w:rFonts w:ascii="KB금융 본문체 Light" w:eastAsia="KB금융 본문체 Light" w:hAnsi="KB금융 본문체 Light" w:cs="Tahoma"/>
          <w:color w:val="000000" w:themeColor="text1"/>
          <w:sz w:val="24"/>
          <w:vertAlign w:val="superscript"/>
          <w:lang w:eastAsia="ko-KR"/>
        </w:rPr>
        <w:t>)</w:t>
      </w:r>
      <w:r w:rsidR="000114D5" w:rsidRPr="00691814">
        <w:rPr>
          <w:rFonts w:ascii="KB금융 본문체 Light" w:eastAsia="KB금융 본문체 Light" w:hAnsi="KB금융 본문체 Light" w:cs="Tahoma" w:hint="eastAsia"/>
          <w:color w:val="000000" w:themeColor="text1"/>
          <w:sz w:val="24"/>
          <w:lang w:eastAsia="ko-KR"/>
        </w:rPr>
        <w:t xml:space="preserve">를 활용하여 신속하고 생산적인 개발 </w:t>
      </w:r>
      <w:r w:rsidR="002B60DA" w:rsidRPr="00691814">
        <w:rPr>
          <w:rFonts w:ascii="KB금융 본문체 Light" w:eastAsia="KB금융 본문체 Light" w:hAnsi="KB금융 본문체 Light" w:cs="Tahoma" w:hint="eastAsia"/>
          <w:color w:val="000000" w:themeColor="text1"/>
          <w:sz w:val="24"/>
          <w:lang w:eastAsia="ko-KR"/>
        </w:rPr>
        <w:t>환경</w:t>
      </w:r>
      <w:r w:rsidR="000114D5" w:rsidRPr="00691814">
        <w:rPr>
          <w:rFonts w:ascii="KB금융 본문체 Light" w:eastAsia="KB금융 본문체 Light" w:hAnsi="KB금융 본문체 Light" w:cs="Tahoma" w:hint="eastAsia"/>
          <w:color w:val="000000" w:themeColor="text1"/>
          <w:sz w:val="24"/>
          <w:lang w:eastAsia="ko-KR"/>
        </w:rPr>
        <w:t xml:space="preserve"> </w:t>
      </w:r>
      <w:r w:rsidR="002B60DA" w:rsidRPr="00691814">
        <w:rPr>
          <w:rFonts w:ascii="KB금융 본문체 Light" w:eastAsia="KB금융 본문체 Light" w:hAnsi="KB금융 본문체 Light" w:cs="Tahoma" w:hint="eastAsia"/>
          <w:color w:val="000000" w:themeColor="text1"/>
          <w:sz w:val="24"/>
          <w:lang w:eastAsia="ko-KR"/>
        </w:rPr>
        <w:t>구축</w:t>
      </w:r>
    </w:p>
    <w:p w14:paraId="2D8082CC" w14:textId="11DB8DF7" w:rsidR="002F6021" w:rsidRPr="00781020" w:rsidRDefault="001227AB" w:rsidP="00781020">
      <w:pPr>
        <w:spacing w:line="360" w:lineRule="exact"/>
        <w:ind w:leftChars="300" w:left="836" w:hangingChars="100" w:hanging="176"/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</w:pP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주1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>) Re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dHat</w:t>
      </w:r>
      <w:r w:rsid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의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 xml:space="preserve"> OpenShift Container Platform으로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컨테이너 기반의 어플리케이션 관리</w:t>
      </w:r>
      <w:r w:rsid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 xml:space="preserve"> 및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배포 플랫폼</w:t>
      </w:r>
    </w:p>
    <w:p w14:paraId="5798E402" w14:textId="2CA75617" w:rsidR="001227AB" w:rsidRPr="00781020" w:rsidRDefault="001227AB" w:rsidP="00781020">
      <w:pPr>
        <w:spacing w:line="360" w:lineRule="exact"/>
        <w:ind w:leftChars="300" w:left="836" w:hangingChars="100" w:hanging="176"/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</w:pP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주2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)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클라우드에서 어플리케이션 개발과 실행 환경을 제공하는 플랫폼</w:t>
      </w:r>
    </w:p>
    <w:p w14:paraId="2A9E7358" w14:textId="215AE353" w:rsidR="001227AB" w:rsidRPr="00781020" w:rsidRDefault="001227AB" w:rsidP="00781020">
      <w:pPr>
        <w:spacing w:line="360" w:lineRule="exact"/>
        <w:ind w:leftChars="300" w:left="836" w:hangingChars="100" w:hanging="176"/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</w:pP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주3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)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 xml:space="preserve">HTTP와 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>URI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를 기반으로 데이터를 주고 받는 통신 규약</w:t>
      </w:r>
    </w:p>
    <w:p w14:paraId="36CFAA84" w14:textId="7F386D43" w:rsidR="001227AB" w:rsidRPr="00781020" w:rsidRDefault="001227AB" w:rsidP="00781020">
      <w:pPr>
        <w:spacing w:line="360" w:lineRule="exact"/>
        <w:ind w:leftChars="300" w:left="836" w:hangingChars="100" w:hanging="176"/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</w:pP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주4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) </w:t>
      </w:r>
      <w:r w:rsid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Elastic Search, Flentd, Kiban</w:t>
      </w:r>
      <w:r w:rsid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a 로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로그 데이터를 수집 저장,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분석,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 xml:space="preserve">시각화하는데 사용되는 </w:t>
      </w:r>
      <w:r w:rsid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솔루션</w:t>
      </w:r>
    </w:p>
    <w:p w14:paraId="493E7B61" w14:textId="31387519" w:rsidR="001227AB" w:rsidRPr="00781020" w:rsidRDefault="001227AB" w:rsidP="00781020">
      <w:pPr>
        <w:spacing w:line="360" w:lineRule="exact"/>
        <w:ind w:leftChars="300" w:left="836" w:hangingChars="100" w:hanging="176"/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</w:pP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주5</w:t>
      </w:r>
      <w:r w:rsidR="002A6E94"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) </w:t>
      </w:r>
      <w:r w:rsidR="002A6E94"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대용량 실시간 데이터 스트리밍과 메시지 처리를 관리하는 분산 데이터 스트리밍 플랫폼</w:t>
      </w:r>
    </w:p>
    <w:p w14:paraId="5DF10F34" w14:textId="3965BD96" w:rsidR="002A6E94" w:rsidRPr="00781020" w:rsidRDefault="002A6E94" w:rsidP="00781020">
      <w:pPr>
        <w:spacing w:line="360" w:lineRule="exact"/>
        <w:ind w:leftChars="300" w:left="836" w:hangingChars="100" w:hanging="176"/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</w:pP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주6</w:t>
      </w:r>
      <w:r w:rsidRPr="00781020">
        <w:rPr>
          <w:rFonts w:ascii="KB금융 본문체 Light" w:eastAsia="KB금융 본문체 Light" w:hAnsi="KB금융 본문체 Light" w:cs="Tahoma"/>
          <w:color w:val="000000" w:themeColor="text1"/>
          <w:sz w:val="20"/>
          <w:lang w:eastAsia="ko-KR"/>
        </w:rPr>
        <w:t xml:space="preserve">) </w:t>
      </w:r>
      <w:r w:rsidRPr="00781020">
        <w:rPr>
          <w:rFonts w:ascii="KB금융 본문체 Light" w:eastAsia="KB금융 본문체 Light" w:hAnsi="KB금융 본문체 Light" w:cs="Tahoma" w:hint="eastAsia"/>
          <w:color w:val="000000" w:themeColor="text1"/>
          <w:sz w:val="20"/>
          <w:lang w:eastAsia="ko-KR"/>
        </w:rPr>
        <w:t>컴포넌트 기반 아키텍처 등을 지원하는 자바스크립트 기반 프론트엔드 프레임워크</w:t>
      </w:r>
    </w:p>
    <w:p w14:paraId="47E782BA" w14:textId="77777777" w:rsidR="001227AB" w:rsidRPr="00691814" w:rsidRDefault="001227AB" w:rsidP="00BD064C">
      <w:pPr>
        <w:spacing w:line="360" w:lineRule="exact"/>
        <w:ind w:leftChars="400" w:left="880"/>
        <w:rPr>
          <w:rFonts w:ascii="KB금융 본문체 Light" w:eastAsia="KB금융 본문체 Light" w:hAnsi="KB금융 본문체 Light" w:cs="Tahoma"/>
          <w:color w:val="000000" w:themeColor="text1"/>
          <w:sz w:val="24"/>
          <w:lang w:eastAsia="ko-KR"/>
        </w:rPr>
      </w:pPr>
    </w:p>
    <w:p w14:paraId="1B0F923B" w14:textId="4D2B0986" w:rsidR="00E37B9E" w:rsidRPr="00691814" w:rsidRDefault="00215B95" w:rsidP="00BD064C">
      <w:pPr>
        <w:spacing w:before="100" w:line="360" w:lineRule="exact"/>
        <w:ind w:leftChars="213" w:left="469" w:firstLineChars="100" w:firstLine="211"/>
        <w:rPr>
          <w:rFonts w:ascii="KB금융 본문체 Light" w:eastAsia="KB금융 본문체 Light" w:hAnsi="KB금융 본문체 Light" w:cs="Tahoma"/>
          <w:sz w:val="24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>※</w:t>
      </w:r>
      <w:r w:rsidRPr="00691814">
        <w:rPr>
          <w:rFonts w:ascii="KB금융 본문체 Light" w:eastAsia="KB금융 본문체 Light" w:hAnsi="KB금융 본문체 Light" w:cs="Tahoma"/>
          <w:sz w:val="24"/>
        </w:rPr>
        <w:t xml:space="preserve"> </w:t>
      </w:r>
      <w:r w:rsidR="00E37B9E" w:rsidRPr="00691814">
        <w:rPr>
          <w:rFonts w:ascii="KB금융 본문체 Light" w:eastAsia="KB금융 본문체 Light" w:hAnsi="KB금융 본문체 Light" w:cs="Tahoma" w:hint="eastAsia"/>
          <w:sz w:val="24"/>
        </w:rPr>
        <w:t>기존</w:t>
      </w:r>
      <w:r w:rsidR="00C57D03"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 비대면 채널 시스템</w:t>
      </w:r>
      <w:r w:rsidR="00E37B9E"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 대비 변경되는 부분</w:t>
      </w:r>
    </w:p>
    <w:tbl>
      <w:tblPr>
        <w:tblW w:w="8646" w:type="dxa"/>
        <w:tblInd w:w="993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3757"/>
        <w:gridCol w:w="3614"/>
      </w:tblGrid>
      <w:tr w:rsidR="00E37B9E" w:rsidRPr="00691814" w14:paraId="2B82227E" w14:textId="77777777" w:rsidTr="0024753E">
        <w:trPr>
          <w:trHeight w:val="132"/>
        </w:trPr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3F69A8FE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구분</w:t>
            </w:r>
          </w:p>
        </w:tc>
        <w:tc>
          <w:tcPr>
            <w:tcW w:w="3757" w:type="dxa"/>
            <w:shd w:val="clear" w:color="auto" w:fill="D9D9D9" w:themeFill="background1" w:themeFillShade="D9"/>
            <w:vAlign w:val="center"/>
          </w:tcPr>
          <w:p w14:paraId="5384DDA8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AS-IS</w:t>
            </w:r>
          </w:p>
        </w:tc>
        <w:tc>
          <w:tcPr>
            <w:tcW w:w="3614" w:type="dxa"/>
            <w:shd w:val="clear" w:color="auto" w:fill="D9D9D9" w:themeFill="background1" w:themeFillShade="D9"/>
            <w:vAlign w:val="center"/>
          </w:tcPr>
          <w:p w14:paraId="2B385784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color w:val="000000"/>
                <w:sz w:val="20"/>
                <w:lang w:eastAsia="ko-KR"/>
              </w:rPr>
              <w:t>TO-BE</w:t>
            </w:r>
          </w:p>
        </w:tc>
      </w:tr>
      <w:tr w:rsidR="00E37B9E" w:rsidRPr="00691814" w14:paraId="54F371EE" w14:textId="77777777" w:rsidTr="0024753E">
        <w:trPr>
          <w:trHeight w:val="850"/>
        </w:trPr>
        <w:tc>
          <w:tcPr>
            <w:tcW w:w="1275" w:type="dxa"/>
            <w:vAlign w:val="center"/>
          </w:tcPr>
          <w:p w14:paraId="3A7216D0" w14:textId="234EA74E" w:rsidR="00E37B9E" w:rsidRPr="00691814" w:rsidRDefault="00E37B9E" w:rsidP="00215B9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아키텍처</w:t>
            </w:r>
          </w:p>
        </w:tc>
        <w:tc>
          <w:tcPr>
            <w:tcW w:w="3757" w:type="dxa"/>
            <w:shd w:val="clear" w:color="auto" w:fill="auto"/>
            <w:vAlign w:val="center"/>
          </w:tcPr>
          <w:p w14:paraId="0DC6BC03" w14:textId="77777777" w:rsidR="00F608E4" w:rsidRDefault="00E37B9E" w:rsidP="00E37B9E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IaaS(VM)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기반으로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BD064C"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각각의 서비스가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동일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소스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,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자원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등을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공유하며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상호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종속된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구조</w:t>
            </w:r>
          </w:p>
          <w:p w14:paraId="45E1F7A3" w14:textId="27799052" w:rsidR="00F608E4" w:rsidRPr="00691814" w:rsidRDefault="00F608E4" w:rsidP="00C7042A">
            <w:pPr>
              <w:widowControl w:val="0"/>
              <w:autoSpaceDE w:val="0"/>
              <w:autoSpaceDN w:val="0"/>
              <w:adjustRightInd w:val="0"/>
              <w:ind w:left="180" w:hangingChars="100" w:hanging="18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F608E4">
              <w:rPr>
                <w:rFonts w:ascii="맑은 고딕" w:eastAsia="맑은 고딕" w:hAnsi="맑은 고딕" w:cs="굴림체" w:hint="eastAsia"/>
                <w:noProof w:val="0"/>
                <w:color w:val="000000"/>
                <w:sz w:val="18"/>
                <w:lang w:eastAsia="ko-KR"/>
              </w:rPr>
              <w:t>※</w:t>
            </w:r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 xml:space="preserve"> </w:t>
            </w:r>
            <w:r w:rsidRPr="00F608E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lang w:eastAsia="ko-KR"/>
              </w:rPr>
              <w:t xml:space="preserve">IaaS: </w:t>
            </w:r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>가상</w:t>
            </w:r>
            <w:r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 xml:space="preserve"> </w:t>
            </w:r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>서버,</w:t>
            </w:r>
            <w:r w:rsidRPr="00F608E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lang w:eastAsia="ko-KR"/>
              </w:rPr>
              <w:t xml:space="preserve"> </w:t>
            </w:r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>스토리지,</w:t>
            </w:r>
            <w:r w:rsidRPr="00F608E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lang w:eastAsia="ko-KR"/>
              </w:rPr>
              <w:t xml:space="preserve"> </w:t>
            </w:r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 xml:space="preserve">네트워크 등 인프라를 </w:t>
            </w:r>
            <w:r w:rsid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>영역에 대해</w:t>
            </w:r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 xml:space="preserve"> OS, </w:t>
            </w:r>
            <w:proofErr w:type="spellStart"/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>미들웨어</w:t>
            </w:r>
            <w:proofErr w:type="spellEnd"/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>,</w:t>
            </w:r>
            <w:r w:rsidRPr="00F608E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lang w:eastAsia="ko-KR"/>
              </w:rPr>
              <w:t xml:space="preserve"> </w:t>
            </w:r>
            <w:r w:rsidRPr="00F608E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 xml:space="preserve">런타임 등 </w:t>
            </w:r>
            <w:r w:rsid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lang w:eastAsia="ko-KR"/>
              </w:rPr>
              <w:t>직접 설치하여 운영함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0207126D" w14:textId="77777777" w:rsidR="00E37B9E" w:rsidRDefault="00E37B9E" w:rsidP="00FA55A2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PaaS(Container)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기반으로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BD064C"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각각의 서비스가</w:t>
            </w:r>
            <w:r w:rsidR="00BD064C"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개별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단위로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동작하도록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분리</w:t>
            </w:r>
            <w:r w:rsidR="00FA55A2"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된 구조</w:t>
            </w:r>
          </w:p>
          <w:p w14:paraId="625794C7" w14:textId="1E37BFE2" w:rsidR="00F608E4" w:rsidRPr="00C7042A" w:rsidRDefault="00F608E4" w:rsidP="00C7042A">
            <w:pPr>
              <w:widowControl w:val="0"/>
              <w:autoSpaceDE w:val="0"/>
              <w:autoSpaceDN w:val="0"/>
              <w:adjustRightInd w:val="0"/>
              <w:ind w:left="180" w:hangingChars="100" w:hanging="18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szCs w:val="18"/>
                <w:lang w:eastAsia="ko-KR"/>
              </w:rPr>
            </w:pPr>
            <w:r w:rsidRPr="00C7042A">
              <w:rPr>
                <w:rFonts w:ascii="맑은 고딕" w:eastAsia="맑은 고딕" w:hAnsi="맑은 고딕" w:cs="굴림체" w:hint="eastAsia"/>
                <w:noProof w:val="0"/>
                <w:color w:val="000000"/>
                <w:sz w:val="18"/>
                <w:szCs w:val="18"/>
                <w:lang w:eastAsia="ko-KR"/>
              </w:rPr>
              <w:t>※</w:t>
            </w:r>
            <w:r w:rsidRP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 xml:space="preserve"> </w:t>
            </w:r>
            <w:r w:rsidRPr="00C7042A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szCs w:val="18"/>
                <w:lang w:eastAsia="ko-KR"/>
              </w:rPr>
              <w:t xml:space="preserve">PaaS: </w:t>
            </w:r>
            <w:r w:rsidRP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>어플리케이션 개발,</w:t>
            </w:r>
            <w:r w:rsidRPr="00C7042A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szCs w:val="18"/>
                <w:lang w:eastAsia="ko-KR"/>
              </w:rPr>
              <w:t xml:space="preserve"> </w:t>
            </w:r>
            <w:r w:rsidRP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>배포,</w:t>
            </w:r>
            <w:r w:rsidRPr="00C7042A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18"/>
                <w:szCs w:val="18"/>
                <w:lang w:eastAsia="ko-KR"/>
              </w:rPr>
              <w:t xml:space="preserve"> </w:t>
            </w:r>
            <w:r w:rsidRP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>실행 환경과 개발 도구를 제공</w:t>
            </w:r>
            <w:r w:rsidR="00C7042A" w:rsidRP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>하는</w:t>
            </w:r>
            <w:r w:rsidRP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 xml:space="preserve"> </w:t>
            </w:r>
            <w:r w:rsid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>환경</w:t>
            </w:r>
            <w:r w:rsidR="00C7042A" w:rsidRP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>으로</w:t>
            </w:r>
            <w:r w:rsidRP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 xml:space="preserve"> </w:t>
            </w:r>
            <w:r w:rsidR="00C7042A" w:rsidRP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 xml:space="preserve">개발자는 </w:t>
            </w:r>
            <w:r w:rsidRPr="00C7042A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18"/>
                <w:szCs w:val="18"/>
                <w:lang w:eastAsia="ko-KR"/>
              </w:rPr>
              <w:t>어플리케이션 코드에 집중함</w:t>
            </w:r>
          </w:p>
        </w:tc>
      </w:tr>
      <w:tr w:rsidR="00E37B9E" w:rsidRPr="00691814" w14:paraId="5184B950" w14:textId="77777777" w:rsidTr="00D20A78">
        <w:trPr>
          <w:trHeight w:val="673"/>
        </w:trPr>
        <w:tc>
          <w:tcPr>
            <w:tcW w:w="1275" w:type="dxa"/>
          </w:tcPr>
          <w:p w14:paraId="1A6696EC" w14:textId="34C1D813" w:rsidR="00E37B9E" w:rsidRPr="00691814" w:rsidRDefault="00E37B9E" w:rsidP="00215B9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KB금융 본문체 Light" w:hint="eastAsia"/>
                <w:noProof w:val="0"/>
                <w:color w:val="000000"/>
                <w:sz w:val="20"/>
                <w:lang w:eastAsia="ko-KR"/>
              </w:rPr>
              <w:t>거래</w:t>
            </w:r>
            <w:r w:rsidRPr="00691814">
              <w:rPr>
                <w:rFonts w:ascii="KB금융 본문체 Light" w:eastAsia="KB금융 본문체 Light" w:hAnsi="KB금융 본문체 Light" w:cs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hAnsi="KB금융 본문체 Light" w:cs="KB금융 본문체 Light" w:hint="eastAsia"/>
                <w:noProof w:val="0"/>
                <w:color w:val="000000"/>
                <w:sz w:val="20"/>
                <w:lang w:eastAsia="ko-KR"/>
              </w:rPr>
              <w:t>호출방식</w:t>
            </w:r>
            <w:proofErr w:type="spellEnd"/>
            <w:r w:rsidRPr="00691814">
              <w:rPr>
                <w:rFonts w:ascii="KB금융 본문체 Light" w:eastAsia="KB금융 본문체 Light" w:hAnsi="KB금융 본문체 Light" w:cs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</w:p>
        </w:tc>
        <w:tc>
          <w:tcPr>
            <w:tcW w:w="3757" w:type="dxa"/>
            <w:shd w:val="clear" w:color="auto" w:fill="auto"/>
            <w:vAlign w:val="center"/>
          </w:tcPr>
          <w:p w14:paraId="6CB89EF1" w14:textId="77777777" w:rsidR="00E37B9E" w:rsidRPr="00691814" w:rsidRDefault="00E37B9E" w:rsidP="00E37B9E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>MCI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와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연계한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거래코드</w:t>
            </w:r>
            <w:proofErr w:type="spellEnd"/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기반의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표준전문</w:t>
            </w:r>
            <w:proofErr w:type="spellEnd"/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호출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01B68122" w14:textId="73EF1E18" w:rsidR="00E37B9E" w:rsidRPr="00691814" w:rsidRDefault="00E37B9E" w:rsidP="00E37B9E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내부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="00142755"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K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>BaaS</w:t>
            </w:r>
            <w:proofErr w:type="spellEnd"/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>(API G/W)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와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연계한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API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기반의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서비스</w:t>
            </w:r>
            <w:r w:rsidRPr="00691814">
              <w:rPr>
                <w:rFonts w:ascii="KB금융 본문체 Light" w:eastAsia="KB금융 본문체 Light" w:hAnsi="KB금융 본문체 Light" w:cs="맑은 고딕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맑은 고딕" w:hint="eastAsia"/>
                <w:noProof w:val="0"/>
                <w:color w:val="000000"/>
                <w:sz w:val="20"/>
                <w:lang w:eastAsia="ko-KR"/>
              </w:rPr>
              <w:t>호출</w:t>
            </w:r>
          </w:p>
        </w:tc>
      </w:tr>
      <w:tr w:rsidR="00CD669C" w:rsidRPr="00691814" w14:paraId="289400E0" w14:textId="77777777" w:rsidTr="00D20A78">
        <w:trPr>
          <w:trHeight w:val="385"/>
        </w:trPr>
        <w:tc>
          <w:tcPr>
            <w:tcW w:w="1275" w:type="dxa"/>
            <w:vAlign w:val="center"/>
          </w:tcPr>
          <w:p w14:paraId="20E85591" w14:textId="204AC029" w:rsidR="00CD669C" w:rsidRPr="00691814" w:rsidRDefault="00CD669C" w:rsidP="00E37B9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변경관리</w:t>
            </w:r>
          </w:p>
        </w:tc>
        <w:tc>
          <w:tcPr>
            <w:tcW w:w="3757" w:type="dxa"/>
            <w:shd w:val="clear" w:color="auto" w:fill="auto"/>
            <w:vAlign w:val="center"/>
          </w:tcPr>
          <w:p w14:paraId="0C2771D9" w14:textId="02E836A9" w:rsidR="00CD669C" w:rsidRPr="00691814" w:rsidRDefault="00CD669C" w:rsidP="00CD669C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KB통합품질관리시스템(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>IQMS)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604740F6" w14:textId="130549FD" w:rsidR="00CD669C" w:rsidRPr="00691814" w:rsidRDefault="00CD669C" w:rsidP="00142755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KB빌드배포 자동화시스템 (IQPLUS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>)</w:t>
            </w:r>
          </w:p>
        </w:tc>
      </w:tr>
      <w:tr w:rsidR="00E37B9E" w:rsidRPr="00691814" w14:paraId="62B98163" w14:textId="77777777" w:rsidTr="00D20A78">
        <w:trPr>
          <w:trHeight w:val="730"/>
        </w:trPr>
        <w:tc>
          <w:tcPr>
            <w:tcW w:w="1275" w:type="dxa"/>
            <w:vAlign w:val="center"/>
          </w:tcPr>
          <w:p w14:paraId="6BC6023C" w14:textId="79EE948A" w:rsidR="00E37B9E" w:rsidRPr="00691814" w:rsidRDefault="005B5299" w:rsidP="00E37B9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형상관리</w:t>
            </w:r>
          </w:p>
        </w:tc>
        <w:tc>
          <w:tcPr>
            <w:tcW w:w="3757" w:type="dxa"/>
            <w:shd w:val="clear" w:color="auto" w:fill="auto"/>
            <w:vAlign w:val="center"/>
          </w:tcPr>
          <w:p w14:paraId="2650B647" w14:textId="5A05D39F" w:rsidR="00E37B9E" w:rsidRPr="00691814" w:rsidRDefault="00FE1276" w:rsidP="00FE1276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서비스 마다 독립적인 형상관리 저장소를 사용하지 않음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016D8CA7" w14:textId="58FC699E" w:rsidR="00E37B9E" w:rsidRPr="00691814" w:rsidRDefault="00FE1276" w:rsidP="00FE1276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서비스 마다 독립적인 형상관리 저장소(</w:t>
            </w:r>
            <w:proofErr w:type="spellStart"/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git</w:t>
            </w:r>
            <w:proofErr w:type="spellEnd"/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)</w:t>
            </w:r>
            <w:proofErr w:type="spellStart"/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를</w:t>
            </w:r>
            <w:proofErr w:type="spellEnd"/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사용</w:t>
            </w:r>
          </w:p>
        </w:tc>
      </w:tr>
      <w:tr w:rsidR="00E37B9E" w:rsidRPr="00691814" w14:paraId="706D116D" w14:textId="77777777" w:rsidTr="00D20A78">
        <w:trPr>
          <w:trHeight w:val="697"/>
        </w:trPr>
        <w:tc>
          <w:tcPr>
            <w:tcW w:w="1275" w:type="dxa"/>
            <w:vAlign w:val="center"/>
          </w:tcPr>
          <w:p w14:paraId="01A59EF1" w14:textId="77777777" w:rsidR="00E37B9E" w:rsidRPr="00691814" w:rsidRDefault="00E37B9E" w:rsidP="00E37B9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DB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구축</w:t>
            </w:r>
          </w:p>
        </w:tc>
        <w:tc>
          <w:tcPr>
            <w:tcW w:w="3757" w:type="dxa"/>
            <w:shd w:val="clear" w:color="auto" w:fill="auto"/>
            <w:vAlign w:val="center"/>
          </w:tcPr>
          <w:p w14:paraId="49CF38AD" w14:textId="77777777" w:rsidR="00E37B9E" w:rsidRPr="00691814" w:rsidRDefault="00E37B9E" w:rsidP="00E37B9E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채널에 별도 DB를 구축하지 않고 화면에서 MCI로 금융복합플랫폼, </w:t>
            </w:r>
            <w:proofErr w:type="spellStart"/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상품처리계</w:t>
            </w:r>
            <w:proofErr w:type="spellEnd"/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연계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2DBE165F" w14:textId="77777777" w:rsidR="00E37B9E" w:rsidRPr="00691814" w:rsidRDefault="00E37B9E" w:rsidP="00E37B9E">
            <w:pPr>
              <w:widowControl w:val="0"/>
              <w:autoSpaceDE w:val="0"/>
              <w:autoSpaceDN w:val="0"/>
              <w:adjustRightInd w:val="0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채널에 별도 </w:t>
            </w:r>
            <w:r w:rsidRPr="00691814"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  <w:t>DB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를 구축하여 내부 거래 수행</w:t>
            </w:r>
          </w:p>
        </w:tc>
      </w:tr>
    </w:tbl>
    <w:p w14:paraId="7C8644CF" w14:textId="1140635C" w:rsidR="00361B65" w:rsidRPr="00691814" w:rsidRDefault="00E37B9E" w:rsidP="00847645">
      <w:pPr>
        <w:pStyle w:val="31"/>
      </w:pPr>
      <w:bookmarkStart w:id="43" w:name="_Toc187768182"/>
      <w:r w:rsidRPr="00691814">
        <w:rPr>
          <w:rFonts w:hint="eastAsia"/>
        </w:rPr>
        <w:t>2</w:t>
      </w:r>
      <w:r w:rsidR="00DB5CD5" w:rsidRPr="00691814">
        <w:t>.3.</w:t>
      </w:r>
      <w:r w:rsidR="000B7B09" w:rsidRPr="00691814">
        <w:t>3</w:t>
      </w:r>
      <w:r w:rsidRPr="00691814">
        <w:t xml:space="preserve"> </w:t>
      </w:r>
      <w:bookmarkStart w:id="44" w:name="_Toc187768183"/>
      <w:bookmarkEnd w:id="43"/>
      <w:r w:rsidR="00361B65" w:rsidRPr="00691814">
        <w:rPr>
          <w:rFonts w:hint="eastAsia"/>
        </w:rPr>
        <w:t>개발 상세 내용</w:t>
      </w:r>
      <w:bookmarkEnd w:id="44"/>
    </w:p>
    <w:p w14:paraId="05B6351F" w14:textId="132392EC" w:rsidR="00A406B9" w:rsidRPr="00691814" w:rsidRDefault="008427CC" w:rsidP="0024753E">
      <w:pPr>
        <w:autoSpaceDE w:val="0"/>
        <w:autoSpaceDN w:val="0"/>
        <w:adjustRightInd w:val="0"/>
        <w:ind w:leftChars="293" w:left="1005" w:hanging="360"/>
        <w:rPr>
          <w:rFonts w:ascii="KB금융 본문체 Light" w:eastAsia="KB금융 본문체 Light" w:hAnsi="KB금융 본문체 Light" w:cs="Tahoma"/>
          <w:sz w:val="24"/>
          <w:lang w:eastAsia="ko-KR"/>
        </w:rPr>
      </w:pPr>
      <w:r w:rsidRPr="00691814">
        <w:rPr>
          <w:rFonts w:ascii="KB금융 본문체 Light" w:eastAsia="KB금융 본문체 Light" w:hAnsi="KB금융 본문체 Light" w:cs="KB금융 본문체 Medium" w:hint="eastAsia"/>
          <w:noProof w:val="0"/>
          <w:sz w:val="24"/>
          <w:szCs w:val="24"/>
          <w:lang w:eastAsia="ko-KR"/>
        </w:rPr>
        <w:t>-</w:t>
      </w:r>
      <w:r w:rsidRPr="00691814">
        <w:rPr>
          <w:rFonts w:ascii="KB금융 본문체 Light" w:eastAsia="KB금융 본문체 Light" w:hAnsi="KB금융 본문체 Light" w:cs="KB금융 본문체 Medium"/>
          <w:noProof w:val="0"/>
          <w:sz w:val="24"/>
          <w:szCs w:val="24"/>
          <w:lang w:eastAsia="ko-KR"/>
        </w:rPr>
        <w:t xml:space="preserve"> </w:t>
      </w:r>
      <w:r w:rsidR="008D3C6F"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비대면 아키텍쳐 재설계 및 인프라</w:t>
      </w:r>
      <w:r w:rsidR="008D3C6F"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 구축</w:t>
      </w:r>
    </w:p>
    <w:tbl>
      <w:tblPr>
        <w:tblW w:w="8788" w:type="dxa"/>
        <w:tblInd w:w="851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127"/>
        <w:gridCol w:w="5244"/>
      </w:tblGrid>
      <w:tr w:rsidR="0024753E" w:rsidRPr="00691814" w14:paraId="4EA4BBD1" w14:textId="569F1901" w:rsidTr="0024753E">
        <w:trPr>
          <w:trHeight w:val="346"/>
        </w:trPr>
        <w:tc>
          <w:tcPr>
            <w:tcW w:w="1417" w:type="dxa"/>
            <w:shd w:val="clear" w:color="auto" w:fill="D9D9D9" w:themeFill="background1" w:themeFillShade="D9"/>
          </w:tcPr>
          <w:p w14:paraId="260CC3DB" w14:textId="0E600A98" w:rsidR="0024753E" w:rsidRPr="00691814" w:rsidRDefault="0024753E" w:rsidP="0024753E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lastRenderedPageBreak/>
              <w:t>기능구분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52C27C54" w14:textId="142046D9" w:rsidR="0024753E" w:rsidRPr="00691814" w:rsidRDefault="00D20A78" w:rsidP="0024753E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주요내용</w:t>
            </w:r>
          </w:p>
        </w:tc>
        <w:tc>
          <w:tcPr>
            <w:tcW w:w="5244" w:type="dxa"/>
            <w:shd w:val="clear" w:color="auto" w:fill="D9D9D9" w:themeFill="background1" w:themeFillShade="D9"/>
          </w:tcPr>
          <w:p w14:paraId="308F2D8F" w14:textId="534B8FFB" w:rsidR="0024753E" w:rsidRPr="00691814" w:rsidRDefault="00D20A78" w:rsidP="0024753E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상세</w:t>
            </w:r>
          </w:p>
        </w:tc>
      </w:tr>
      <w:tr w:rsidR="0024753E" w:rsidRPr="00691814" w14:paraId="067CB72E" w14:textId="7FD38A88" w:rsidTr="00D20A78">
        <w:trPr>
          <w:trHeight w:val="1091"/>
        </w:trPr>
        <w:tc>
          <w:tcPr>
            <w:tcW w:w="1417" w:type="dxa"/>
            <w:vMerge w:val="restart"/>
            <w:vAlign w:val="center"/>
          </w:tcPr>
          <w:p w14:paraId="6A73A915" w14:textId="3320BFCC" w:rsidR="0024753E" w:rsidRPr="00691814" w:rsidRDefault="0024753E" w:rsidP="00D20A78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아키텍쳐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8DADE1F" w14:textId="0A6ABAA5" w:rsidR="0024753E" w:rsidRPr="00691814" w:rsidRDefault="0024753E" w:rsidP="004F2B6D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시스템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아키텍쳐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  <w:tc>
          <w:tcPr>
            <w:tcW w:w="5244" w:type="dxa"/>
            <w:vAlign w:val="center"/>
          </w:tcPr>
          <w:p w14:paraId="4FF9DD20" w14:textId="3FA4F848" w:rsidR="00D20A78" w:rsidRPr="00691814" w:rsidRDefault="00D20A78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서비스별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독립성, 확장 유연성을 가질 수 있는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OCP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플랫폼 구축</w:t>
            </w:r>
          </w:p>
          <w:p w14:paraId="48BC6AB2" w14:textId="77777777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기존 화면 액션</w:t>
            </w:r>
            <w:r w:rsidR="00D20A78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(</w:t>
            </w:r>
            <w:r w:rsidR="00D20A78"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JSP</w:t>
            </w:r>
            <w:r w:rsidR="00D20A78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및 업무</w:t>
            </w:r>
            <w:r w:rsidR="00D20A78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개발영역</w:t>
            </w:r>
            <w:proofErr w:type="spellEnd"/>
            <w:r w:rsidR="00D20A78"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(JAVA)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을 PaaS</w:t>
            </w:r>
            <w:r w:rsidR="00D20A78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로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  <w:p w14:paraId="71767D76" w14:textId="4C3592A9" w:rsidR="00D72644" w:rsidRPr="00691814" w:rsidRDefault="00D72644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운영 클러스터를 단일 클러스터로 구성하되 향후 운영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2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그룹으로 확장 할 수 있도록 설계</w:t>
            </w:r>
          </w:p>
        </w:tc>
      </w:tr>
      <w:tr w:rsidR="0024753E" w:rsidRPr="00691814" w14:paraId="6E7D7C9B" w14:textId="69B81405" w:rsidTr="00D20A78">
        <w:trPr>
          <w:trHeight w:val="727"/>
        </w:trPr>
        <w:tc>
          <w:tcPr>
            <w:tcW w:w="1417" w:type="dxa"/>
            <w:vMerge/>
            <w:vAlign w:val="center"/>
          </w:tcPr>
          <w:p w14:paraId="798C0FF6" w14:textId="44EC16D5" w:rsidR="0024753E" w:rsidRPr="00691814" w:rsidRDefault="0024753E" w:rsidP="00D20A78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C2C78A8" w14:textId="0BC5F311" w:rsidR="0024753E" w:rsidRPr="00691814" w:rsidRDefault="0024753E" w:rsidP="004F2B6D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대용량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아키텍쳐</w:t>
            </w:r>
            <w:proofErr w:type="spellEnd"/>
            <w:r w:rsidR="004F2B6D"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설계</w:t>
            </w:r>
          </w:p>
        </w:tc>
        <w:tc>
          <w:tcPr>
            <w:tcW w:w="5244" w:type="dxa"/>
            <w:vAlign w:val="center"/>
          </w:tcPr>
          <w:p w14:paraId="55E50345" w14:textId="36670B16" w:rsidR="0024753E" w:rsidRPr="00691814" w:rsidRDefault="0024753E" w:rsidP="00D20A78">
            <w:pPr>
              <w:spacing w:before="60"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대용량 수용가능 아키텍처 필요하며 시스템 사용자 증가에 대비한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아키텍쳐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</w:tr>
      <w:tr w:rsidR="00282DC4" w:rsidRPr="00691814" w14:paraId="12B62D23" w14:textId="77777777" w:rsidTr="00D20A78">
        <w:trPr>
          <w:trHeight w:val="771"/>
        </w:trPr>
        <w:tc>
          <w:tcPr>
            <w:tcW w:w="1417" w:type="dxa"/>
            <w:vMerge w:val="restart"/>
            <w:vAlign w:val="center"/>
          </w:tcPr>
          <w:p w14:paraId="5E8F99A4" w14:textId="73441C7E" w:rsidR="00282DC4" w:rsidRPr="00691814" w:rsidRDefault="00282DC4" w:rsidP="00D20A78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모니터링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6061FB7" w14:textId="6ED5D267" w:rsidR="00282DC4" w:rsidRPr="00691814" w:rsidRDefault="00282DC4" w:rsidP="004F2B6D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 모니터링</w:t>
            </w:r>
          </w:p>
        </w:tc>
        <w:tc>
          <w:tcPr>
            <w:tcW w:w="5244" w:type="dxa"/>
            <w:vAlign w:val="center"/>
          </w:tcPr>
          <w:p w14:paraId="7D574FF2" w14:textId="0047057A" w:rsidR="00282DC4" w:rsidRPr="00691814" w:rsidRDefault="00282DC4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OCP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클러스터 內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Prometheus </w:t>
            </w:r>
            <w:r w:rsidR="00AD03AD"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주7</w:t>
            </w:r>
            <w:r w:rsidR="00AD03AD"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 활용하여 클러스터 상태,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노드 리소스 등 모니터링</w:t>
            </w:r>
          </w:p>
          <w:p w14:paraId="365C1006" w14:textId="77777777" w:rsidR="00282DC4" w:rsidRPr="00691814" w:rsidRDefault="00282DC4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컨테이너,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어플리케이션 등 성능 모니터링</w:t>
            </w:r>
          </w:p>
          <w:p w14:paraId="73FB81F9" w14:textId="7752F9B5" w:rsidR="00282DC4" w:rsidRPr="00691814" w:rsidRDefault="00282DC4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추가 컴포넌트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(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thanos</w:t>
            </w:r>
            <w:proofErr w:type="spellEnd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, node-exporter, metric-server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등</w:t>
            </w:r>
            <w:r w:rsidR="00AD03AD"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</w:t>
            </w:r>
            <w:proofErr w:type="spellEnd"/>
            <w:r w:rsidR="00AD03AD"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8</w:t>
            </w:r>
            <w:r w:rsidR="00AD03AD"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)를 동일 노드에 설치하여 사용할 수 있음</w:t>
            </w:r>
          </w:p>
        </w:tc>
      </w:tr>
      <w:tr w:rsidR="00282DC4" w:rsidRPr="00691814" w14:paraId="435E2754" w14:textId="4DBB46C8" w:rsidTr="00D20A78">
        <w:trPr>
          <w:trHeight w:val="771"/>
        </w:trPr>
        <w:tc>
          <w:tcPr>
            <w:tcW w:w="1417" w:type="dxa"/>
            <w:vMerge/>
            <w:vAlign w:val="center"/>
          </w:tcPr>
          <w:p w14:paraId="5F224756" w14:textId="0AA83D4B" w:rsidR="00282DC4" w:rsidRPr="00691814" w:rsidRDefault="00282DC4" w:rsidP="00D20A78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D83E5A0" w14:textId="77777777" w:rsidR="00282DC4" w:rsidRPr="00691814" w:rsidRDefault="00282DC4" w:rsidP="004F2B6D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실시간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MSA</w:t>
            </w:r>
          </w:p>
          <w:p w14:paraId="04C23E02" w14:textId="6FB8BEFD" w:rsidR="00282DC4" w:rsidRPr="00691814" w:rsidRDefault="00282DC4" w:rsidP="004F2B6D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거래 추적 기능 적용</w:t>
            </w:r>
          </w:p>
        </w:tc>
        <w:tc>
          <w:tcPr>
            <w:tcW w:w="5244" w:type="dxa"/>
            <w:vAlign w:val="center"/>
          </w:tcPr>
          <w:p w14:paraId="1CF10E97" w14:textId="164BFBBE" w:rsidR="00282DC4" w:rsidRPr="00691814" w:rsidRDefault="00282DC4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Service Mesh(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istio</w:t>
            </w:r>
            <w:proofErr w:type="spellEnd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)</w:t>
            </w:r>
            <w:r w:rsidR="00AD03AD"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주9</w:t>
            </w:r>
            <w:r w:rsidR="00AD03AD"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를 적용하여 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K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iali</w:t>
            </w:r>
            <w:proofErr w:type="spellEnd"/>
            <w:r w:rsidR="00AD03AD"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 xml:space="preserve"> 주1</w:t>
            </w:r>
            <w:r w:rsidR="00AD03AD"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0)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, Jaeger</w:t>
            </w:r>
            <w:r w:rsidR="00AD03AD" w:rsidRPr="00AD03AD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1</w:t>
            </w:r>
            <w:r w:rsidR="00AD03AD" w:rsidRPr="00AD03AD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 통한 서비스 트래픽 및 성능 모니터링 시각화</w:t>
            </w:r>
          </w:p>
          <w:p w14:paraId="249742E5" w14:textId="49E08E48" w:rsidR="00282DC4" w:rsidRPr="00691814" w:rsidRDefault="00282DC4" w:rsidP="00A33A52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향후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MSA</w:t>
            </w:r>
            <w:r w:rsidR="00AF6328" w:rsidRPr="00AF6328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</w:t>
            </w:r>
            <w:r w:rsidR="00AF6328" w:rsidRPr="00AF6328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12)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업무 확대를 고려하여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Service Mesh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</w:tr>
      <w:tr w:rsidR="00282DC4" w:rsidRPr="00691814" w14:paraId="4F03E12A" w14:textId="77777777" w:rsidTr="00D20A78">
        <w:trPr>
          <w:trHeight w:val="771"/>
        </w:trPr>
        <w:tc>
          <w:tcPr>
            <w:tcW w:w="1417" w:type="dxa"/>
            <w:vMerge/>
            <w:vAlign w:val="center"/>
          </w:tcPr>
          <w:p w14:paraId="7C33ECFB" w14:textId="77777777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5C122C5D" w14:textId="77777777" w:rsidR="00282DC4" w:rsidRPr="00691814" w:rsidRDefault="00282DC4" w:rsidP="00282DC4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실시간 어플리케이션 </w:t>
            </w:r>
          </w:p>
          <w:p w14:paraId="6F174467" w14:textId="403CD07D" w:rsidR="00282DC4" w:rsidRPr="00691814" w:rsidRDefault="00282DC4" w:rsidP="00282DC4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로그 조회</w:t>
            </w:r>
          </w:p>
        </w:tc>
        <w:tc>
          <w:tcPr>
            <w:tcW w:w="5244" w:type="dxa"/>
            <w:vAlign w:val="center"/>
          </w:tcPr>
          <w:p w14:paraId="299B243D" w14:textId="339AA5A4" w:rsidR="00063B23" w:rsidRPr="00691814" w:rsidRDefault="00282DC4" w:rsidP="00063B23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E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lasticsearch</w:t>
            </w:r>
            <w:proofErr w:type="spellEnd"/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="00167139"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3)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와 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K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ibana</w:t>
            </w:r>
            <w:proofErr w:type="spellEnd"/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="00167139"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4)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 통한 통합 로그 조회로 개발 편의성 향상</w:t>
            </w:r>
          </w:p>
          <w:p w14:paraId="6AA820EC" w14:textId="2BB4D1A6" w:rsidR="00282DC4" w:rsidRPr="00691814" w:rsidRDefault="00282DC4" w:rsidP="00282DC4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Kafka를 이용하여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로그데이터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유실을 방지하고 향후 업무 확장 시에 안정적으로 로그 적재할 수 있도록 구축 </w:t>
            </w:r>
          </w:p>
        </w:tc>
      </w:tr>
      <w:tr w:rsidR="00282DC4" w:rsidRPr="00691814" w14:paraId="1E4275CF" w14:textId="77777777" w:rsidTr="00D20A78">
        <w:trPr>
          <w:trHeight w:val="708"/>
        </w:trPr>
        <w:tc>
          <w:tcPr>
            <w:tcW w:w="1417" w:type="dxa"/>
            <w:vAlign w:val="center"/>
          </w:tcPr>
          <w:p w14:paraId="3A5A745D" w14:textId="76AE4416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 연계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A3E22F6" w14:textId="77777777" w:rsidR="00282DC4" w:rsidRPr="00691814" w:rsidRDefault="00282DC4" w:rsidP="00282DC4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외부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연계시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내부AP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I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</w:p>
          <w:p w14:paraId="3B2EF647" w14:textId="7377E94D" w:rsidR="00282DC4" w:rsidRPr="00691814" w:rsidRDefault="00282DC4" w:rsidP="00282DC4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G/W, EAI 활용</w:t>
            </w:r>
          </w:p>
        </w:tc>
        <w:tc>
          <w:tcPr>
            <w:tcW w:w="5244" w:type="dxa"/>
            <w:vAlign w:val="center"/>
          </w:tcPr>
          <w:p w14:paraId="13AAE5E6" w14:textId="73418F3C" w:rsidR="00282DC4" w:rsidRPr="00691814" w:rsidRDefault="00282DC4" w:rsidP="00282DC4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코어뱅킹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(상품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처리계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등)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,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금융복합플랫폼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연계시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전행표준인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내부API G/W or EAI를 통해 연계</w:t>
            </w:r>
          </w:p>
        </w:tc>
      </w:tr>
      <w:tr w:rsidR="00282DC4" w:rsidRPr="00691814" w14:paraId="35D14351" w14:textId="77777777" w:rsidTr="00D20A78">
        <w:trPr>
          <w:trHeight w:val="703"/>
        </w:trPr>
        <w:tc>
          <w:tcPr>
            <w:tcW w:w="1417" w:type="dxa"/>
            <w:vMerge w:val="restart"/>
            <w:vAlign w:val="center"/>
          </w:tcPr>
          <w:p w14:paraId="233856C6" w14:textId="77777777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형상/변경</w:t>
            </w:r>
          </w:p>
          <w:p w14:paraId="6F7072D0" w14:textId="658B11D7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관리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486517F" w14:textId="77777777" w:rsidR="00282DC4" w:rsidRPr="00691814" w:rsidRDefault="00282DC4" w:rsidP="00282DC4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업무소스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IQ+ CI/CD</w:t>
            </w:r>
          </w:p>
          <w:p w14:paraId="47F18847" w14:textId="0FF157AC" w:rsidR="00282DC4" w:rsidRPr="00691814" w:rsidRDefault="00282DC4" w:rsidP="00282DC4">
            <w:pPr>
              <w:spacing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배포 방식 변경</w:t>
            </w:r>
          </w:p>
        </w:tc>
        <w:tc>
          <w:tcPr>
            <w:tcW w:w="5244" w:type="dxa"/>
            <w:vAlign w:val="center"/>
          </w:tcPr>
          <w:p w14:paraId="1805E93B" w14:textId="368E3FBB" w:rsidR="00282DC4" w:rsidRPr="00691814" w:rsidRDefault="00282DC4" w:rsidP="00282DC4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신속한 업무 개발 및 지속적인 배포를 위해 CI/CD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파이프라인 구성</w:t>
            </w:r>
          </w:p>
        </w:tc>
      </w:tr>
      <w:tr w:rsidR="00282DC4" w:rsidRPr="00691814" w14:paraId="57BED067" w14:textId="77777777" w:rsidTr="00D20A78">
        <w:trPr>
          <w:trHeight w:val="557"/>
        </w:trPr>
        <w:tc>
          <w:tcPr>
            <w:tcW w:w="1417" w:type="dxa"/>
            <w:vMerge/>
            <w:vAlign w:val="center"/>
          </w:tcPr>
          <w:p w14:paraId="4C03FBAC" w14:textId="77777777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D2B0BAB" w14:textId="2012C435" w:rsidR="00282DC4" w:rsidRPr="00691814" w:rsidRDefault="00282DC4" w:rsidP="00282DC4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proofErr w:type="gram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CBT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18"/>
                <w:lang w:eastAsia="ko-KR"/>
              </w:rPr>
              <w:t>(</w:t>
            </w:r>
            <w:proofErr w:type="gramEnd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18"/>
                <w:lang w:eastAsia="ko-KR"/>
              </w:rPr>
              <w:t>Closed Beta Test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18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18"/>
                <w:lang w:eastAsia="ko-KR"/>
              </w:rPr>
              <w:t xml:space="preserve"> </w:t>
            </w:r>
          </w:p>
          <w:p w14:paraId="4FDAD072" w14:textId="69A1BF0B" w:rsidR="00282DC4" w:rsidRPr="00691814" w:rsidRDefault="00282DC4" w:rsidP="00282DC4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구축</w:t>
            </w:r>
          </w:p>
        </w:tc>
        <w:tc>
          <w:tcPr>
            <w:tcW w:w="5244" w:type="dxa"/>
            <w:vAlign w:val="center"/>
          </w:tcPr>
          <w:p w14:paraId="187B92E3" w14:textId="3B78CBF6" w:rsidR="00282DC4" w:rsidRPr="00691814" w:rsidRDefault="00282DC4" w:rsidP="00282DC4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다크배포</w:t>
            </w:r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</w:t>
            </w:r>
            <w:proofErr w:type="spellEnd"/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1</w:t>
            </w:r>
            <w:r w:rsidR="00167139"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5)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파이프라인 구축</w:t>
            </w:r>
          </w:p>
        </w:tc>
      </w:tr>
      <w:tr w:rsidR="00282DC4" w:rsidRPr="00691814" w14:paraId="453A471B" w14:textId="77777777" w:rsidTr="00D20A78">
        <w:trPr>
          <w:trHeight w:val="723"/>
        </w:trPr>
        <w:tc>
          <w:tcPr>
            <w:tcW w:w="1417" w:type="dxa"/>
            <w:vAlign w:val="center"/>
          </w:tcPr>
          <w:p w14:paraId="440AD240" w14:textId="0FD2DC98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KafKa</w:t>
            </w:r>
            <w:proofErr w:type="spellEnd"/>
          </w:p>
          <w:p w14:paraId="53E1A697" w14:textId="4CEF3C6A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 구축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35DB564" w14:textId="77777777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안정적인 로그 적재</w:t>
            </w:r>
          </w:p>
          <w:p w14:paraId="12C0D356" w14:textId="2F4F618A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시스템</w:t>
            </w:r>
          </w:p>
        </w:tc>
        <w:tc>
          <w:tcPr>
            <w:tcW w:w="5244" w:type="dxa"/>
            <w:vAlign w:val="center"/>
          </w:tcPr>
          <w:p w14:paraId="2673393A" w14:textId="1BAB529E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Kraft Controller</w:t>
            </w:r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="00167139"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6)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를 이용하여 구축</w:t>
            </w:r>
          </w:p>
          <w:p w14:paraId="358C605C" w14:textId="48B3F720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Chars="64" w:left="317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o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3.8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이상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K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r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aft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버전: Zookeeper</w:t>
            </w:r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="00167139"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7)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없이 Kafka 노드들이 직접 메타데이터를 저장하고 관리하는 버전</w:t>
            </w:r>
          </w:p>
          <w:p w14:paraId="0A7853FA" w14:textId="34CEA8E7" w:rsidR="00282DC4" w:rsidRPr="00691814" w:rsidRDefault="00282DC4" w:rsidP="00020E4E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Chars="64" w:left="317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o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sz w:val="20"/>
                <w:lang w:eastAsia="ko-KR"/>
              </w:rPr>
              <w:t>KRaft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sz w:val="20"/>
                <w:lang w:eastAsia="ko-KR"/>
              </w:rPr>
              <w:t xml:space="preserve"> Controllers와 Broker를 분리 구성</w:t>
            </w:r>
            <w:r w:rsidRPr="00691814">
              <w:rPr>
                <w:rFonts w:ascii="KB금융 본문체 Light" w:eastAsia="KB금융 본문체 Light" w:cs="굴림체"/>
                <w:noProof w:val="0"/>
                <w:sz w:val="20"/>
                <w:lang w:eastAsia="ko-KR"/>
              </w:rPr>
              <w:t xml:space="preserve">: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sz w:val="20"/>
                <w:lang w:eastAsia="ko-KR"/>
              </w:rPr>
              <w:t>클러스터 안정성,</w:t>
            </w:r>
            <w:r w:rsidRPr="00691814">
              <w:rPr>
                <w:rFonts w:ascii="KB금융 본문체 Light" w:eastAsia="KB금융 본문체 Light" w:cs="굴림체"/>
                <w:noProof w:val="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sz w:val="20"/>
                <w:lang w:eastAsia="ko-KR"/>
              </w:rPr>
              <w:t>컨트롤러 노드 경량화 및 향후 업무가 늘어날 것을 대비하여 동일한 노드에서 운영하지 않고 분리하여 구성</w:t>
            </w:r>
          </w:p>
        </w:tc>
      </w:tr>
      <w:tr w:rsidR="00282DC4" w:rsidRPr="00691814" w14:paraId="43B0F94D" w14:textId="77777777" w:rsidTr="00D20A78">
        <w:trPr>
          <w:trHeight w:val="723"/>
        </w:trPr>
        <w:tc>
          <w:tcPr>
            <w:tcW w:w="1417" w:type="dxa"/>
            <w:vAlign w:val="center"/>
          </w:tcPr>
          <w:p w14:paraId="2EA4D3DA" w14:textId="43C7E055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DB동기화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4602D2A" w14:textId="16F6322A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단방향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DB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동기화 설계</w:t>
            </w:r>
          </w:p>
        </w:tc>
        <w:tc>
          <w:tcPr>
            <w:tcW w:w="5244" w:type="dxa"/>
            <w:vAlign w:val="center"/>
          </w:tcPr>
          <w:p w14:paraId="78B14500" w14:textId="3E028CCD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-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단방향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DB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동기화 설계 및 구현 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(CDC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또는 </w:t>
            </w:r>
            <w:proofErr w:type="spellStart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kafka</w:t>
            </w:r>
            <w:proofErr w:type="spellEnd"/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메시징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큐를 활용하여 구현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>)</w:t>
            </w:r>
          </w:p>
        </w:tc>
      </w:tr>
      <w:tr w:rsidR="00282DC4" w:rsidRPr="00691814" w14:paraId="0332214A" w14:textId="77777777" w:rsidTr="00D20A78">
        <w:trPr>
          <w:trHeight w:val="723"/>
        </w:trPr>
        <w:tc>
          <w:tcPr>
            <w:tcW w:w="1417" w:type="dxa"/>
            <w:vAlign w:val="center"/>
          </w:tcPr>
          <w:p w14:paraId="33A772D9" w14:textId="481311EC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jc w:val="center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백업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5B0A2A3" w14:textId="77777777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리눅스 서버 및 </w:t>
            </w:r>
          </w:p>
          <w:p w14:paraId="39EDB74A" w14:textId="73D5371F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클러스터 백업</w:t>
            </w:r>
          </w:p>
        </w:tc>
        <w:tc>
          <w:tcPr>
            <w:tcW w:w="5244" w:type="dxa"/>
            <w:vAlign w:val="center"/>
          </w:tcPr>
          <w:p w14:paraId="5B145F2E" w14:textId="59D28BD9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개발,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스테이징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, 운영 모두 백업</w:t>
            </w:r>
          </w:p>
          <w:p w14:paraId="1C1ED250" w14:textId="7AA59612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Bastion</w:t>
            </w:r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주1</w:t>
            </w:r>
            <w:r w:rsidR="0053003E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8</w:t>
            </w:r>
            <w:r w:rsidR="00167139"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, EFK,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kafka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서버 대상으로 백업 수행</w:t>
            </w:r>
          </w:p>
          <w:p w14:paraId="6F9D5E28" w14:textId="733822B6" w:rsidR="00282DC4" w:rsidRPr="00691814" w:rsidRDefault="00282DC4" w:rsidP="00282DC4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- 클러스터(master, worker, infra (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coreOS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, 표준OS가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lastRenderedPageBreak/>
              <w:t>아님)</w:t>
            </w:r>
            <w:r w:rsidRPr="00691814">
              <w:rPr>
                <w:rFonts w:ascii="KB금융 본문체 Light" w:eastAsia="KB금융 본문체 Light" w:cs="굴림체"/>
                <w:noProof w:val="0"/>
                <w:color w:val="000000"/>
                <w:sz w:val="20"/>
                <w:lang w:eastAsia="ko-KR"/>
              </w:rPr>
              <w:t xml:space="preserve">) 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에 대한 백업은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etcd</w:t>
            </w:r>
            <w:proofErr w:type="spellEnd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백업</w:t>
            </w:r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주</w:t>
            </w:r>
            <w:proofErr w:type="spellEnd"/>
            <w:r w:rsidR="00167139" w:rsidRPr="00167139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vertAlign w:val="superscript"/>
                <w:lang w:eastAsia="ko-KR"/>
              </w:rPr>
              <w:t>1</w:t>
            </w:r>
            <w:r w:rsidR="003E144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9</w:t>
            </w:r>
            <w:r w:rsidR="00167139" w:rsidRPr="00167139">
              <w:rPr>
                <w:rFonts w:ascii="KB금융 본문체 Light" w:eastAsia="KB금융 본문체 Light" w:cs="굴림체"/>
                <w:noProof w:val="0"/>
                <w:color w:val="000000"/>
                <w:sz w:val="20"/>
                <w:vertAlign w:val="superscript"/>
                <w:lang w:eastAsia="ko-KR"/>
              </w:rPr>
              <w:t>)</w:t>
            </w:r>
            <w:r w:rsidRPr="00691814">
              <w:rPr>
                <w:rFonts w:ascii="KB금융 본문체 Light" w:eastAsia="KB금융 본문체 Light" w:cs="굴림체" w:hint="eastAsia"/>
                <w:noProof w:val="0"/>
                <w:color w:val="000000"/>
                <w:sz w:val="20"/>
                <w:lang w:eastAsia="ko-KR"/>
              </w:rPr>
              <w:t>을 기본으로 하며 향후 구체적으로 설계 예정</w:t>
            </w:r>
          </w:p>
        </w:tc>
      </w:tr>
    </w:tbl>
    <w:p w14:paraId="42B8EEA5" w14:textId="39966D50" w:rsidR="00361B65" w:rsidRPr="00AD03AD" w:rsidRDefault="00AD03AD" w:rsidP="00361B6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 w:rsidRPr="00AD03AD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lastRenderedPageBreak/>
        <w:t>주7</w:t>
      </w:r>
      <w:r w:rsidRPr="00AD03AD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) </w:t>
      </w:r>
      <w:r w:rsidRPr="00AD03AD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시스템 및 어플리케이션 성능 모니터링을 위한 오픈소스 도구</w:t>
      </w:r>
    </w:p>
    <w:p w14:paraId="5AEC58F9" w14:textId="23AF0676" w:rsidR="00AD03AD" w:rsidRDefault="00AD03AD" w:rsidP="00361B65">
      <w:pPr>
        <w:ind w:left="1161"/>
        <w:rPr>
          <w:rFonts w:ascii="KB금융 본문체 Light" w:eastAsia="KB금융 본문체 Light" w:cs="굴림체"/>
          <w:noProof w:val="0"/>
          <w:color w:val="000000"/>
          <w:sz w:val="20"/>
          <w:lang w:eastAsia="ko-KR"/>
        </w:rPr>
      </w:pPr>
      <w:r w:rsidRPr="00AD03AD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주8</w:t>
      </w:r>
      <w:r w:rsidRPr="00AD03AD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) </w:t>
      </w:r>
      <w:r w:rsidRPr="00AD03AD">
        <w:rPr>
          <w:rFonts w:ascii="KB금융 본문체 Light" w:eastAsia="KB금융 본문체 Light" w:cs="굴림체" w:hint="eastAsia"/>
          <w:noProof w:val="0"/>
          <w:color w:val="000000"/>
          <w:sz w:val="20"/>
          <w:lang w:eastAsia="ko-KR"/>
        </w:rPr>
        <w:t>시스템과 클러스터의 모니터링 지표를 수집하여 중앙에서 통합 모니터링을 가능하게 도와주는 도구</w:t>
      </w:r>
    </w:p>
    <w:p w14:paraId="0C97B42A" w14:textId="71FE4113" w:rsidR="00AD03AD" w:rsidRDefault="00AD03AD" w:rsidP="00361B6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주9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) MSA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어플리케이션 간 통신,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보안,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트래픽 제어, 모니터링을 자동으로 처리하는 시스템</w:t>
      </w:r>
    </w:p>
    <w:p w14:paraId="25A6DD9E" w14:textId="66F78974" w:rsidR="00AD03AD" w:rsidRDefault="00AD03AD" w:rsidP="00361B6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주1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0) </w:t>
      </w:r>
      <w:r w:rsidR="00C87147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MSA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서비스</w:t>
      </w:r>
      <w:r w:rsidR="00C87147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매쉬 내의 서비스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연결</w:t>
      </w:r>
      <w:r w:rsidR="00C87147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관계와 트래픽 흐름을 시각화해주는 </w:t>
      </w:r>
      <w:r w:rsidR="00C87147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모니터링 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도구</w:t>
      </w:r>
    </w:p>
    <w:p w14:paraId="7A9D6AA7" w14:textId="77777777" w:rsidR="00AF6328" w:rsidRDefault="00AD03AD" w:rsidP="00AF6328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주1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1)</w:t>
      </w:r>
      <w:r w:rsidR="00C87147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 </w:t>
      </w:r>
      <w:r w:rsidR="00C87147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분산된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 </w:t>
      </w:r>
      <w:r w:rsidR="00C87147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MSA</w:t>
      </w:r>
      <w:r w:rsidR="00C87147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서비스 호출 경로와 성능을 추적하는 모니터링 도구</w:t>
      </w:r>
    </w:p>
    <w:p w14:paraId="12C773D3" w14:textId="2E6556E5" w:rsidR="00AF6328" w:rsidRDefault="00AF6328" w:rsidP="00AF6328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12) </w:t>
      </w:r>
      <w:proofErr w:type="spellStart"/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MicroService</w:t>
      </w:r>
      <w:proofErr w:type="spellEnd"/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Architecture로 작고 독립적인 서비스로 분리하여 관리하는 </w:t>
      </w:r>
      <w:proofErr w:type="spellStart"/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아키텍쳐</w:t>
      </w:r>
      <w:proofErr w:type="spellEnd"/>
    </w:p>
    <w:p w14:paraId="00C34EBC" w14:textId="00171368" w:rsidR="00167139" w:rsidRDefault="00167139" w:rsidP="00AF6328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13)</w:t>
      </w:r>
      <w:r w:rsidR="0053003E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 </w:t>
      </w:r>
      <w:r w:rsidR="0053003E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대용량 데이터를 빠르게 검색하고 분석할 수 있는 </w:t>
      </w:r>
      <w:proofErr w:type="spellStart"/>
      <w:r w:rsidR="0053003E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분산형</w:t>
      </w:r>
      <w:proofErr w:type="spellEnd"/>
      <w:r w:rsidR="0053003E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검색 및 분석 엔진</w:t>
      </w:r>
    </w:p>
    <w:p w14:paraId="5A9BA8BC" w14:textId="3E84620C" w:rsidR="00167139" w:rsidRDefault="00167139" w:rsidP="00AF6328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14)</w:t>
      </w:r>
      <w:r w:rsidR="0053003E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 </w:t>
      </w:r>
      <w:proofErr w:type="spellStart"/>
      <w:r w:rsidR="0053003E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ElasticSearch</w:t>
      </w:r>
      <w:proofErr w:type="spellEnd"/>
      <w:r w:rsidR="0053003E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에서 저장된 데이터를 </w:t>
      </w:r>
      <w:proofErr w:type="spellStart"/>
      <w:r w:rsidR="0053003E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시각화하고</w:t>
      </w:r>
      <w:proofErr w:type="spellEnd"/>
      <w:r w:rsidR="0053003E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대시보드로 모니터링할 수 있게 해주는 도구</w:t>
      </w:r>
    </w:p>
    <w:p w14:paraId="26C15538" w14:textId="3A8F7468" w:rsidR="00167139" w:rsidRDefault="00167139" w:rsidP="00AF6328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15)</w:t>
      </w:r>
      <w:r w:rsidR="0053003E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 </w:t>
      </w:r>
      <w:r w:rsidR="0053003E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신규 기능 및 변경사항을 사용자에게 바로 노출하지않고 내부 테스트 및 모니터링하는 배포 전략 </w:t>
      </w:r>
    </w:p>
    <w:p w14:paraId="116E1AA0" w14:textId="365D4803" w:rsidR="00167139" w:rsidRDefault="00167139" w:rsidP="00AF6328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16)</w:t>
      </w:r>
      <w:r w:rsidR="0053003E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 Kafka 2.8.0</w:t>
      </w:r>
      <w:r w:rsidR="0053003E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이상 버전부터 도입한 기능으로 </w:t>
      </w:r>
      <w:r w:rsidR="0053003E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Zookeeper</w:t>
      </w:r>
      <w:r w:rsidR="0053003E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없이 메타데이터를 관리하는 기능</w:t>
      </w:r>
    </w:p>
    <w:p w14:paraId="2C9A1B68" w14:textId="3750AC50" w:rsidR="00167139" w:rsidRDefault="00167139" w:rsidP="00AF6328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17)</w:t>
      </w:r>
      <w:r w:rsidR="0053003E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 </w:t>
      </w:r>
      <w:r w:rsidR="0053003E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분산 시스템에서 노드 간 동기화와 구성 관리를 지원하는 중앙 조정 서비스</w:t>
      </w:r>
    </w:p>
    <w:p w14:paraId="2BC34D7A" w14:textId="1CF6F866" w:rsidR="00167139" w:rsidRDefault="00167139" w:rsidP="00AF6328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18)</w:t>
      </w:r>
      <w:r w:rsidR="0053003E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 </w:t>
      </w:r>
      <w:r w:rsidR="0053003E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외부에서 </w:t>
      </w:r>
      <w:r w:rsidR="0053003E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OCP</w:t>
      </w:r>
      <w:r w:rsidR="0053003E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클러스터 내부 네트워크로 접근할 때 보안 관문 역할을 하는 중계 서버</w:t>
      </w:r>
    </w:p>
    <w:p w14:paraId="49A410EF" w14:textId="4261BD1D" w:rsidR="0053003E" w:rsidRPr="0053003E" w:rsidRDefault="0053003E" w:rsidP="00AF6328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주 </w:t>
      </w:r>
      <w:r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>19) OCP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클러스터 분산 환경에서 설정 정보와 상태 데이터를 안전하게 저장 및 관리하는 저장소</w:t>
      </w:r>
    </w:p>
    <w:p w14:paraId="4C861811" w14:textId="77777777" w:rsidR="00AD03AD" w:rsidRPr="00AD03AD" w:rsidRDefault="00AD03AD" w:rsidP="00361B65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</w:p>
    <w:p w14:paraId="4BA801D7" w14:textId="4C5C1BEF" w:rsidR="00361B65" w:rsidRPr="00691814" w:rsidRDefault="0024753E" w:rsidP="00361B65">
      <w:pPr>
        <w:numPr>
          <w:ilvl w:val="0"/>
          <w:numId w:val="27"/>
        </w:numPr>
        <w:tabs>
          <w:tab w:val="clear" w:pos="720"/>
          <w:tab w:val="num" w:pos="1160"/>
        </w:tabs>
        <w:ind w:leftChars="364" w:left="1161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KB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스타뱅킹 </w:t>
      </w:r>
      <w:r w:rsidRPr="00691814">
        <w:rPr>
          <w:rFonts w:ascii="KB금융 본문체 Light" w:eastAsia="KB금융 본문체 Light" w:hAnsi="KB금융 본문체 Light" w:cs="Tahoma"/>
          <w:sz w:val="24"/>
          <w:lang w:eastAsia="ko-KR"/>
        </w:rPr>
        <w:t>PaaS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프레임워크 기능 개발</w:t>
      </w:r>
    </w:p>
    <w:tbl>
      <w:tblPr>
        <w:tblW w:w="8788" w:type="dxa"/>
        <w:tblInd w:w="851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127"/>
        <w:gridCol w:w="5244"/>
      </w:tblGrid>
      <w:tr w:rsidR="00D20A78" w:rsidRPr="00691814" w14:paraId="7E5B0055" w14:textId="77777777" w:rsidTr="00960EED">
        <w:trPr>
          <w:trHeight w:val="346"/>
        </w:trPr>
        <w:tc>
          <w:tcPr>
            <w:tcW w:w="1417" w:type="dxa"/>
            <w:shd w:val="clear" w:color="auto" w:fill="D9D9D9" w:themeFill="background1" w:themeFillShade="D9"/>
          </w:tcPr>
          <w:p w14:paraId="78E61EFB" w14:textId="27DA6789" w:rsidR="00D20A78" w:rsidRPr="00691814" w:rsidRDefault="00D20A78" w:rsidP="00D20A78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기능구분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2F3F6AD0" w14:textId="48A11757" w:rsidR="00D20A78" w:rsidRPr="00691814" w:rsidRDefault="00D20A78" w:rsidP="00D20A78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주요내용</w:t>
            </w:r>
          </w:p>
        </w:tc>
        <w:tc>
          <w:tcPr>
            <w:tcW w:w="5244" w:type="dxa"/>
            <w:shd w:val="clear" w:color="auto" w:fill="D9D9D9" w:themeFill="background1" w:themeFillShade="D9"/>
          </w:tcPr>
          <w:p w14:paraId="2EF16922" w14:textId="68E9D5D5" w:rsidR="00D20A78" w:rsidRPr="00691814" w:rsidRDefault="00D20A78" w:rsidP="00D20A78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상세</w:t>
            </w:r>
          </w:p>
        </w:tc>
      </w:tr>
      <w:tr w:rsidR="0024753E" w:rsidRPr="00691814" w14:paraId="327D032F" w14:textId="77777777" w:rsidTr="00960EED">
        <w:trPr>
          <w:trHeight w:val="1101"/>
        </w:trPr>
        <w:tc>
          <w:tcPr>
            <w:tcW w:w="1417" w:type="dxa"/>
            <w:vMerge w:val="restart"/>
            <w:vAlign w:val="center"/>
          </w:tcPr>
          <w:p w14:paraId="0428CBEC" w14:textId="70ABC79E" w:rsidR="0024753E" w:rsidRPr="00691814" w:rsidRDefault="0024753E" w:rsidP="00015D3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F/W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기본 설계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7CD13AD" w14:textId="77777777" w:rsidR="004F2B6D" w:rsidRPr="00691814" w:rsidRDefault="0024753E" w:rsidP="004F2B6D">
            <w:pPr>
              <w:ind w:left="176" w:hangingChars="100" w:hanging="176"/>
              <w:rPr>
                <w:rFonts w:ascii="KB금융 본문체 Light" w:eastAsia="KB금융 본문체 Light" w:hAnsi="KB금융 본문체 Light" w:cs="굴림체"/>
                <w:color w:val="000000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color w:val="000000"/>
                <w:sz w:val="20"/>
              </w:rPr>
              <w:t>어플리케이션 기본</w:t>
            </w:r>
          </w:p>
          <w:p w14:paraId="2C23C6C5" w14:textId="268F701F" w:rsidR="0024753E" w:rsidRPr="00691814" w:rsidRDefault="0024753E" w:rsidP="004F2B6D">
            <w:pPr>
              <w:ind w:left="176" w:hangingChars="100" w:hanging="176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color w:val="000000"/>
                <w:sz w:val="20"/>
              </w:rPr>
              <w:t>구조</w:t>
            </w: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 xml:space="preserve"> 설계</w:t>
            </w:r>
          </w:p>
        </w:tc>
        <w:tc>
          <w:tcPr>
            <w:tcW w:w="5244" w:type="dxa"/>
            <w:vAlign w:val="center"/>
          </w:tcPr>
          <w:p w14:paraId="5DF84C76" w14:textId="77777777" w:rsidR="0024753E" w:rsidRPr="00691814" w:rsidRDefault="0024753E" w:rsidP="0024753E">
            <w:pPr>
              <w:ind w:left="176" w:hangingChars="100" w:hanging="176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범용적인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Springboot</w:t>
            </w:r>
            <w:proofErr w:type="spellEnd"/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(Java)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기반의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프레임워크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,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어플리케이션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구조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설계</w:t>
            </w:r>
          </w:p>
          <w:p w14:paraId="0E4CC70D" w14:textId="199A3425" w:rsidR="0024753E" w:rsidRPr="00691814" w:rsidRDefault="0024753E" w:rsidP="0024753E">
            <w:pPr>
              <w:ind w:left="176" w:hangingChars="100" w:hanging="176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o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 JDK 1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7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, </w:t>
            </w:r>
            <w:proofErr w:type="spellStart"/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Springboot</w:t>
            </w:r>
            <w:proofErr w:type="spellEnd"/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3.1.4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 이상에서 최적 버전 선택</w:t>
            </w:r>
          </w:p>
        </w:tc>
      </w:tr>
      <w:tr w:rsidR="0024753E" w:rsidRPr="00691814" w14:paraId="216AAAF4" w14:textId="77777777" w:rsidTr="00960EED">
        <w:trPr>
          <w:trHeight w:val="1101"/>
        </w:trPr>
        <w:tc>
          <w:tcPr>
            <w:tcW w:w="1417" w:type="dxa"/>
            <w:vMerge/>
            <w:vAlign w:val="center"/>
          </w:tcPr>
          <w:p w14:paraId="00EFE42A" w14:textId="77777777" w:rsidR="0024753E" w:rsidRPr="00691814" w:rsidRDefault="0024753E" w:rsidP="0024753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37A1FA43" w14:textId="2774E4E8" w:rsidR="0024753E" w:rsidRPr="00691814" w:rsidRDefault="0024753E" w:rsidP="004F2B6D">
            <w:pPr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표준화</w:t>
            </w:r>
          </w:p>
        </w:tc>
        <w:tc>
          <w:tcPr>
            <w:tcW w:w="5244" w:type="dxa"/>
            <w:vAlign w:val="center"/>
          </w:tcPr>
          <w:p w14:paraId="4A7E677B" w14:textId="77777777" w:rsidR="0024753E" w:rsidRPr="00691814" w:rsidRDefault="0024753E" w:rsidP="0024753E">
            <w:pPr>
              <w:ind w:left="176" w:hangingChars="100" w:hanging="176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클라우드</w:t>
            </w:r>
            <w:proofErr w:type="spellEnd"/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 기반의KB표준 자바 프레임워크 구축인 KB 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ONE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F/W를 사용하여 프레임워크 기능 개발</w:t>
            </w:r>
          </w:p>
          <w:p w14:paraId="6E54B34C" w14:textId="77777777" w:rsidR="0024753E" w:rsidRPr="00691814" w:rsidRDefault="0024753E" w:rsidP="0024753E">
            <w:pPr>
              <w:ind w:left="176" w:hangingChars="100" w:hanging="176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- 어플리케이션 개발 표준 수립 및 구축</w:t>
            </w:r>
          </w:p>
          <w:p w14:paraId="426F4DBD" w14:textId="77777777" w:rsidR="0024753E" w:rsidRPr="00691814" w:rsidRDefault="0024753E" w:rsidP="0024753E">
            <w:pPr>
              <w:ind w:left="176" w:hangingChars="100" w:hanging="176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어플리케이션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설정 관리 방안 수립 및 구현</w:t>
            </w:r>
          </w:p>
          <w:p w14:paraId="4306317D" w14:textId="77777777" w:rsidR="0024753E" w:rsidRPr="00691814" w:rsidRDefault="0024753E" w:rsidP="0024753E">
            <w:pPr>
              <w:ind w:leftChars="100" w:left="396" w:hangingChars="100" w:hanging="176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o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서버 </w:t>
            </w:r>
            <w:proofErr w:type="spellStart"/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Config</w:t>
            </w:r>
            <w:proofErr w:type="spellEnd"/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설정 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구성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 및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변경 시 적용 방안 수립: 실시간 적용,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관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리자 수동 적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용,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재기동</w:t>
            </w:r>
            <w:proofErr w:type="spellEnd"/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방안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 등</w:t>
            </w:r>
          </w:p>
          <w:p w14:paraId="5FA55C7A" w14:textId="77777777" w:rsidR="0024753E" w:rsidRPr="00691814" w:rsidRDefault="0024753E" w:rsidP="0024753E">
            <w:pPr>
              <w:ind w:left="176" w:hangingChars="100" w:hanging="176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서비스 등록 관리 표준 수립 및 구현</w:t>
            </w:r>
          </w:p>
          <w:p w14:paraId="5C0AB265" w14:textId="2BE3300E" w:rsidR="0024753E" w:rsidRPr="00691814" w:rsidRDefault="0024753E" w:rsidP="00D20A78">
            <w:pPr>
              <w:ind w:left="176" w:hangingChars="100" w:hanging="176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o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서비스 정보,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proofErr w:type="spellStart"/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파라미터</w:t>
            </w:r>
            <w:proofErr w:type="spellEnd"/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 xml:space="preserve"> 등록 관리의 표준화 방안마련</w:t>
            </w:r>
          </w:p>
        </w:tc>
      </w:tr>
      <w:tr w:rsidR="0024753E" w:rsidRPr="00691814" w14:paraId="07656C65" w14:textId="77777777" w:rsidTr="00960EED">
        <w:trPr>
          <w:trHeight w:val="1101"/>
        </w:trPr>
        <w:tc>
          <w:tcPr>
            <w:tcW w:w="1417" w:type="dxa"/>
            <w:vMerge w:val="restart"/>
            <w:vAlign w:val="center"/>
          </w:tcPr>
          <w:p w14:paraId="142D1973" w14:textId="5A5E51C4" w:rsidR="0024753E" w:rsidRPr="00691814" w:rsidRDefault="0024753E" w:rsidP="0024753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F/W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공통기능 개발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40B3838" w14:textId="6ACA178A" w:rsidR="0024753E" w:rsidRPr="00691814" w:rsidRDefault="0024753E" w:rsidP="004F2B6D">
            <w:pPr>
              <w:spacing w:line="240" w:lineRule="atLeast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체" w:hint="eastAsia"/>
                <w:noProof w:val="0"/>
                <w:color w:val="000000"/>
                <w:sz w:val="20"/>
                <w:lang w:eastAsia="ko-KR"/>
              </w:rPr>
              <w:t>테스트 기능</w:t>
            </w:r>
            <w:r w:rsidRPr="00691814">
              <w:rPr>
                <w:rFonts w:ascii="KB금융 본문체 Light" w:eastAsia="KB금융 본문체 Light" w:hAnsi="KB금융 본문체 Light" w:cs="굴림체" w:hint="eastAsia"/>
                <w:color w:val="000000"/>
                <w:sz w:val="20"/>
              </w:rPr>
              <w:t xml:space="preserve"> 제공</w:t>
            </w:r>
          </w:p>
        </w:tc>
        <w:tc>
          <w:tcPr>
            <w:tcW w:w="5244" w:type="dxa"/>
          </w:tcPr>
          <w:p w14:paraId="65F6073C" w14:textId="77777777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API테스트 가능한 환경 마련</w:t>
            </w:r>
          </w:p>
          <w:p w14:paraId="2A807D9D" w14:textId="77777777" w:rsidR="0024753E" w:rsidRPr="00691814" w:rsidRDefault="0024753E" w:rsidP="00D20A78">
            <w:pPr>
              <w:spacing w:line="240" w:lineRule="atLeast"/>
              <w:ind w:firstLineChars="100" w:firstLine="176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o 오픈소스 활용방안 검토 (Postman등)</w:t>
            </w:r>
          </w:p>
          <w:p w14:paraId="1E5FAA55" w14:textId="77777777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- 단위 테스트</w:t>
            </w:r>
          </w:p>
          <w:p w14:paraId="57163E7E" w14:textId="6CEC4CE1" w:rsidR="0024753E" w:rsidRPr="00691814" w:rsidRDefault="0024753E" w:rsidP="00D20A78">
            <w:pPr>
              <w:spacing w:line="240" w:lineRule="atLeast"/>
              <w:ind w:leftChars="100" w:left="220"/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o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구현한 기능에 대하여J</w:t>
            </w: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unit, </w:t>
            </w:r>
            <w:proofErr w:type="spellStart"/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>Mockito</w:t>
            </w:r>
            <w:proofErr w:type="spellEnd"/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 </w:t>
            </w:r>
            <w:r w:rsidR="00DF3C3A" w:rsidRPr="00DF3C3A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vertAlign w:val="superscript"/>
                <w:lang w:eastAsia="ko-KR"/>
              </w:rPr>
              <w:t>주2</w:t>
            </w:r>
            <w:r w:rsidR="00DF3C3A" w:rsidRPr="00DF3C3A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vertAlign w:val="superscript"/>
                <w:lang w:eastAsia="ko-KR"/>
              </w:rPr>
              <w:t>0)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단위 테스트 수행</w:t>
            </w:r>
          </w:p>
          <w:p w14:paraId="2D789E80" w14:textId="0B6849C8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noProof w:val="0"/>
                <w:color w:val="000000"/>
                <w:sz w:val="20"/>
                <w:lang w:eastAsia="ko-KR"/>
              </w:rPr>
              <w:t xml:space="preserve">o </w:t>
            </w:r>
            <w:r w:rsidRPr="00691814">
              <w:rPr>
                <w:rFonts w:ascii="KB금융 본문체 Light" w:eastAsia="KB금융 본문체 Light" w:hAnsi="KB금융 본문체 Light" w:hint="eastAsia"/>
                <w:noProof w:val="0"/>
                <w:color w:val="000000"/>
                <w:sz w:val="20"/>
                <w:lang w:eastAsia="ko-KR"/>
              </w:rPr>
              <w:t>테스트 수행의 표준 방안 검토</w:t>
            </w:r>
          </w:p>
        </w:tc>
      </w:tr>
      <w:tr w:rsidR="0024753E" w:rsidRPr="00691814" w14:paraId="6F0A33FA" w14:textId="77777777" w:rsidTr="00D20A78">
        <w:trPr>
          <w:trHeight w:val="1382"/>
        </w:trPr>
        <w:tc>
          <w:tcPr>
            <w:tcW w:w="1417" w:type="dxa"/>
            <w:vMerge/>
            <w:vAlign w:val="center"/>
          </w:tcPr>
          <w:p w14:paraId="58FC14A3" w14:textId="77777777" w:rsidR="0024753E" w:rsidRPr="00691814" w:rsidRDefault="0024753E" w:rsidP="0024753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F73BE17" w14:textId="77777777" w:rsidR="0024753E" w:rsidRPr="00691814" w:rsidRDefault="0024753E" w:rsidP="004F2B6D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인터페이스 체계</w:t>
            </w:r>
          </w:p>
          <w:p w14:paraId="69513606" w14:textId="46507C27" w:rsidR="0024753E" w:rsidRPr="00691814" w:rsidRDefault="0024753E" w:rsidP="004F2B6D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구축</w:t>
            </w:r>
          </w:p>
        </w:tc>
        <w:tc>
          <w:tcPr>
            <w:tcW w:w="5244" w:type="dxa"/>
            <w:vAlign w:val="center"/>
          </w:tcPr>
          <w:p w14:paraId="5EEC82C6" w14:textId="6BC8D2E4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- K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BaaS에 등록된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IN/OUT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레이아웃 연계방안 설계 </w:t>
            </w:r>
          </w:p>
          <w:p w14:paraId="3261C205" w14:textId="5EB99397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소스시스템</w:t>
            </w:r>
            <w:r w:rsidR="00D20A78"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</w:t>
            </w:r>
            <w:r w:rsidR="00D20A78"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스타뱅킹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PaaS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통신</w:t>
            </w:r>
            <w:r w:rsidR="00D20A78"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시 에러메시지 처리방안 개발</w:t>
            </w:r>
          </w:p>
          <w:p w14:paraId="6B5CF65B" w14:textId="54CE614B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- API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별 대응답 기능 개발</w:t>
            </w:r>
          </w:p>
          <w:p w14:paraId="6B928521" w14:textId="5AFE0959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거래제한,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거래필드 세팅 등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MCI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대체 기능 구현</w:t>
            </w:r>
          </w:p>
        </w:tc>
      </w:tr>
      <w:tr w:rsidR="0024753E" w:rsidRPr="00691814" w14:paraId="57FDD174" w14:textId="77777777" w:rsidTr="00D20A78">
        <w:trPr>
          <w:trHeight w:val="556"/>
        </w:trPr>
        <w:tc>
          <w:tcPr>
            <w:tcW w:w="1417" w:type="dxa"/>
            <w:vMerge/>
            <w:vAlign w:val="center"/>
          </w:tcPr>
          <w:p w14:paraId="7578FAB9" w14:textId="54EFCD74" w:rsidR="0024753E" w:rsidRPr="00691814" w:rsidRDefault="0024753E" w:rsidP="0024753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5C11A58" w14:textId="30463E79" w:rsidR="0024753E" w:rsidRPr="00691814" w:rsidRDefault="0024753E" w:rsidP="004F2B6D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Cache 사용방안 수립</w:t>
            </w:r>
          </w:p>
        </w:tc>
        <w:tc>
          <w:tcPr>
            <w:tcW w:w="5244" w:type="dxa"/>
            <w:vAlign w:val="center"/>
          </w:tcPr>
          <w:p w14:paraId="11D76B78" w14:textId="1D439963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Cache,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IMDG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사용기준 수립 </w:t>
            </w:r>
          </w:p>
          <w:p w14:paraId="2C1C628F" w14:textId="105FF627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IMDG 멀티 클러스터 연계</w:t>
            </w:r>
          </w:p>
        </w:tc>
      </w:tr>
      <w:tr w:rsidR="0024753E" w:rsidRPr="00691814" w14:paraId="5F6D5B68" w14:textId="77777777" w:rsidTr="00D20A78">
        <w:trPr>
          <w:trHeight w:val="893"/>
        </w:trPr>
        <w:tc>
          <w:tcPr>
            <w:tcW w:w="1417" w:type="dxa"/>
            <w:vMerge/>
            <w:vAlign w:val="center"/>
          </w:tcPr>
          <w:p w14:paraId="3F593040" w14:textId="2700DEC2" w:rsidR="0024753E" w:rsidRPr="00691814" w:rsidRDefault="0024753E" w:rsidP="0024753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90A2858" w14:textId="6819CEA0" w:rsidR="0024753E" w:rsidRPr="00691814" w:rsidRDefault="0024753E" w:rsidP="004F2B6D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배치 시스템 구축</w:t>
            </w:r>
          </w:p>
        </w:tc>
        <w:tc>
          <w:tcPr>
            <w:tcW w:w="5244" w:type="dxa"/>
            <w:vAlign w:val="center"/>
          </w:tcPr>
          <w:p w14:paraId="6EC3A648" w14:textId="4C72F808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배치 시스템 및 인프라 구성 설계</w:t>
            </w:r>
          </w:p>
          <w:p w14:paraId="62CF0CBE" w14:textId="02485C2D" w:rsidR="0024753E" w:rsidRPr="00DF3C3A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스케줄 관리 및 선/후 작업 연동을 위한 control-m </w:t>
            </w:r>
            <w:r w:rsidR="00DF3C3A">
              <w:rPr>
                <w:rFonts w:ascii="KB금융 본문체 Light" w:eastAsia="KB금융 본문체 Light" w:hAnsi="KB금융 본문체 Light" w:cs="Tahoma"/>
                <w:sz w:val="20"/>
              </w:rPr>
              <w:t>(</w:t>
            </w:r>
            <w:r w:rsidR="00DF3C3A" w:rsidRPr="00DF3C3A">
              <w:rPr>
                <w:rFonts w:ascii="KB금융 본문체 Light" w:eastAsia="KB금융 본문체 Light" w:hAnsi="KB금융 본문체 Light" w:cs="Tahoma" w:hint="eastAsia"/>
                <w:sz w:val="20"/>
              </w:rPr>
              <w:t>배치 자동화 솔루션</w:t>
            </w:r>
            <w:r w:rsidR="00DF3C3A">
              <w:rPr>
                <w:rFonts w:ascii="KB금융 본문체 Light" w:eastAsia="KB금융 본문체 Light" w:hAnsi="KB금융 본문체 Light" w:cs="Tahoma"/>
                <w:sz w:val="20"/>
              </w:rPr>
              <w:t>)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연계</w:t>
            </w:r>
          </w:p>
          <w:p w14:paraId="05BA842D" w14:textId="564920A7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배치 관리 어드민 구성</w:t>
            </w:r>
          </w:p>
        </w:tc>
      </w:tr>
      <w:tr w:rsidR="0024753E" w:rsidRPr="00691814" w14:paraId="5F277022" w14:textId="77777777" w:rsidTr="00D20A78">
        <w:trPr>
          <w:trHeight w:val="484"/>
        </w:trPr>
        <w:tc>
          <w:tcPr>
            <w:tcW w:w="1417" w:type="dxa"/>
            <w:vMerge/>
            <w:vAlign w:val="center"/>
          </w:tcPr>
          <w:p w14:paraId="0158934E" w14:textId="77777777" w:rsidR="0024753E" w:rsidRPr="00691814" w:rsidRDefault="0024753E" w:rsidP="0024753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3E17C7BD" w14:textId="036C7C0F" w:rsidR="0024753E" w:rsidRPr="00691814" w:rsidRDefault="0024753E" w:rsidP="004F2B6D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전행공통 연계</w:t>
            </w:r>
          </w:p>
        </w:tc>
        <w:tc>
          <w:tcPr>
            <w:tcW w:w="5244" w:type="dxa"/>
            <w:vAlign w:val="center"/>
          </w:tcPr>
          <w:p w14:paraId="3156848A" w14:textId="79EB3BBD" w:rsidR="0024753E" w:rsidRPr="00691814" w:rsidRDefault="0024753E" w:rsidP="00D20A78">
            <w:pPr>
              <w:spacing w:before="60" w:after="60"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전행공통 제공데이터 전달방식 설계/개발</w:t>
            </w:r>
          </w:p>
        </w:tc>
      </w:tr>
      <w:tr w:rsidR="0024753E" w:rsidRPr="00691814" w14:paraId="41154B4F" w14:textId="77777777" w:rsidTr="00D20A78">
        <w:trPr>
          <w:trHeight w:val="420"/>
        </w:trPr>
        <w:tc>
          <w:tcPr>
            <w:tcW w:w="1417" w:type="dxa"/>
            <w:vMerge/>
            <w:vAlign w:val="center"/>
          </w:tcPr>
          <w:p w14:paraId="7EAD5DA6" w14:textId="2A7A108B" w:rsidR="0024753E" w:rsidRPr="00691814" w:rsidRDefault="0024753E" w:rsidP="0024753E">
            <w:pPr>
              <w:widowControl w:val="0"/>
              <w:autoSpaceDE w:val="0"/>
              <w:autoSpaceDN w:val="0"/>
              <w:adjustRightInd w:val="0"/>
              <w:spacing w:after="6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5BEEAF6D" w14:textId="482B2F76" w:rsidR="0024753E" w:rsidRPr="00691814" w:rsidRDefault="0024753E" w:rsidP="004F2B6D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CDC</w:t>
            </w:r>
            <w:r w:rsidR="00286191"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기능 제공</w:t>
            </w:r>
          </w:p>
        </w:tc>
        <w:tc>
          <w:tcPr>
            <w:tcW w:w="5244" w:type="dxa"/>
            <w:vAlign w:val="center"/>
          </w:tcPr>
          <w:p w14:paraId="30FF9A6C" w14:textId="77777777" w:rsidR="00286191" w:rsidRDefault="0024753E" w:rsidP="001C1A9B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- </w:t>
            </w:r>
            <w:r w:rsidR="001C1A9B"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금융복합</w:t>
            </w:r>
            <w:r w:rsidR="001C1A9B"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DB</w:t>
            </w:r>
            <w:r w:rsidR="001C1A9B"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와 </w:t>
            </w:r>
            <w:r w:rsidR="001C1A9B"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KB</w:t>
            </w:r>
            <w:r w:rsidR="001C1A9B"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스타뱅킹 플랫폼 DB</w:t>
            </w:r>
            <w:r w:rsidR="001C1A9B"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 xml:space="preserve"> </w:t>
            </w:r>
            <w:r w:rsidR="001C1A9B"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간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CDC 파이프라인 구축</w:t>
            </w:r>
          </w:p>
          <w:p w14:paraId="6ECCC7AE" w14:textId="0715132C" w:rsidR="002C1DEA" w:rsidRPr="00691814" w:rsidRDefault="002C1DEA" w:rsidP="001C1A9B">
            <w:pPr>
              <w:widowControl w:val="0"/>
              <w:autoSpaceDE w:val="0"/>
              <w:autoSpaceDN w:val="0"/>
              <w:adjustRightInd w:val="0"/>
              <w:spacing w:after="60"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>
              <w:rPr>
                <w:rFonts w:ascii="맑은 고딕" w:eastAsia="맑은 고딕" w:hAnsi="맑은 고딕" w:cs="Tahoma" w:hint="eastAsia"/>
                <w:sz w:val="20"/>
              </w:rPr>
              <w:t>※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</w:t>
            </w:r>
            <w:r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약 </w:t>
            </w:r>
            <w:r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30</w:t>
            </w:r>
            <w:r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개의 테이블에 대해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CDC</w:t>
            </w:r>
            <w:r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="00FD1003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복제 구성 </w:t>
            </w:r>
            <w:r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수행 예정</w:t>
            </w:r>
          </w:p>
        </w:tc>
      </w:tr>
      <w:tr w:rsidR="0024753E" w:rsidRPr="00691814" w14:paraId="55082042" w14:textId="77777777" w:rsidTr="00D20A78">
        <w:trPr>
          <w:trHeight w:val="837"/>
        </w:trPr>
        <w:tc>
          <w:tcPr>
            <w:tcW w:w="1417" w:type="dxa"/>
            <w:vMerge w:val="restart"/>
            <w:vAlign w:val="center"/>
          </w:tcPr>
          <w:p w14:paraId="1C177E25" w14:textId="33CA5D98" w:rsidR="0024753E" w:rsidRPr="00691814" w:rsidRDefault="0024753E" w:rsidP="0024753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굴림체"/>
                <w:noProof w:val="0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시스템 연계 모듈 개발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C4EFF86" w14:textId="75754CFC" w:rsidR="0024753E" w:rsidRPr="00691814" w:rsidRDefault="0024753E" w:rsidP="004F2B6D">
            <w:pPr>
              <w:widowControl w:val="0"/>
              <w:autoSpaceDE w:val="0"/>
              <w:autoSpaceDN w:val="0"/>
              <w:adjustRightInd w:val="0"/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API G/W</w:t>
            </w:r>
          </w:p>
        </w:tc>
        <w:tc>
          <w:tcPr>
            <w:tcW w:w="5244" w:type="dxa"/>
            <w:vAlign w:val="center"/>
          </w:tcPr>
          <w:p w14:paraId="3017454D" w14:textId="7153051C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클라이언트별 토큰관리(생성/갱신)</w:t>
            </w:r>
          </w:p>
          <w:p w14:paraId="07CA6814" w14:textId="28BDED5F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클라이언트 정보 관리</w:t>
            </w:r>
          </w:p>
          <w:p w14:paraId="0DAD865C" w14:textId="6C5CA81E" w:rsidR="0024753E" w:rsidRPr="00691814" w:rsidRDefault="0024753E" w:rsidP="00D20A78">
            <w:pPr>
              <w:widowControl w:val="0"/>
              <w:autoSpaceDE w:val="0"/>
              <w:autoSpaceDN w:val="0"/>
              <w:adjustRightInd w:val="0"/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호출 경로 설계</w:t>
            </w:r>
          </w:p>
        </w:tc>
      </w:tr>
      <w:tr w:rsidR="0024753E" w:rsidRPr="00691814" w14:paraId="0DF36484" w14:textId="77777777" w:rsidTr="00D20A78">
        <w:trPr>
          <w:trHeight w:val="398"/>
        </w:trPr>
        <w:tc>
          <w:tcPr>
            <w:tcW w:w="1417" w:type="dxa"/>
            <w:vMerge/>
            <w:vAlign w:val="center"/>
          </w:tcPr>
          <w:p w14:paraId="5150D55D" w14:textId="77777777" w:rsidR="0024753E" w:rsidRPr="00691814" w:rsidRDefault="0024753E" w:rsidP="0024753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5162681" w14:textId="4D63D593" w:rsidR="0024753E" w:rsidRPr="00691814" w:rsidRDefault="0024753E" w:rsidP="004F2B6D">
            <w:pPr>
              <w:widowControl w:val="0"/>
              <w:autoSpaceDE w:val="0"/>
              <w:autoSpaceDN w:val="0"/>
              <w:adjustRightInd w:val="0"/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EAI</w:t>
            </w:r>
          </w:p>
        </w:tc>
        <w:tc>
          <w:tcPr>
            <w:tcW w:w="5244" w:type="dxa"/>
            <w:vAlign w:val="center"/>
          </w:tcPr>
          <w:p w14:paraId="5DCFF4E9" w14:textId="2BBC6F04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EAI 통신 필수 데이터 세팅</w:t>
            </w:r>
          </w:p>
        </w:tc>
      </w:tr>
    </w:tbl>
    <w:p w14:paraId="26123277" w14:textId="282DFB27" w:rsidR="00DF3C3A" w:rsidRDefault="00DF3C3A" w:rsidP="00DF3C3A">
      <w:pPr>
        <w:ind w:leftChars="400" w:left="880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  <w:r w:rsidRPr="00DF3C3A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주2</w:t>
      </w:r>
      <w:r w:rsidRPr="00DF3C3A"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  <w:t xml:space="preserve">0) </w:t>
      </w:r>
      <w:r w:rsidRPr="00DF3C3A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>Java어플리케이션 단위 테스트 작성</w:t>
      </w:r>
      <w:r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및</w:t>
      </w:r>
      <w:r w:rsidRPr="00DF3C3A">
        <w:rPr>
          <w:rFonts w:ascii="KB금융 본문체 Light" w:eastAsia="KB금융 본문체 Light" w:cs="KB금융 본문체 Light" w:hint="eastAsia"/>
          <w:noProof w:val="0"/>
          <w:color w:val="000000"/>
          <w:sz w:val="20"/>
          <w:lang w:eastAsia="ko-KR"/>
        </w:rPr>
        <w:t xml:space="preserve"> 실행할 수 있는 오픈소스 테스트 프레임워크</w:t>
      </w:r>
    </w:p>
    <w:p w14:paraId="4209AB0B" w14:textId="77777777" w:rsidR="00DF3C3A" w:rsidRPr="00DF3C3A" w:rsidRDefault="00DF3C3A" w:rsidP="00DF3C3A">
      <w:pPr>
        <w:ind w:leftChars="400" w:left="880"/>
        <w:rPr>
          <w:rFonts w:ascii="KB금융 본문체 Light" w:eastAsia="KB금융 본문체 Light" w:cs="KB금융 본문체 Light"/>
          <w:noProof w:val="0"/>
          <w:color w:val="000000"/>
          <w:sz w:val="20"/>
          <w:lang w:eastAsia="ko-KR"/>
        </w:rPr>
      </w:pPr>
    </w:p>
    <w:p w14:paraId="073A13B2" w14:textId="283A1687" w:rsidR="00361B65" w:rsidRPr="00691814" w:rsidRDefault="0024753E" w:rsidP="00361B65">
      <w:pPr>
        <w:numPr>
          <w:ilvl w:val="0"/>
          <w:numId w:val="27"/>
        </w:numPr>
        <w:tabs>
          <w:tab w:val="clear" w:pos="720"/>
          <w:tab w:val="num" w:pos="1160"/>
        </w:tabs>
        <w:ind w:leftChars="364" w:left="1161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스타루트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화면 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프레임워크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 xml:space="preserve"> 엔진 및 어드민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 xml:space="preserve"> </w:t>
      </w:r>
      <w:r w:rsidRPr="00691814">
        <w:rPr>
          <w:rFonts w:ascii="KB금융 본문체 Light" w:eastAsia="KB금융 본문체 Light" w:hAnsi="KB금융 본문체 Light" w:cs="Tahoma" w:hint="eastAsia"/>
          <w:sz w:val="24"/>
          <w:lang w:eastAsia="ko-KR"/>
        </w:rPr>
        <w:t>기능 보완</w:t>
      </w:r>
    </w:p>
    <w:tbl>
      <w:tblPr>
        <w:tblW w:w="8788" w:type="dxa"/>
        <w:tblInd w:w="851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127"/>
        <w:gridCol w:w="5244"/>
      </w:tblGrid>
      <w:tr w:rsidR="00D20A78" w:rsidRPr="00691814" w14:paraId="619A50D8" w14:textId="77777777" w:rsidTr="00960EED">
        <w:trPr>
          <w:trHeight w:val="346"/>
        </w:trPr>
        <w:tc>
          <w:tcPr>
            <w:tcW w:w="1417" w:type="dxa"/>
            <w:shd w:val="clear" w:color="auto" w:fill="D9D9D9" w:themeFill="background1" w:themeFillShade="D9"/>
          </w:tcPr>
          <w:p w14:paraId="725D7740" w14:textId="74DDFEE5" w:rsidR="00D20A78" w:rsidRPr="00691814" w:rsidRDefault="00D20A78" w:rsidP="00D20A78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기능구분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06B4D754" w14:textId="27F168CA" w:rsidR="00D20A78" w:rsidRPr="00691814" w:rsidRDefault="00D20A78" w:rsidP="00D20A78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주요내용</w:t>
            </w:r>
          </w:p>
        </w:tc>
        <w:tc>
          <w:tcPr>
            <w:tcW w:w="5244" w:type="dxa"/>
            <w:shd w:val="clear" w:color="auto" w:fill="D9D9D9" w:themeFill="background1" w:themeFillShade="D9"/>
          </w:tcPr>
          <w:p w14:paraId="62B55568" w14:textId="0A371ABA" w:rsidR="00D20A78" w:rsidRPr="00691814" w:rsidRDefault="00D20A78" w:rsidP="00D20A78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상세</w:t>
            </w:r>
          </w:p>
        </w:tc>
      </w:tr>
      <w:tr w:rsidR="0024753E" w:rsidRPr="00691814" w14:paraId="10B504CC" w14:textId="77777777" w:rsidTr="00D20A78">
        <w:trPr>
          <w:trHeight w:val="634"/>
        </w:trPr>
        <w:tc>
          <w:tcPr>
            <w:tcW w:w="1417" w:type="dxa"/>
            <w:vMerge w:val="restart"/>
            <w:vAlign w:val="center"/>
          </w:tcPr>
          <w:p w14:paraId="781C550B" w14:textId="5EB29C1F" w:rsidR="0024753E" w:rsidRPr="00691814" w:rsidRDefault="0024753E" w:rsidP="004F2B6D">
            <w:pPr>
              <w:spacing w:line="240" w:lineRule="atLeast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API 기능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1F77A62" w14:textId="051C3EF6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액션API 기능 추가</w:t>
            </w:r>
          </w:p>
        </w:tc>
        <w:tc>
          <w:tcPr>
            <w:tcW w:w="5244" w:type="dxa"/>
          </w:tcPr>
          <w:p w14:paraId="27A813D9" w14:textId="1DC7EFC4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A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PI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페이지관리 설계 및 구현</w:t>
            </w:r>
          </w:p>
          <w:p w14:paraId="45029FB0" w14:textId="1D23004D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API 관리 설계 및 구현</w:t>
            </w:r>
          </w:p>
        </w:tc>
      </w:tr>
      <w:tr w:rsidR="0024753E" w:rsidRPr="00691814" w14:paraId="578C1439" w14:textId="77777777" w:rsidTr="00D20A78">
        <w:trPr>
          <w:trHeight w:val="530"/>
        </w:trPr>
        <w:tc>
          <w:tcPr>
            <w:tcW w:w="1417" w:type="dxa"/>
            <w:vMerge/>
            <w:vAlign w:val="center"/>
          </w:tcPr>
          <w:p w14:paraId="0B85C221" w14:textId="77777777" w:rsidR="0024753E" w:rsidRPr="00691814" w:rsidRDefault="0024753E" w:rsidP="004F2B6D">
            <w:pPr>
              <w:spacing w:line="240" w:lineRule="atLeast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C1C292F" w14:textId="0CA79725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스타루트 엔진 개선</w:t>
            </w:r>
          </w:p>
        </w:tc>
        <w:tc>
          <w:tcPr>
            <w:tcW w:w="5244" w:type="dxa"/>
            <w:vAlign w:val="center"/>
          </w:tcPr>
          <w:p w14:paraId="145E2E60" w14:textId="44889C11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API G/W 연계처리</w:t>
            </w:r>
          </w:p>
          <w:p w14:paraId="7F64C2A4" w14:textId="5B31E1C1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거래로그</w:t>
            </w:r>
            <w:r w:rsidR="00D20A78"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="00D20A78"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및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에러처리</w:t>
            </w:r>
            <w:r w:rsidR="00D20A78"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기능 개선</w:t>
            </w:r>
          </w:p>
        </w:tc>
      </w:tr>
      <w:tr w:rsidR="0024753E" w:rsidRPr="00691814" w14:paraId="18EF9366" w14:textId="77777777" w:rsidTr="00D20A78">
        <w:trPr>
          <w:trHeight w:val="412"/>
        </w:trPr>
        <w:tc>
          <w:tcPr>
            <w:tcW w:w="1417" w:type="dxa"/>
            <w:vMerge w:val="restart"/>
            <w:vAlign w:val="center"/>
          </w:tcPr>
          <w:p w14:paraId="0879634D" w14:textId="64130D5D" w:rsidR="0024753E" w:rsidRPr="00691814" w:rsidRDefault="0024753E" w:rsidP="004F2B6D">
            <w:pPr>
              <w:spacing w:line="240" w:lineRule="atLeast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확장형 페이지 기능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FCA2128" w14:textId="125E7C8C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웹앱화면 관리 기능</w:t>
            </w:r>
          </w:p>
        </w:tc>
        <w:tc>
          <w:tcPr>
            <w:tcW w:w="5244" w:type="dxa"/>
            <w:vAlign w:val="center"/>
          </w:tcPr>
          <w:p w14:paraId="7866C063" w14:textId="6C52079B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Vue.js, React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등록 가능한 페이지관리 설계 및 구현</w:t>
            </w:r>
          </w:p>
        </w:tc>
      </w:tr>
      <w:tr w:rsidR="0024753E" w:rsidRPr="00691814" w14:paraId="4EFA1426" w14:textId="77777777" w:rsidTr="00D20A78">
        <w:trPr>
          <w:trHeight w:val="433"/>
        </w:trPr>
        <w:tc>
          <w:tcPr>
            <w:tcW w:w="1417" w:type="dxa"/>
            <w:vMerge/>
            <w:vAlign w:val="center"/>
          </w:tcPr>
          <w:p w14:paraId="39F66614" w14:textId="77777777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3CB6E5AE" w14:textId="72390194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로그 수집 기능 확대</w:t>
            </w:r>
          </w:p>
        </w:tc>
        <w:tc>
          <w:tcPr>
            <w:tcW w:w="5244" w:type="dxa"/>
            <w:vAlign w:val="center"/>
          </w:tcPr>
          <w:p w14:paraId="147FBFDB" w14:textId="77777777" w:rsidR="0024753E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확장형페이지 內 클릭스트림 로그 수집 기능 개발</w:t>
            </w:r>
          </w:p>
          <w:p w14:paraId="4F962AF0" w14:textId="62CBF12E" w:rsidR="00DF3C3A" w:rsidRPr="00691814" w:rsidRDefault="00DF3C3A" w:rsidP="00DF3C3A">
            <w:pPr>
              <w:spacing w:line="240" w:lineRule="atLeast"/>
              <w:ind w:left="200" w:hangingChars="100" w:hanging="20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>
              <w:rPr>
                <w:rFonts w:ascii="맑은 고딕" w:eastAsia="맑은 고딕" w:hAnsi="맑은 고딕" w:cs="Tahoma" w:hint="eastAsia"/>
                <w:sz w:val="20"/>
              </w:rPr>
              <w:t>※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클릭스트림 로그</w:t>
            </w:r>
            <w:r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: 웹브라우저 상에서 사용자가 마우스를 클릭해 발생하는 로그</w:t>
            </w:r>
          </w:p>
        </w:tc>
      </w:tr>
    </w:tbl>
    <w:p w14:paraId="46B6EAE0" w14:textId="77777777" w:rsidR="0024753E" w:rsidRPr="00691814" w:rsidRDefault="0024753E" w:rsidP="0024753E">
      <w:pPr>
        <w:ind w:left="1161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</w:p>
    <w:p w14:paraId="3EC331B0" w14:textId="58B9F5C9" w:rsidR="00361B65" w:rsidRPr="00691814" w:rsidRDefault="0024753E" w:rsidP="00361B65">
      <w:pPr>
        <w:numPr>
          <w:ilvl w:val="0"/>
          <w:numId w:val="28"/>
        </w:numPr>
        <w:tabs>
          <w:tab w:val="clear" w:pos="720"/>
          <w:tab w:val="num" w:pos="1160"/>
        </w:tabs>
        <w:ind w:leftChars="364" w:left="1161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 w:cs="Tahoma"/>
          <w:sz w:val="24"/>
        </w:rPr>
        <w:t>KB</w:t>
      </w:r>
      <w:r w:rsidRPr="00691814">
        <w:rPr>
          <w:rFonts w:ascii="KB금융 본문체 Light" w:eastAsia="KB금융 본문체 Light" w:hAnsi="KB금융 본문체 Light" w:cs="Tahoma" w:hint="eastAsia"/>
          <w:sz w:val="24"/>
        </w:rPr>
        <w:t>스타뱅킹 운영 어드민 구축</w:t>
      </w:r>
    </w:p>
    <w:tbl>
      <w:tblPr>
        <w:tblW w:w="8788" w:type="dxa"/>
        <w:tblInd w:w="851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127"/>
        <w:gridCol w:w="5244"/>
      </w:tblGrid>
      <w:tr w:rsidR="00D20A78" w:rsidRPr="00691814" w14:paraId="0BED1DC1" w14:textId="77777777" w:rsidTr="00960EED">
        <w:trPr>
          <w:trHeight w:val="346"/>
        </w:trPr>
        <w:tc>
          <w:tcPr>
            <w:tcW w:w="1417" w:type="dxa"/>
            <w:shd w:val="clear" w:color="auto" w:fill="D9D9D9" w:themeFill="background1" w:themeFillShade="D9"/>
          </w:tcPr>
          <w:p w14:paraId="1AD5C2EA" w14:textId="29F6A9B1" w:rsidR="00D20A78" w:rsidRPr="00691814" w:rsidRDefault="00D20A78" w:rsidP="00D20A78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기능구분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15A3418F" w14:textId="70A8FA71" w:rsidR="00D20A78" w:rsidRPr="00691814" w:rsidRDefault="00D20A78" w:rsidP="00D20A78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주요내용</w:t>
            </w:r>
          </w:p>
        </w:tc>
        <w:tc>
          <w:tcPr>
            <w:tcW w:w="5244" w:type="dxa"/>
            <w:shd w:val="clear" w:color="auto" w:fill="D9D9D9" w:themeFill="background1" w:themeFillShade="D9"/>
          </w:tcPr>
          <w:p w14:paraId="3316C76B" w14:textId="223E65E5" w:rsidR="00D20A78" w:rsidRPr="00691814" w:rsidRDefault="00D20A78" w:rsidP="00D20A78">
            <w:pPr>
              <w:jc w:val="center"/>
              <w:rPr>
                <w:rFonts w:ascii="KB금융 본문체 Light" w:eastAsia="KB금융 본문체 Light" w:hAnsi="KB금융 본문체 Light" w:cs="바탕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bCs/>
                <w:sz w:val="20"/>
                <w:lang w:eastAsia="ko-KR"/>
              </w:rPr>
              <w:t>상세</w:t>
            </w:r>
          </w:p>
        </w:tc>
      </w:tr>
      <w:tr w:rsidR="0024753E" w:rsidRPr="00691814" w14:paraId="201F436D" w14:textId="77777777" w:rsidTr="00960EED">
        <w:trPr>
          <w:trHeight w:val="1101"/>
        </w:trPr>
        <w:tc>
          <w:tcPr>
            <w:tcW w:w="1417" w:type="dxa"/>
            <w:vMerge w:val="restart"/>
            <w:vAlign w:val="center"/>
          </w:tcPr>
          <w:p w14:paraId="229B2C56" w14:textId="4D9AB833" w:rsidR="0024753E" w:rsidRPr="00691814" w:rsidRDefault="0024753E" w:rsidP="004F2B6D">
            <w:pPr>
              <w:spacing w:line="240" w:lineRule="atLeast"/>
              <w:ind w:left="176" w:hangingChars="100" w:hanging="176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시스템 구축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600B410" w14:textId="43995B16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프론트엔드 구축</w:t>
            </w:r>
          </w:p>
        </w:tc>
        <w:tc>
          <w:tcPr>
            <w:tcW w:w="5244" w:type="dxa"/>
            <w:vAlign w:val="center"/>
          </w:tcPr>
          <w:p w14:paraId="6D483DAC" w14:textId="5871E35E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재사용이 용이한 컴포넌트 기반의 개발 언어(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vue.js)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를 도입하여 신속한 개발 가능</w:t>
            </w:r>
          </w:p>
          <w:p w14:paraId="0772D1CB" w14:textId="77777777" w:rsidR="0024753E" w:rsidRPr="00691814" w:rsidRDefault="0024753E" w:rsidP="00D20A78">
            <w:pPr>
              <w:spacing w:line="240" w:lineRule="atLeast"/>
              <w:ind w:leftChars="50" w:left="198" w:hangingChars="50" w:hanging="88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As-Is: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스타루트 프레임워크</w:t>
            </w:r>
          </w:p>
          <w:p w14:paraId="6847A8AF" w14:textId="5AE71836" w:rsidR="0024753E" w:rsidRPr="00691814" w:rsidRDefault="0024753E" w:rsidP="00D20A78">
            <w:pPr>
              <w:spacing w:line="240" w:lineRule="atLeast"/>
              <w:ind w:firstLineChars="50" w:firstLine="88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To-Be: Vue.js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프레임워크</w:t>
            </w:r>
          </w:p>
        </w:tc>
      </w:tr>
      <w:tr w:rsidR="0024753E" w:rsidRPr="00691814" w14:paraId="087DA815" w14:textId="77777777" w:rsidTr="00D20A78">
        <w:trPr>
          <w:trHeight w:val="781"/>
        </w:trPr>
        <w:tc>
          <w:tcPr>
            <w:tcW w:w="1417" w:type="dxa"/>
            <w:vMerge/>
            <w:vAlign w:val="center"/>
          </w:tcPr>
          <w:p w14:paraId="6A6A7E1E" w14:textId="77777777" w:rsidR="0024753E" w:rsidRPr="00691814" w:rsidRDefault="0024753E" w:rsidP="004F2B6D">
            <w:pPr>
              <w:spacing w:line="240" w:lineRule="atLeast"/>
              <w:ind w:left="176" w:hangingChars="100" w:hanging="176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27536B8" w14:textId="6E98A3AF" w:rsidR="0024753E" w:rsidRPr="00691814" w:rsidRDefault="0024753E" w:rsidP="00D20A78">
            <w:pPr>
              <w:spacing w:line="240" w:lineRule="atLeast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백엔드 구축</w:t>
            </w:r>
          </w:p>
        </w:tc>
        <w:tc>
          <w:tcPr>
            <w:tcW w:w="5244" w:type="dxa"/>
            <w:vAlign w:val="center"/>
          </w:tcPr>
          <w:p w14:paraId="70CC6922" w14:textId="6044BDA5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Springboot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프레임워크 구축</w:t>
            </w:r>
          </w:p>
          <w:p w14:paraId="429F03E2" w14:textId="77777777" w:rsidR="00D20A78" w:rsidRPr="00691814" w:rsidRDefault="0024753E" w:rsidP="00D20A78">
            <w:pPr>
              <w:spacing w:line="240" w:lineRule="atLeast"/>
              <w:ind w:leftChars="50" w:left="198" w:hangingChars="50" w:hanging="88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As-Is: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n-Kesa 프레임워크</w:t>
            </w:r>
          </w:p>
          <w:p w14:paraId="03A5BE2E" w14:textId="511F8E32" w:rsidR="0024753E" w:rsidRPr="00691814" w:rsidRDefault="0024753E" w:rsidP="00D20A78">
            <w:pPr>
              <w:spacing w:line="240" w:lineRule="atLeast"/>
              <w:ind w:leftChars="50" w:left="198" w:hangingChars="50" w:hanging="88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To-Be: KB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스타뱅킹 프레임워크</w:t>
            </w:r>
          </w:p>
        </w:tc>
      </w:tr>
      <w:tr w:rsidR="0024753E" w:rsidRPr="00691814" w14:paraId="6276D097" w14:textId="77777777" w:rsidTr="00D20A78">
        <w:trPr>
          <w:trHeight w:val="1222"/>
        </w:trPr>
        <w:tc>
          <w:tcPr>
            <w:tcW w:w="1417" w:type="dxa"/>
            <w:vMerge w:val="restart"/>
            <w:vAlign w:val="center"/>
          </w:tcPr>
          <w:p w14:paraId="282D3CA5" w14:textId="77777777" w:rsidR="0024753E" w:rsidRPr="00691814" w:rsidRDefault="0024753E" w:rsidP="004F2B6D">
            <w:pPr>
              <w:spacing w:line="240" w:lineRule="atLeast"/>
              <w:ind w:left="176" w:hangingChars="100" w:hanging="176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어드민</w:t>
            </w:r>
          </w:p>
          <w:p w14:paraId="57A5D80A" w14:textId="6A7C3C90" w:rsidR="0024753E" w:rsidRPr="00691814" w:rsidRDefault="0024753E" w:rsidP="004F2B6D">
            <w:pPr>
              <w:widowControl w:val="0"/>
              <w:autoSpaceDE w:val="0"/>
              <w:autoSpaceDN w:val="0"/>
              <w:adjustRightInd w:val="0"/>
              <w:spacing w:line="240" w:lineRule="atLeast"/>
              <w:ind w:left="176" w:hangingChars="100" w:hanging="176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공통업무 구현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05DCA22" w14:textId="3B2C4A1D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결재기능</w:t>
            </w:r>
          </w:p>
        </w:tc>
        <w:tc>
          <w:tcPr>
            <w:tcW w:w="5244" w:type="dxa"/>
            <w:vAlign w:val="center"/>
          </w:tcPr>
          <w:p w14:paraId="00984D6D" w14:textId="28849496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기존 결재기능 구현</w:t>
            </w:r>
          </w:p>
          <w:p w14:paraId="6DDF0D9C" w14:textId="2261E3A4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신규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편의기능 개발</w:t>
            </w:r>
          </w:p>
          <w:p w14:paraId="211A10A9" w14:textId="77777777" w:rsidR="0024753E" w:rsidRPr="00691814" w:rsidRDefault="0024753E" w:rsidP="00D20A78">
            <w:pPr>
              <w:spacing w:line="240" w:lineRule="atLeast"/>
              <w:ind w:leftChars="50" w:left="198" w:hangingChars="50" w:hanging="88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 다건승인, 대결 등록, 결재오류확인</w:t>
            </w:r>
          </w:p>
          <w:p w14:paraId="79202D4D" w14:textId="7FFDF37D" w:rsidR="0024753E" w:rsidRPr="00691814" w:rsidRDefault="0024753E" w:rsidP="00D20A78">
            <w:pPr>
              <w:spacing w:line="240" w:lineRule="atLeast"/>
              <w:ind w:leftChars="50" w:left="198" w:hangingChars="50" w:hanging="88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 테스트 환경 자동결재 개발</w:t>
            </w:r>
          </w:p>
        </w:tc>
      </w:tr>
      <w:tr w:rsidR="0024753E" w:rsidRPr="00691814" w14:paraId="4F059891" w14:textId="77777777" w:rsidTr="00960EED">
        <w:trPr>
          <w:trHeight w:val="807"/>
        </w:trPr>
        <w:tc>
          <w:tcPr>
            <w:tcW w:w="1417" w:type="dxa"/>
            <w:vMerge/>
            <w:vAlign w:val="center"/>
          </w:tcPr>
          <w:p w14:paraId="2BC671E4" w14:textId="77777777" w:rsidR="0024753E" w:rsidRPr="00691814" w:rsidRDefault="0024753E" w:rsidP="004F2B6D">
            <w:pPr>
              <w:spacing w:line="240" w:lineRule="atLeast"/>
              <w:ind w:left="176" w:hangingChars="100" w:hanging="176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70C02FA" w14:textId="24BAC433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공유디스크 관리 기능</w:t>
            </w:r>
          </w:p>
        </w:tc>
        <w:tc>
          <w:tcPr>
            <w:tcW w:w="5244" w:type="dxa"/>
            <w:vAlign w:val="center"/>
          </w:tcPr>
          <w:p w14:paraId="18FD7EDA" w14:textId="1792F7A7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담당자 정보관리 및 파일업로드 권한관리 기능 개발</w:t>
            </w:r>
          </w:p>
          <w:p w14:paraId="22DB3825" w14:textId="4FF8335B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컨텐츠 파일 업로드 모듈 개발</w:t>
            </w:r>
          </w:p>
        </w:tc>
      </w:tr>
      <w:tr w:rsidR="0024753E" w:rsidRPr="00691814" w14:paraId="6B757623" w14:textId="77777777" w:rsidTr="00960EED">
        <w:trPr>
          <w:trHeight w:val="807"/>
        </w:trPr>
        <w:tc>
          <w:tcPr>
            <w:tcW w:w="1417" w:type="dxa"/>
            <w:vMerge/>
            <w:vAlign w:val="center"/>
          </w:tcPr>
          <w:p w14:paraId="21E34D6B" w14:textId="77777777" w:rsidR="0024753E" w:rsidRPr="00691814" w:rsidRDefault="0024753E" w:rsidP="004F2B6D">
            <w:pPr>
              <w:spacing w:line="240" w:lineRule="atLeast"/>
              <w:ind w:left="176" w:hangingChars="100" w:hanging="176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81DCA54" w14:textId="1442071E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메뉴 구조 개선</w:t>
            </w:r>
          </w:p>
        </w:tc>
        <w:tc>
          <w:tcPr>
            <w:tcW w:w="5244" w:type="dxa"/>
            <w:vAlign w:val="center"/>
          </w:tcPr>
          <w:p w14:paraId="63AC3568" w14:textId="198B1E72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어드민메뉴 카테고리 관리기능</w:t>
            </w:r>
          </w:p>
          <w:p w14:paraId="19E7C4CC" w14:textId="6089D003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메뉴순서 및 구조 변경기능</w:t>
            </w:r>
          </w:p>
        </w:tc>
      </w:tr>
      <w:tr w:rsidR="0024753E" w:rsidRPr="00691814" w14:paraId="49D238E6" w14:textId="77777777" w:rsidTr="00960EED">
        <w:trPr>
          <w:trHeight w:val="807"/>
        </w:trPr>
        <w:tc>
          <w:tcPr>
            <w:tcW w:w="1417" w:type="dxa"/>
            <w:vMerge/>
            <w:vAlign w:val="center"/>
          </w:tcPr>
          <w:p w14:paraId="7EE1CC14" w14:textId="77777777" w:rsidR="0024753E" w:rsidRPr="00691814" w:rsidRDefault="0024753E" w:rsidP="004F2B6D">
            <w:pPr>
              <w:spacing w:line="240" w:lineRule="atLeast"/>
              <w:ind w:left="176" w:hangingChars="100" w:hanging="176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3D9151B8" w14:textId="77777777" w:rsidR="004F2B6D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어드민 사용자로그</w:t>
            </w:r>
          </w:p>
          <w:p w14:paraId="375F13FA" w14:textId="06E941E3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적재 및 조회</w:t>
            </w:r>
          </w:p>
        </w:tc>
        <w:tc>
          <w:tcPr>
            <w:tcW w:w="5244" w:type="dxa"/>
            <w:vAlign w:val="center"/>
          </w:tcPr>
          <w:p w14:paraId="707F32F8" w14:textId="1439C8FE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어드민 사용자 거래로그 분리</w:t>
            </w:r>
          </w:p>
          <w:p w14:paraId="5AD337D2" w14:textId="77777777" w:rsidR="0024753E" w:rsidRPr="00691814" w:rsidRDefault="0024753E" w:rsidP="00D20A78">
            <w:pPr>
              <w:spacing w:line="240" w:lineRule="atLeast"/>
              <w:ind w:leftChars="50" w:left="198" w:hangingChars="50" w:hanging="88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As-Is: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통합로그DB</w:t>
            </w:r>
          </w:p>
          <w:p w14:paraId="558E2946" w14:textId="0D8836A1" w:rsidR="0024753E" w:rsidRPr="00691814" w:rsidRDefault="0024753E" w:rsidP="00D20A78">
            <w:pPr>
              <w:spacing w:line="240" w:lineRule="atLeast"/>
              <w:ind w:leftChars="50" w:left="198" w:hangingChars="50" w:hanging="88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ㅇ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To-Be: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프레임워크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DB</w:t>
            </w:r>
          </w:p>
        </w:tc>
      </w:tr>
      <w:tr w:rsidR="0024753E" w:rsidRPr="00691814" w14:paraId="7FA979F7" w14:textId="77777777" w:rsidTr="00D20A78">
        <w:trPr>
          <w:trHeight w:val="621"/>
        </w:trPr>
        <w:tc>
          <w:tcPr>
            <w:tcW w:w="1417" w:type="dxa"/>
            <w:vMerge/>
            <w:vAlign w:val="center"/>
          </w:tcPr>
          <w:p w14:paraId="4B665649" w14:textId="77777777" w:rsidR="0024753E" w:rsidRPr="00691814" w:rsidRDefault="0024753E" w:rsidP="004F2B6D">
            <w:pPr>
              <w:spacing w:line="240" w:lineRule="atLeast"/>
              <w:ind w:left="176" w:hangingChars="100" w:hanging="176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30090BE2" w14:textId="23B8FEEE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사용자 알림 기능</w:t>
            </w:r>
          </w:p>
        </w:tc>
        <w:tc>
          <w:tcPr>
            <w:tcW w:w="5244" w:type="dxa"/>
            <w:vAlign w:val="center"/>
          </w:tcPr>
          <w:p w14:paraId="6257F890" w14:textId="6BD13C7E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WorKB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연동 쪽지 발송 기능</w:t>
            </w:r>
          </w:p>
          <w:p w14:paraId="66199D03" w14:textId="63E7A219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결재 연동 알림함 기능 신규</w:t>
            </w:r>
          </w:p>
        </w:tc>
      </w:tr>
      <w:tr w:rsidR="0024753E" w:rsidRPr="00691814" w14:paraId="045CA10D" w14:textId="77777777" w:rsidTr="00960EED">
        <w:trPr>
          <w:trHeight w:val="807"/>
        </w:trPr>
        <w:tc>
          <w:tcPr>
            <w:tcW w:w="1417" w:type="dxa"/>
            <w:vMerge w:val="restart"/>
            <w:vAlign w:val="center"/>
          </w:tcPr>
          <w:p w14:paraId="709B3075" w14:textId="032F5985" w:rsidR="0024753E" w:rsidRPr="00691814" w:rsidRDefault="0024753E" w:rsidP="004F2B6D">
            <w:pPr>
              <w:spacing w:line="240" w:lineRule="atLeast"/>
              <w:ind w:left="176" w:hangingChars="100" w:hanging="176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어드민</w:t>
            </w:r>
          </w:p>
          <w:p w14:paraId="0C166717" w14:textId="0C9EF650" w:rsidR="0024753E" w:rsidRPr="00691814" w:rsidRDefault="0024753E" w:rsidP="004F2B6D">
            <w:pPr>
              <w:widowControl w:val="0"/>
              <w:autoSpaceDE w:val="0"/>
              <w:autoSpaceDN w:val="0"/>
              <w:adjustRightInd w:val="0"/>
              <w:spacing w:line="240" w:lineRule="atLeast"/>
              <w:ind w:left="176" w:hangingChars="100" w:hanging="176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개별업무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구현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27D8E22" w14:textId="495C0DA4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거래로그 조회</w:t>
            </w:r>
          </w:p>
        </w:tc>
        <w:tc>
          <w:tcPr>
            <w:tcW w:w="5244" w:type="dxa"/>
            <w:vAlign w:val="center"/>
          </w:tcPr>
          <w:p w14:paraId="35C291B5" w14:textId="21A1C6B9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K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b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aaS API를 통해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n-Kesa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시스템에서 사용자 거래로그 조회 기능 구현</w:t>
            </w:r>
          </w:p>
        </w:tc>
      </w:tr>
      <w:tr w:rsidR="0024753E" w:rsidRPr="00691814" w14:paraId="2539D68C" w14:textId="77777777" w:rsidTr="00D20A78">
        <w:trPr>
          <w:trHeight w:val="262"/>
        </w:trPr>
        <w:tc>
          <w:tcPr>
            <w:tcW w:w="1417" w:type="dxa"/>
            <w:vMerge/>
            <w:vAlign w:val="center"/>
          </w:tcPr>
          <w:p w14:paraId="578A09C6" w14:textId="77777777" w:rsidR="0024753E" w:rsidRPr="00691814" w:rsidRDefault="0024753E" w:rsidP="004F2B6D">
            <w:pPr>
              <w:spacing w:line="240" w:lineRule="atLeast"/>
              <w:ind w:left="176" w:hangingChars="100" w:hanging="176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5A5E212" w14:textId="36E88882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개인정보 취급점검</w:t>
            </w:r>
          </w:p>
        </w:tc>
        <w:tc>
          <w:tcPr>
            <w:tcW w:w="5244" w:type="dxa"/>
            <w:vAlign w:val="center"/>
          </w:tcPr>
          <w:p w14:paraId="78D2D3BD" w14:textId="77777777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개인정보 취급 대상 거래로그를 별도로 적재하는 기능</w:t>
            </w:r>
          </w:p>
          <w:p w14:paraId="5FE71C38" w14:textId="0421E196" w:rsidR="00326CA0" w:rsidRPr="00691814" w:rsidRDefault="00326CA0" w:rsidP="00326CA0">
            <w:pPr>
              <w:spacing w:line="240" w:lineRule="atLeast"/>
              <w:ind w:leftChars="100" w:left="39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 개인정보를 취급하는 API들은 사전에 식별해두고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해당 거래API를 호출할 때 후처리API를 별도로 구현해서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요청부를 테이블에 별도로 적재</w:t>
            </w:r>
          </w:p>
          <w:p w14:paraId="27DEB105" w14:textId="540E8DC6" w:rsidR="00326CA0" w:rsidRPr="00691814" w:rsidRDefault="00326CA0" w:rsidP="00326CA0">
            <w:pPr>
              <w:spacing w:line="240" w:lineRule="atLeast"/>
              <w:ind w:leftChars="100" w:left="420" w:hangingChars="100" w:hanging="20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맑은 고딕" w:eastAsia="맑은 고딕" w:hAnsi="맑은 고딕" w:cs="Tahoma" w:hint="eastAsia"/>
                <w:sz w:val="20"/>
              </w:rPr>
              <w:t>※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현재 금복 후처리에서 개인정보취급점검을 하도록 하고 있어서 해당 기능을 동일하게 만들어두려고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함</w:t>
            </w:r>
          </w:p>
        </w:tc>
      </w:tr>
      <w:tr w:rsidR="0024753E" w:rsidRPr="00691814" w14:paraId="6DF6FA7E" w14:textId="77777777" w:rsidTr="00960EED">
        <w:trPr>
          <w:trHeight w:val="807"/>
        </w:trPr>
        <w:tc>
          <w:tcPr>
            <w:tcW w:w="1417" w:type="dxa"/>
            <w:vAlign w:val="center"/>
          </w:tcPr>
          <w:p w14:paraId="30BDAD72" w14:textId="36F49D6C" w:rsidR="0024753E" w:rsidRPr="00691814" w:rsidRDefault="0024753E" w:rsidP="004F2B6D">
            <w:pPr>
              <w:spacing w:line="240" w:lineRule="atLeast"/>
              <w:ind w:left="176" w:hangingChars="100" w:hanging="176"/>
              <w:jc w:val="center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개발 가이드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B741FC0" w14:textId="77777777" w:rsidR="004F2B6D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로컬 개발환경 가이드</w:t>
            </w:r>
          </w:p>
          <w:p w14:paraId="77B3B6B7" w14:textId="5610BECA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제공</w:t>
            </w:r>
          </w:p>
        </w:tc>
        <w:tc>
          <w:tcPr>
            <w:tcW w:w="5244" w:type="dxa"/>
            <w:vAlign w:val="center"/>
          </w:tcPr>
          <w:p w14:paraId="2590ED13" w14:textId="3FB9B46C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 개발자의 개발 편의성을 위해 개발 가이드 제공</w:t>
            </w:r>
          </w:p>
          <w:p w14:paraId="4475958C" w14:textId="7ECACDBC" w:rsidR="0024753E" w:rsidRPr="00691814" w:rsidRDefault="0024753E" w:rsidP="00D20A78">
            <w:pPr>
              <w:spacing w:line="240" w:lineRule="atLeast"/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컴포넌트(vue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.js)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재사용 가능하도록 가이드 제공</w:t>
            </w:r>
          </w:p>
        </w:tc>
      </w:tr>
    </w:tbl>
    <w:p w14:paraId="4D4F626A" w14:textId="77777777" w:rsidR="00FD64A7" w:rsidRPr="00691814" w:rsidRDefault="00FD64A7" w:rsidP="006360E7">
      <w:pPr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bookmarkStart w:id="45" w:name="_Toc187768184"/>
    </w:p>
    <w:p w14:paraId="1475DF32" w14:textId="348C3128" w:rsidR="004F575E" w:rsidRPr="00691814" w:rsidRDefault="004F575E" w:rsidP="00760024">
      <w:pPr>
        <w:numPr>
          <w:ilvl w:val="0"/>
          <w:numId w:val="28"/>
        </w:numPr>
        <w:tabs>
          <w:tab w:val="clear" w:pos="720"/>
          <w:tab w:val="num" w:pos="1160"/>
        </w:tabs>
        <w:ind w:leftChars="364" w:left="1161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KB스타뱅킹 </w:t>
      </w:r>
      <w:proofErr w:type="spellStart"/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홈행태</w:t>
      </w:r>
      <w:proofErr w:type="spellEnd"/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배너</w:t>
      </w:r>
      <w:r w:rsidRPr="00691814"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  <w:t xml:space="preserve"> </w:t>
      </w:r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전환 개발</w:t>
      </w:r>
    </w:p>
    <w:p w14:paraId="7F56B60A" w14:textId="63013159" w:rsidR="00FD64A7" w:rsidRPr="00691814" w:rsidRDefault="00FD64A7" w:rsidP="00FD64A7">
      <w:pPr>
        <w:ind w:firstLineChars="400" w:firstLine="845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/>
          <w:sz w:val="24"/>
          <w:szCs w:val="24"/>
          <w:lang w:eastAsia="ko-KR"/>
        </w:rPr>
        <w:drawing>
          <wp:inline distT="0" distB="0" distL="0" distR="0" wp14:anchorId="4FFD79C1" wp14:editId="4A34CE95">
            <wp:extent cx="5803200" cy="3078000"/>
            <wp:effectExtent l="19050" t="19050" r="26670" b="27305"/>
            <wp:docPr id="10" name="그림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00" cy="3078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CF0916" w14:textId="77777777" w:rsidR="00FD64A7" w:rsidRPr="00691814" w:rsidRDefault="00FD64A7" w:rsidP="00FD64A7">
      <w:pPr>
        <w:ind w:firstLineChars="400" w:firstLine="845"/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</w:p>
    <w:tbl>
      <w:tblPr>
        <w:tblW w:w="8788" w:type="dxa"/>
        <w:tblInd w:w="851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127"/>
        <w:gridCol w:w="5244"/>
      </w:tblGrid>
      <w:tr w:rsidR="004F575E" w:rsidRPr="00691814" w14:paraId="24ECA885" w14:textId="77777777" w:rsidTr="00187DD5">
        <w:trPr>
          <w:trHeight w:val="346"/>
        </w:trPr>
        <w:tc>
          <w:tcPr>
            <w:tcW w:w="1417" w:type="dxa"/>
            <w:shd w:val="clear" w:color="auto" w:fill="D9D9D9" w:themeFill="background1" w:themeFillShade="D9"/>
          </w:tcPr>
          <w:p w14:paraId="09004295" w14:textId="77777777" w:rsidR="004F575E" w:rsidRPr="00691814" w:rsidRDefault="004F575E" w:rsidP="00187DD5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기능구분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6A06F131" w14:textId="77777777" w:rsidR="004F575E" w:rsidRPr="00691814" w:rsidRDefault="004F575E" w:rsidP="00187DD5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주요내용</w:t>
            </w:r>
          </w:p>
        </w:tc>
        <w:tc>
          <w:tcPr>
            <w:tcW w:w="5244" w:type="dxa"/>
            <w:shd w:val="clear" w:color="auto" w:fill="D9D9D9" w:themeFill="background1" w:themeFillShade="D9"/>
          </w:tcPr>
          <w:p w14:paraId="275FE54E" w14:textId="77777777" w:rsidR="004F575E" w:rsidRPr="00691814" w:rsidRDefault="004F575E" w:rsidP="00187DD5">
            <w:pPr>
              <w:jc w:val="center"/>
              <w:rPr>
                <w:rFonts w:ascii="KB금융 본문체 Light" w:eastAsia="KB금융 본문체 Light" w:hAnsi="KB금융 본문체 Light" w:cs="바탕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0"/>
                <w:lang w:eastAsia="ko-KR"/>
              </w:rPr>
              <w:t>상세</w:t>
            </w:r>
          </w:p>
        </w:tc>
      </w:tr>
      <w:tr w:rsidR="004F575E" w:rsidRPr="00691814" w14:paraId="55BDA646" w14:textId="77777777" w:rsidTr="00187DD5">
        <w:trPr>
          <w:trHeight w:val="851"/>
        </w:trPr>
        <w:tc>
          <w:tcPr>
            <w:tcW w:w="1417" w:type="dxa"/>
            <w:vAlign w:val="center"/>
          </w:tcPr>
          <w:p w14:paraId="2609BF39" w14:textId="77777777" w:rsidR="004F575E" w:rsidRPr="00691814" w:rsidRDefault="004F575E" w:rsidP="00187DD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lastRenderedPageBreak/>
              <w:t>홈행태배너 서비스</w:t>
            </w:r>
          </w:p>
          <w:p w14:paraId="5EF9BD6E" w14:textId="77777777" w:rsidR="004F575E" w:rsidRPr="00691814" w:rsidRDefault="004F575E" w:rsidP="00187DD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전환 개발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DE508FE" w14:textId="77777777" w:rsidR="004F575E" w:rsidRPr="00691814" w:rsidRDefault="004F575E" w:rsidP="00A87132">
            <w:pPr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KB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스타뱅킹 플랫폼에 </w:t>
            </w:r>
          </w:p>
          <w:p w14:paraId="4696BE8E" w14:textId="77777777" w:rsidR="004F575E" w:rsidRPr="00691814" w:rsidRDefault="004F575E" w:rsidP="00A87132">
            <w:pPr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맞게 전환 개발</w:t>
            </w:r>
          </w:p>
        </w:tc>
        <w:tc>
          <w:tcPr>
            <w:tcW w:w="5244" w:type="dxa"/>
            <w:vAlign w:val="center"/>
          </w:tcPr>
          <w:p w14:paraId="201935F7" w14:textId="77777777" w:rsidR="004F575E" w:rsidRPr="00691814" w:rsidRDefault="004F575E" w:rsidP="00187DD5">
            <w:pPr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/>
                <w:sz w:val="20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기존 홈행태배너 서비스 전환 개발 개발</w:t>
            </w:r>
          </w:p>
          <w:p w14:paraId="0237F92F" w14:textId="77777777" w:rsidR="004F575E" w:rsidRPr="00691814" w:rsidRDefault="004F575E" w:rsidP="00A87132">
            <w:pPr>
              <w:ind w:leftChars="100" w:left="220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호출 페이지ID: D001374(로그인 후 메인)</w:t>
            </w:r>
          </w:p>
          <w:p w14:paraId="385F393F" w14:textId="77777777" w:rsidR="004F575E" w:rsidRPr="00691814" w:rsidRDefault="004F575E" w:rsidP="00B53033">
            <w:pPr>
              <w:ind w:leftChars="100" w:left="396" w:hangingChars="100" w:hanging="176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호출 액션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ID: 1209022 (/mnbank/jsp/bfa/cmn/home/mnbankHomeBhvrBnrInq.jsp)</w:t>
            </w:r>
          </w:p>
          <w:p w14:paraId="3823F012" w14:textId="75973308" w:rsidR="00496C71" w:rsidRPr="00691814" w:rsidRDefault="004F575E" w:rsidP="00496C71">
            <w:pPr>
              <w:ind w:leftChars="100" w:left="396" w:hangingChars="100" w:hanging="176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거래코드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: BFA72HB0S3(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비즈니스모델 기반배너 대상 조회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), BFA73HB0U2(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비즈니스모델 기반배너 다시보지않기 여부 등록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)</w:t>
            </w:r>
          </w:p>
        </w:tc>
      </w:tr>
      <w:tr w:rsidR="004F575E" w:rsidRPr="00691814" w14:paraId="09E4D028" w14:textId="77777777" w:rsidTr="00187DD5">
        <w:trPr>
          <w:trHeight w:val="851"/>
        </w:trPr>
        <w:tc>
          <w:tcPr>
            <w:tcW w:w="1417" w:type="dxa"/>
            <w:vAlign w:val="center"/>
          </w:tcPr>
          <w:p w14:paraId="67A0AD0F" w14:textId="77777777" w:rsidR="004F575E" w:rsidRPr="00691814" w:rsidRDefault="004F575E" w:rsidP="00187DD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데이터 동기화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A1C0C4A" w14:textId="77777777" w:rsidR="004F575E" w:rsidRPr="00691814" w:rsidRDefault="004F575E" w:rsidP="004C5C01">
            <w:pPr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레거시 DB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신규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DB</w:t>
            </w:r>
          </w:p>
          <w:p w14:paraId="411045AE" w14:textId="77777777" w:rsidR="004F575E" w:rsidRPr="00691814" w:rsidRDefault="004F575E" w:rsidP="004C5C01">
            <w:pPr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데이터 동기화</w:t>
            </w:r>
          </w:p>
        </w:tc>
        <w:tc>
          <w:tcPr>
            <w:tcW w:w="5244" w:type="dxa"/>
            <w:vAlign w:val="center"/>
          </w:tcPr>
          <w:p w14:paraId="284DF30A" w14:textId="77777777" w:rsidR="004F575E" w:rsidRPr="00691814" w:rsidRDefault="004F575E" w:rsidP="00187DD5">
            <w:pPr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- 테이블에 대해 동기화 수행</w:t>
            </w:r>
          </w:p>
          <w:p w14:paraId="51717D68" w14:textId="77777777" w:rsidR="004F575E" w:rsidRPr="00691814" w:rsidRDefault="004F575E" w:rsidP="00187DD5">
            <w:pPr>
              <w:ind w:left="176" w:hangingChars="100" w:hanging="176"/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</w:rPr>
              <w:t>ㅇ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 xml:space="preserve"> 연관 테이블 : 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TSBFABN19(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홈 비지니스배너 기본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), TSBFABN20(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썸네일 이미지 기본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), TSBFAPE28(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홈비지니스배너고객전송이벤트감지결과상세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), TSBFAPE29(</w:t>
            </w:r>
            <w:r w:rsidRPr="00691814">
              <w:rPr>
                <w:rFonts w:ascii="KB금융 본문체 Light" w:eastAsia="KB금융 본문체 Light" w:hAnsi="KB금융 본문체 Light" w:cs="Tahoma" w:hint="eastAsia"/>
                <w:sz w:val="20"/>
                <w:lang w:eastAsia="ko-KR"/>
              </w:rPr>
              <w:t>홈비지니스배너 성공조건 고객전송이벤트감지결과상세</w:t>
            </w:r>
            <w:r w:rsidRPr="00691814">
              <w:rPr>
                <w:rFonts w:ascii="KB금융 본문체 Light" w:eastAsia="KB금융 본문체 Light" w:hAnsi="KB금융 본문체 Light" w:cs="Tahoma"/>
                <w:sz w:val="20"/>
                <w:lang w:eastAsia="ko-KR"/>
              </w:rPr>
              <w:t>)</w:t>
            </w:r>
          </w:p>
        </w:tc>
      </w:tr>
    </w:tbl>
    <w:p w14:paraId="7181082D" w14:textId="1AFC4712" w:rsidR="00E37B9E" w:rsidRPr="00691814" w:rsidRDefault="004F575E" w:rsidP="00E37B9E">
      <w:pPr>
        <w:pStyle w:val="20"/>
        <w:numPr>
          <w:ilvl w:val="0"/>
          <w:numId w:val="0"/>
        </w:numPr>
        <w:ind w:left="400"/>
      </w:pPr>
      <w:r w:rsidRPr="00691814">
        <w:t>2</w:t>
      </w:r>
      <w:r w:rsidRPr="00691814">
        <w:rPr>
          <w:rFonts w:hint="eastAsia"/>
        </w:rPr>
        <w:t>.4</w:t>
      </w:r>
      <w:r w:rsidRPr="00691814">
        <w:t xml:space="preserve"> </w:t>
      </w:r>
      <w:r w:rsidRPr="00691814">
        <w:rPr>
          <w:rFonts w:hint="eastAsia"/>
        </w:rPr>
        <w:t>프로젝트 추진 조직</w:t>
      </w:r>
      <w:bookmarkEnd w:id="45"/>
    </w:p>
    <w:tbl>
      <w:tblPr>
        <w:tblW w:w="9218" w:type="dxa"/>
        <w:tblInd w:w="421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6"/>
        <w:gridCol w:w="1949"/>
        <w:gridCol w:w="5953"/>
      </w:tblGrid>
      <w:tr w:rsidR="00E37B9E" w:rsidRPr="00691814" w14:paraId="3AE4455F" w14:textId="77777777" w:rsidTr="00B84672">
        <w:trPr>
          <w:trHeight w:val="489"/>
        </w:trPr>
        <w:tc>
          <w:tcPr>
            <w:tcW w:w="1316" w:type="dxa"/>
            <w:shd w:val="clear" w:color="auto" w:fill="D9D9D9"/>
            <w:vAlign w:val="center"/>
          </w:tcPr>
          <w:p w14:paraId="7E23A593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 w:val="24"/>
                <w:szCs w:val="24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4"/>
                <w:szCs w:val="24"/>
                <w:lang w:eastAsia="ko-KR"/>
              </w:rPr>
              <w:t>구  분</w:t>
            </w:r>
          </w:p>
        </w:tc>
        <w:tc>
          <w:tcPr>
            <w:tcW w:w="1949" w:type="dxa"/>
            <w:shd w:val="clear" w:color="auto" w:fill="D9D9D9"/>
            <w:vAlign w:val="center"/>
          </w:tcPr>
          <w:p w14:paraId="3893E2BA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 w:val="24"/>
                <w:szCs w:val="24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4"/>
                <w:szCs w:val="24"/>
                <w:lang w:eastAsia="ko-KR"/>
              </w:rPr>
              <w:t>부  서</w:t>
            </w:r>
          </w:p>
        </w:tc>
        <w:tc>
          <w:tcPr>
            <w:tcW w:w="5953" w:type="dxa"/>
            <w:shd w:val="clear" w:color="auto" w:fill="D9D9D9"/>
            <w:vAlign w:val="center"/>
          </w:tcPr>
          <w:p w14:paraId="1C6DC9D2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 w:val="24"/>
                <w:szCs w:val="24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 w:val="24"/>
                <w:szCs w:val="24"/>
                <w:lang w:eastAsia="ko-KR"/>
              </w:rPr>
              <w:t>담당 업무</w:t>
            </w:r>
          </w:p>
        </w:tc>
      </w:tr>
      <w:tr w:rsidR="00E37B9E" w:rsidRPr="00691814" w14:paraId="44537B52" w14:textId="77777777" w:rsidTr="00B84672">
        <w:trPr>
          <w:trHeight w:val="490"/>
        </w:trPr>
        <w:tc>
          <w:tcPr>
            <w:tcW w:w="1316" w:type="dxa"/>
            <w:shd w:val="clear" w:color="auto" w:fill="auto"/>
            <w:vAlign w:val="center"/>
          </w:tcPr>
          <w:p w14:paraId="62461D4F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사업부서</w:t>
            </w:r>
          </w:p>
        </w:tc>
        <w:tc>
          <w:tcPr>
            <w:tcW w:w="1949" w:type="dxa"/>
            <w:shd w:val="clear" w:color="auto" w:fill="auto"/>
            <w:vAlign w:val="center"/>
          </w:tcPr>
          <w:p w14:paraId="2F417731" w14:textId="7FE260C7" w:rsidR="00E37B9E" w:rsidRPr="00691814" w:rsidRDefault="00DB5CD5" w:rsidP="00E37B9E">
            <w:pPr>
              <w:jc w:val="center"/>
              <w:rPr>
                <w:rFonts w:ascii="KB금융 본문체 Light" w:eastAsia="KB금융 본문체 Light" w:hAnsi="KB금융 본문체 Light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뱅킹인프라부(</w:t>
            </w:r>
            <w:r w:rsidRPr="00691814">
              <w:rPr>
                <w:rFonts w:ascii="KB금융 본문체 Light" w:eastAsia="KB금융 본문체 Light" w:hAnsi="KB금융 본문체 Light"/>
                <w:szCs w:val="22"/>
                <w:lang w:eastAsia="ko-KR"/>
              </w:rPr>
              <w:t>P)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7D86552F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프로젝트 총괄</w:t>
            </w:r>
          </w:p>
          <w:p w14:paraId="257EE9BB" w14:textId="77777777" w:rsidR="00E37B9E" w:rsidRPr="00691814" w:rsidRDefault="00E37B9E" w:rsidP="00E37B9E">
            <w:pPr>
              <w:ind w:left="194" w:hangingChars="100" w:hanging="194"/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「New 비대면프레임워크」 구축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관련 요건 도출, 합의 및 확정</w:t>
            </w:r>
          </w:p>
          <w:p w14:paraId="10D975F1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본부부서 요구사항 정립 및 수렴</w:t>
            </w:r>
          </w:p>
          <w:p w14:paraId="018E4B36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유관부서와의 협업 및 커뮤니케이션 주도</w:t>
            </w:r>
          </w:p>
          <w:p w14:paraId="4AE813FC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성능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테스트 실시</w:t>
            </w:r>
          </w:p>
        </w:tc>
      </w:tr>
      <w:tr w:rsidR="00DB5CD5" w:rsidRPr="00691814" w14:paraId="3A254A62" w14:textId="77777777" w:rsidTr="00B84672">
        <w:trPr>
          <w:trHeight w:val="490"/>
        </w:trPr>
        <w:tc>
          <w:tcPr>
            <w:tcW w:w="1316" w:type="dxa"/>
            <w:shd w:val="clear" w:color="auto" w:fill="auto"/>
            <w:vAlign w:val="center"/>
          </w:tcPr>
          <w:p w14:paraId="51AED6C0" w14:textId="77777777" w:rsidR="00DB5CD5" w:rsidRPr="00691814" w:rsidRDefault="00DB5CD5" w:rsidP="00DB5CD5">
            <w:pPr>
              <w:jc w:val="center"/>
              <w:rPr>
                <w:rFonts w:ascii="KB금융 본문체 Light" w:eastAsia="KB금융 본문체 Light" w:hAnsi="KB금융 본문체 Light" w:cs="바탕"/>
                <w:sz w:val="24"/>
                <w:szCs w:val="24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IT개발부서</w:t>
            </w:r>
          </w:p>
        </w:tc>
        <w:tc>
          <w:tcPr>
            <w:tcW w:w="1949" w:type="dxa"/>
            <w:shd w:val="clear" w:color="auto" w:fill="auto"/>
            <w:vAlign w:val="center"/>
          </w:tcPr>
          <w:p w14:paraId="05D88A46" w14:textId="77ABD301" w:rsidR="00DB5CD5" w:rsidRPr="00691814" w:rsidRDefault="00DB5CD5" w:rsidP="00DB5CD5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뱅킹인프라부(</w:t>
            </w:r>
            <w:r w:rsidRPr="00691814">
              <w:rPr>
                <w:rFonts w:ascii="KB금융 본문체 Light" w:eastAsia="KB금융 본문체 Light" w:hAnsi="KB금융 본문체 Light"/>
                <w:szCs w:val="22"/>
                <w:lang w:eastAsia="ko-KR"/>
              </w:rPr>
              <w:t>P)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5F3D5BE5" w14:textId="77777777" w:rsidR="00DB5CD5" w:rsidRPr="00691814" w:rsidRDefault="00DB5CD5" w:rsidP="00DB5CD5">
            <w:pPr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프로젝트 총괄 및 전체 PM관리</w:t>
            </w:r>
          </w:p>
          <w:p w14:paraId="4FFB506F" w14:textId="77777777" w:rsidR="00DB5CD5" w:rsidRPr="00691814" w:rsidRDefault="00DB5CD5" w:rsidP="00DB5CD5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요구사항 정의 및 관리</w:t>
            </w:r>
          </w:p>
          <w:p w14:paraId="77498FE8" w14:textId="77777777" w:rsidR="00DB5CD5" w:rsidRPr="00691814" w:rsidRDefault="00DB5CD5" w:rsidP="00DB5CD5">
            <w:pPr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각 업무와의 연계서비스 개발 및 지원</w:t>
            </w:r>
          </w:p>
          <w:p w14:paraId="5C22B276" w14:textId="77777777" w:rsidR="00DB5CD5" w:rsidRPr="00691814" w:rsidRDefault="00DB5CD5" w:rsidP="00DB5CD5">
            <w:pPr>
              <w:rPr>
                <w:rFonts w:ascii="KB금융 본문체 Light" w:eastAsia="KB금융 본문체 Light" w:hAnsi="KB금융 본문체 Light"/>
                <w:sz w:val="21"/>
                <w:szCs w:val="21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sz w:val="21"/>
                <w:szCs w:val="21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  <w:sz w:val="21"/>
                <w:szCs w:val="21"/>
              </w:rPr>
              <w:t>프로젝트 각종 보고서 관리</w:t>
            </w:r>
          </w:p>
        </w:tc>
      </w:tr>
      <w:tr w:rsidR="00DB5CD5" w:rsidRPr="00691814" w14:paraId="144E3CBC" w14:textId="77777777" w:rsidTr="00B84672">
        <w:trPr>
          <w:trHeight w:val="489"/>
        </w:trPr>
        <w:tc>
          <w:tcPr>
            <w:tcW w:w="1316" w:type="dxa"/>
            <w:vMerge w:val="restart"/>
            <w:shd w:val="clear" w:color="auto" w:fill="auto"/>
            <w:vAlign w:val="center"/>
          </w:tcPr>
          <w:p w14:paraId="43A3728F" w14:textId="77777777" w:rsidR="00DB5CD5" w:rsidRPr="00691814" w:rsidRDefault="00DB5CD5" w:rsidP="00E37B9E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지원</w:t>
            </w:r>
          </w:p>
        </w:tc>
        <w:tc>
          <w:tcPr>
            <w:tcW w:w="1949" w:type="dxa"/>
            <w:shd w:val="clear" w:color="auto" w:fill="auto"/>
            <w:vAlign w:val="center"/>
          </w:tcPr>
          <w:p w14:paraId="706EB36F" w14:textId="26C98BC2" w:rsidR="00DB5CD5" w:rsidRPr="00691814" w:rsidRDefault="00DB5CD5" w:rsidP="00E37B9E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인프라시스템부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61E6A135" w14:textId="77777777" w:rsidR="00DB5CD5" w:rsidRPr="00691814" w:rsidRDefault="00DB5CD5" w:rsidP="00E37B9E">
            <w:pPr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shd w:val="clear" w:color="auto" w:fill="FFFFFF"/>
                <w:lang w:eastAsia="ko-KR"/>
              </w:rPr>
              <w:t xml:space="preserve"> 서버 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환경 구성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지원</w:t>
            </w:r>
          </w:p>
          <w:p w14:paraId="67C36011" w14:textId="77777777" w:rsidR="00DB5CD5" w:rsidRPr="00691814" w:rsidRDefault="00DB5CD5" w:rsidP="00E37B9E">
            <w:pPr>
              <w:rPr>
                <w:rFonts w:ascii="KB금융 본문체 Light" w:eastAsia="KB금융 본문체 Light" w:hAnsi="KB금융 본문체 Light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shd w:val="clear" w:color="auto" w:fill="FFFFFF"/>
                <w:lang w:eastAsia="ko-KR"/>
              </w:rPr>
              <w:t xml:space="preserve"> 모니터링 화면 의견제시</w:t>
            </w:r>
          </w:p>
          <w:p w14:paraId="4D496901" w14:textId="77777777" w:rsidR="00DB5CD5" w:rsidRPr="00691814" w:rsidRDefault="00DB5CD5" w:rsidP="00E37B9E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성능테스트 지원</w:t>
            </w:r>
          </w:p>
        </w:tc>
      </w:tr>
      <w:tr w:rsidR="00E37B9E" w:rsidRPr="00691814" w14:paraId="42EA042D" w14:textId="77777777" w:rsidTr="00B84672">
        <w:trPr>
          <w:trHeight w:val="489"/>
        </w:trPr>
        <w:tc>
          <w:tcPr>
            <w:tcW w:w="1316" w:type="dxa"/>
            <w:vMerge/>
            <w:shd w:val="clear" w:color="auto" w:fill="auto"/>
            <w:vAlign w:val="center"/>
          </w:tcPr>
          <w:p w14:paraId="65B07D94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</w:p>
        </w:tc>
        <w:tc>
          <w:tcPr>
            <w:tcW w:w="1949" w:type="dxa"/>
            <w:shd w:val="clear" w:color="auto" w:fill="auto"/>
            <w:vAlign w:val="center"/>
          </w:tcPr>
          <w:p w14:paraId="3ECE7613" w14:textId="172F2081" w:rsidR="00E37B9E" w:rsidRPr="00691814" w:rsidRDefault="00E37B9E" w:rsidP="00DB5CD5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클라우드플랫폼부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1194928B" w14:textId="77777777" w:rsidR="00E37B9E" w:rsidRPr="00691814" w:rsidRDefault="00E37B9E" w:rsidP="00E37B9E">
            <w:pPr>
              <w:spacing w:line="340" w:lineRule="exact"/>
              <w:rPr>
                <w:rFonts w:ascii="KB금융 본문체 Light" w:eastAsia="KB금융 본문체 Light" w:hAnsi="KB금융 본문체 Light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- K리전 內 기능 고도화 관련 지원</w:t>
            </w:r>
          </w:p>
          <w:p w14:paraId="0BC69798" w14:textId="77777777" w:rsidR="00E37B9E" w:rsidRPr="00691814" w:rsidRDefault="00E37B9E" w:rsidP="00E37B9E">
            <w:pPr>
              <w:spacing w:line="340" w:lineRule="exact"/>
              <w:ind w:firstLineChars="100" w:firstLine="194"/>
              <w:rPr>
                <w:rFonts w:ascii="KB금융 본문체 Light" w:eastAsia="KB금융 본문체 Light" w:hAnsi="KB금융 본문체 Light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szCs w:val="22"/>
                <w:lang w:eastAsia="ko-KR"/>
              </w:rPr>
              <w:t xml:space="preserve">◦ </w:t>
            </w: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K리전 내 금융/콘텐츠 서비스 추가 관련 지원</w:t>
            </w:r>
          </w:p>
          <w:p w14:paraId="5CB2656E" w14:textId="77777777" w:rsidR="00E37B9E" w:rsidRPr="00691814" w:rsidRDefault="00E37B9E" w:rsidP="00E37B9E">
            <w:pPr>
              <w:ind w:firstLineChars="100" w:firstLine="194"/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/>
                <w:szCs w:val="22"/>
                <w:lang w:eastAsia="ko-KR"/>
              </w:rPr>
              <w:t xml:space="preserve">◦ </w:t>
            </w: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K리전 사용비용</w:t>
            </w:r>
            <w:r w:rsidRPr="00691814">
              <w:rPr>
                <w:rFonts w:ascii="KB금융 본문체 Light" w:eastAsia="KB금융 본문체 Light" w:hAnsi="KB금융 본문체 Light"/>
                <w:szCs w:val="22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견적</w:t>
            </w:r>
            <w:r w:rsidRPr="00691814">
              <w:rPr>
                <w:rFonts w:ascii="KB금융 본문체 Light" w:eastAsia="KB금융 본문체 Light" w:hAnsi="KB금융 본문체 Light"/>
                <w:szCs w:val="22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szCs w:val="22"/>
                <w:lang w:eastAsia="ko-KR"/>
              </w:rPr>
              <w:t>검증</w:t>
            </w:r>
          </w:p>
        </w:tc>
      </w:tr>
      <w:tr w:rsidR="00E37B9E" w:rsidRPr="00691814" w14:paraId="735DA710" w14:textId="77777777" w:rsidTr="00B84672">
        <w:trPr>
          <w:trHeight w:val="489"/>
        </w:trPr>
        <w:tc>
          <w:tcPr>
            <w:tcW w:w="1316" w:type="dxa"/>
            <w:vMerge/>
            <w:shd w:val="clear" w:color="auto" w:fill="auto"/>
            <w:vAlign w:val="center"/>
          </w:tcPr>
          <w:p w14:paraId="26AF1CAC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 w:val="24"/>
                <w:szCs w:val="24"/>
                <w:lang w:eastAsia="ko-KR"/>
              </w:rPr>
            </w:pPr>
          </w:p>
        </w:tc>
        <w:tc>
          <w:tcPr>
            <w:tcW w:w="1949" w:type="dxa"/>
            <w:shd w:val="clear" w:color="auto" w:fill="auto"/>
            <w:vAlign w:val="center"/>
          </w:tcPr>
          <w:p w14:paraId="26EBC2A9" w14:textId="227B22EB" w:rsidR="00E37B9E" w:rsidRPr="00691814" w:rsidRDefault="00E37B9E" w:rsidP="00DB5CD5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아키텍처부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3D978E82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아키텍처 사전/상시 검토 지원</w:t>
            </w:r>
          </w:p>
          <w:p w14:paraId="7A42E525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품질(개발방법)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, 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형상관리,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테스트 및 개발지원</w:t>
            </w:r>
          </w:p>
        </w:tc>
      </w:tr>
      <w:tr w:rsidR="00B97718" w:rsidRPr="00691814" w14:paraId="613D9FB4" w14:textId="77777777" w:rsidTr="00B84672">
        <w:trPr>
          <w:trHeight w:val="489"/>
        </w:trPr>
        <w:tc>
          <w:tcPr>
            <w:tcW w:w="1316" w:type="dxa"/>
            <w:vMerge/>
            <w:shd w:val="clear" w:color="auto" w:fill="auto"/>
            <w:vAlign w:val="center"/>
          </w:tcPr>
          <w:p w14:paraId="5B8075DA" w14:textId="77777777" w:rsidR="00B97718" w:rsidRPr="00691814" w:rsidRDefault="00B97718" w:rsidP="00E37B9E">
            <w:pPr>
              <w:jc w:val="center"/>
              <w:rPr>
                <w:rFonts w:ascii="KB금융 본문체 Light" w:eastAsia="KB금융 본문체 Light" w:hAnsi="KB금융 본문체 Light" w:cs="바탕"/>
                <w:sz w:val="24"/>
                <w:szCs w:val="24"/>
                <w:lang w:eastAsia="ko-KR"/>
              </w:rPr>
            </w:pPr>
          </w:p>
        </w:tc>
        <w:tc>
          <w:tcPr>
            <w:tcW w:w="1949" w:type="dxa"/>
            <w:shd w:val="clear" w:color="auto" w:fill="auto"/>
            <w:vAlign w:val="center"/>
          </w:tcPr>
          <w:p w14:paraId="6A362667" w14:textId="7DFED5F9" w:rsidR="00B97718" w:rsidRPr="00691814" w:rsidRDefault="00B97718" w:rsidP="00DB5CD5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연계시스템개발부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7CFE2517" w14:textId="4ED5A475" w:rsidR="00B97718" w:rsidRPr="00691814" w:rsidRDefault="00B97718" w:rsidP="00B97718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스타뱅킹 클러스터 內 API G/W 신규 구축</w:t>
            </w:r>
          </w:p>
          <w:p w14:paraId="3A6C2113" w14:textId="15D90B65" w:rsidR="00B97718" w:rsidRPr="00691814" w:rsidRDefault="00B97718" w:rsidP="00B97718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 </w:t>
            </w:r>
            <w:r w:rsidR="00BD7064"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KB 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 xml:space="preserve">One Framework 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개발 지원</w:t>
            </w:r>
          </w:p>
        </w:tc>
      </w:tr>
      <w:tr w:rsidR="00E37B9E" w:rsidRPr="00691814" w14:paraId="23FB122B" w14:textId="77777777" w:rsidTr="00B84672">
        <w:trPr>
          <w:trHeight w:val="489"/>
        </w:trPr>
        <w:tc>
          <w:tcPr>
            <w:tcW w:w="1316" w:type="dxa"/>
            <w:vMerge/>
            <w:shd w:val="clear" w:color="auto" w:fill="auto"/>
            <w:vAlign w:val="center"/>
          </w:tcPr>
          <w:p w14:paraId="6ADEFCEF" w14:textId="77777777" w:rsidR="00E37B9E" w:rsidRPr="00691814" w:rsidRDefault="00E37B9E" w:rsidP="00E37B9E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</w:p>
        </w:tc>
        <w:tc>
          <w:tcPr>
            <w:tcW w:w="1949" w:type="dxa"/>
            <w:shd w:val="clear" w:color="auto" w:fill="auto"/>
            <w:vAlign w:val="center"/>
          </w:tcPr>
          <w:p w14:paraId="079A3ADD" w14:textId="27B52A2C" w:rsidR="00E37B9E" w:rsidRPr="00691814" w:rsidRDefault="00DB5CD5" w:rsidP="00E37B9E">
            <w:pPr>
              <w:jc w:val="center"/>
              <w:rPr>
                <w:rFonts w:ascii="KB금융 본문체 Light" w:eastAsia="KB금융 본문체 Light" w:hAnsi="KB금융 본문체 Light" w:cs="바탕"/>
                <w:szCs w:val="22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정보보</w:t>
            </w:r>
            <w:r w:rsidR="00145BBB"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호</w:t>
            </w:r>
            <w:r w:rsidR="00E37B9E" w:rsidRPr="00691814">
              <w:rPr>
                <w:rFonts w:ascii="KB금융 본문체 Light" w:eastAsia="KB금융 본문체 Light" w:hAnsi="KB금융 본문체 Light" w:cs="바탕" w:hint="eastAsia"/>
                <w:szCs w:val="22"/>
                <w:lang w:eastAsia="ko-KR"/>
              </w:rPr>
              <w:t>부(P)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42D0E243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hint="eastAsia"/>
              </w:rPr>
              <w:t>보안업무 정책 및 기획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, 보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>안성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 심</w:t>
            </w:r>
            <w:r w:rsidRPr="00691814">
              <w:rPr>
                <w:rFonts w:ascii="KB금융 본문체 Light" w:eastAsia="KB금융 본문체 Light" w:hAnsi="KB금융 본문체 Light"/>
                <w:lang w:eastAsia="ko-KR"/>
              </w:rPr>
              <w:t>의</w:t>
            </w: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 xml:space="preserve"> 등</w:t>
            </w:r>
          </w:p>
          <w:p w14:paraId="62850419" w14:textId="77777777" w:rsidR="00E37B9E" w:rsidRPr="00691814" w:rsidRDefault="00E37B9E" w:rsidP="00E37B9E">
            <w:pPr>
              <w:rPr>
                <w:rFonts w:ascii="KB금융 본문체 Light" w:eastAsia="KB금융 본문체 Light" w:hAnsi="KB금융 본문체 Light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lang w:eastAsia="ko-KR"/>
              </w:rPr>
              <w:t>- 고객정보 정책수립 및 기획</w:t>
            </w:r>
          </w:p>
        </w:tc>
      </w:tr>
    </w:tbl>
    <w:p w14:paraId="1A30BE76" w14:textId="7E7DF9B8" w:rsidR="00FD64A7" w:rsidRPr="00691814" w:rsidRDefault="00FD64A7" w:rsidP="00791F18">
      <w:pPr>
        <w:rPr>
          <w:lang w:eastAsia="ko-KR"/>
        </w:rPr>
      </w:pPr>
    </w:p>
    <w:p w14:paraId="57D416DD" w14:textId="45EE2D48" w:rsidR="00791F18" w:rsidRPr="00691814" w:rsidRDefault="00FD64A7" w:rsidP="00791F18">
      <w:pPr>
        <w:rPr>
          <w:lang w:eastAsia="ko-KR"/>
        </w:rPr>
      </w:pPr>
      <w:r w:rsidRPr="00691814">
        <w:rPr>
          <w:lang w:eastAsia="ko-KR"/>
        </w:rPr>
        <w:br w:type="page"/>
      </w:r>
    </w:p>
    <w:p w14:paraId="27CAE7E3" w14:textId="36CE3314" w:rsidR="00BF13EE" w:rsidRPr="00691814" w:rsidRDefault="00BF13EE" w:rsidP="00BF13EE">
      <w:pPr>
        <w:pStyle w:val="1"/>
      </w:pPr>
      <w:bookmarkStart w:id="46" w:name="_Toc187768185"/>
      <w:r w:rsidRPr="00691814">
        <w:rPr>
          <w:rFonts w:hint="eastAsia"/>
        </w:rPr>
        <w:lastRenderedPageBreak/>
        <w:t>요구사항</w:t>
      </w:r>
      <w:bookmarkEnd w:id="46"/>
    </w:p>
    <w:p w14:paraId="2E2EC3B0" w14:textId="00BB7800" w:rsidR="00BF13EE" w:rsidRPr="00691814" w:rsidRDefault="00BF13EE" w:rsidP="00BF13EE">
      <w:pPr>
        <w:pStyle w:val="20"/>
        <w:numPr>
          <w:ilvl w:val="0"/>
          <w:numId w:val="0"/>
        </w:numPr>
        <w:ind w:left="400"/>
      </w:pPr>
      <w:bookmarkStart w:id="47" w:name="_Toc187768186"/>
      <w:r w:rsidRPr="00691814">
        <w:t>3</w:t>
      </w:r>
      <w:r w:rsidRPr="00691814">
        <w:rPr>
          <w:rFonts w:hint="eastAsia"/>
        </w:rPr>
        <w:t>.1시스템 구성 내역</w:t>
      </w:r>
      <w:bookmarkEnd w:id="47"/>
    </w:p>
    <w:p w14:paraId="5083FDBF" w14:textId="59510436" w:rsidR="00380D7E" w:rsidRPr="00691814" w:rsidRDefault="00BF13EE" w:rsidP="00D27FDA">
      <w:pPr>
        <w:pStyle w:val="31"/>
      </w:pPr>
      <w:bookmarkStart w:id="48" w:name="_Toc187768187"/>
      <w:r w:rsidRPr="00691814">
        <w:t xml:space="preserve">3.1.1 </w:t>
      </w:r>
      <w:r w:rsidRPr="00691814">
        <w:rPr>
          <w:rFonts w:hint="eastAsia"/>
        </w:rPr>
        <w:t>시스템 구성도</w:t>
      </w:r>
      <w:bookmarkEnd w:id="48"/>
    </w:p>
    <w:p w14:paraId="2B65E4DE" w14:textId="62B29375" w:rsidR="00616235" w:rsidRPr="00691814" w:rsidRDefault="00B4426D" w:rsidP="009851B8">
      <w:pPr>
        <w:ind w:left="600"/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 w:hint="eastAsia"/>
          <w:sz w:val="24"/>
          <w:szCs w:val="24"/>
          <w:lang w:eastAsia="ko-KR"/>
        </w:rPr>
        <w:t>- 시스템 구성도</w:t>
      </w:r>
    </w:p>
    <w:p w14:paraId="77CFC9A4" w14:textId="7D3090B3" w:rsidR="00703792" w:rsidRPr="00691814" w:rsidRDefault="0077598B" w:rsidP="009851B8">
      <w:pPr>
        <w:ind w:left="600"/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>
        <w:rPr>
          <w:rFonts w:ascii="KB금융 본문체 Light" w:eastAsia="KB금융 본문체 Light" w:hAnsi="KB금융 본문체 Light"/>
          <w:sz w:val="24"/>
          <w:szCs w:val="24"/>
          <w:lang w:eastAsia="ko-KR"/>
        </w:rPr>
        <w:drawing>
          <wp:inline distT="0" distB="0" distL="0" distR="0" wp14:anchorId="43C3284B" wp14:editId="0C2436D6">
            <wp:extent cx="5803200" cy="3078000"/>
            <wp:effectExtent l="0" t="0" r="7620" b="8255"/>
            <wp:docPr id="8" name="그림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00" cy="307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62E8FB" w14:textId="517171AE" w:rsidR="00B4426D" w:rsidRPr="00691814" w:rsidRDefault="00DE7684" w:rsidP="000F7163">
      <w:pPr>
        <w:ind w:leftChars="300" w:left="854" w:hangingChars="100" w:hanging="194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>o</w:t>
      </w:r>
      <w:r w:rsidR="00B4426D" w:rsidRPr="00691814">
        <w:rPr>
          <w:rFonts w:ascii="KB금융 본문체 Light" w:eastAsia="KB금융 본문체 Light" w:hAnsi="KB금융 본문체 Light"/>
          <w:szCs w:val="22"/>
          <w:lang w:eastAsia="ko-KR"/>
        </w:rPr>
        <w:t xml:space="preserve"> </w:t>
      </w:r>
      <w:r w:rsidR="0033541A"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화면 영역</w:t>
      </w:r>
      <w:r w:rsidR="00B4426D"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은 </w:t>
      </w:r>
      <w:r w:rsidR="0033541A" w:rsidRPr="00691814">
        <w:rPr>
          <w:rFonts w:ascii="KB금융 본문체 Light" w:eastAsia="KB금융 본문체 Light" w:hAnsi="KB금융 본문체 Light"/>
          <w:szCs w:val="22"/>
          <w:lang w:eastAsia="ko-KR"/>
        </w:rPr>
        <w:t xml:space="preserve">AS-IS </w:t>
      </w:r>
      <w:r w:rsidR="0033541A"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모바일</w:t>
      </w:r>
      <w:r w:rsidR="00B4426D"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 인스턴스</w:t>
      </w:r>
      <w:r w:rsidR="0033541A"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, </w:t>
      </w:r>
      <w:r w:rsidR="00B4426D"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화면</w:t>
      </w:r>
      <w:r w:rsidR="00B4426D" w:rsidRPr="00691814">
        <w:rPr>
          <w:rFonts w:ascii="KB금융 본문체 Light" w:eastAsia="KB금융 본문체 Light" w:hAnsi="KB금융 본문체 Light"/>
          <w:szCs w:val="22"/>
          <w:lang w:eastAsia="ko-KR"/>
        </w:rPr>
        <w:t xml:space="preserve"> </w:t>
      </w:r>
      <w:r w:rsidR="0033541A"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프레임워크는</w:t>
      </w:r>
      <w:r w:rsidR="00B4426D"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 </w:t>
      </w:r>
      <w:r w:rsidR="00B4426D" w:rsidRPr="00691814">
        <w:rPr>
          <w:rFonts w:ascii="KB금융 본문체 Light" w:eastAsia="KB금융 본문체 Light" w:hAnsi="KB금융 본문체 Light"/>
          <w:szCs w:val="22"/>
          <w:lang w:eastAsia="ko-KR"/>
        </w:rPr>
        <w:t>AS-IS</w:t>
      </w:r>
      <w:r w:rsidR="00B4426D"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스타루트를 사용</w:t>
      </w:r>
    </w:p>
    <w:p w14:paraId="7DB7F580" w14:textId="556858C5" w:rsidR="00BE13C8" w:rsidRPr="00691814" w:rsidRDefault="00DE7684" w:rsidP="00BE13C8">
      <w:pPr>
        <w:ind w:leftChars="300" w:left="854" w:hangingChars="100" w:hanging="194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>o</w:t>
      </w:r>
      <w:r w:rsidR="00B4426D" w:rsidRPr="00691814">
        <w:rPr>
          <w:rFonts w:ascii="KB금융 본문체 Light" w:eastAsia="KB금융 본문체 Light" w:hAnsi="KB금융 본문체 Light"/>
          <w:szCs w:val="22"/>
          <w:lang w:eastAsia="ko-KR"/>
        </w:rPr>
        <w:t xml:space="preserve"> </w:t>
      </w:r>
      <w:r w:rsidR="00B4426D"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업무 영역은 The K리전 클라우드 영역(Private Cloud)에</w:t>
      </w:r>
      <w:r w:rsidR="0033541A"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 PaaS Container(OCP)</w:t>
      </w:r>
      <w:r w:rsidR="00B4426D"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기반으로 구성</w:t>
      </w:r>
    </w:p>
    <w:p w14:paraId="1F225370" w14:textId="0D04ED54" w:rsidR="00AA64C9" w:rsidRDefault="00AA64C9" w:rsidP="00AA64C9">
      <w:pPr>
        <w:ind w:leftChars="300" w:left="854" w:hangingChars="100" w:hanging="194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 xml:space="preserve">o 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DB구성은 </w:t>
      </w:r>
      <w:r w:rsidR="001706D9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이중화 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HA</w:t>
      </w:r>
      <w:r w:rsidR="00EC468B">
        <w:rPr>
          <w:rFonts w:ascii="KB금융 본문체 Light" w:eastAsia="KB금융 본문체 Light" w:hAnsi="KB금융 본문체 Light"/>
          <w:szCs w:val="22"/>
          <w:lang w:eastAsia="ko-KR"/>
        </w:rPr>
        <w:t xml:space="preserve"> (Active,Stanby,DR)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로 구성</w:t>
      </w:r>
    </w:p>
    <w:p w14:paraId="7A4C7A52" w14:textId="18BD74A9" w:rsidR="003F76CD" w:rsidRPr="00691814" w:rsidRDefault="003F76CD" w:rsidP="003F76CD">
      <w:pPr>
        <w:ind w:leftChars="300" w:left="854" w:hangingChars="100" w:hanging="194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>o</w:t>
      </w:r>
      <w:r>
        <w:rPr>
          <w:rFonts w:ascii="KB금융 본문체 Light" w:eastAsia="KB금융 본문체 Light" w:hAnsi="KB금융 본문체 Light"/>
          <w:szCs w:val="22"/>
          <w:lang w:eastAsia="ko-KR"/>
        </w:rPr>
        <w:t xml:space="preserve"> RTO = 0 로 </w:t>
      </w:r>
      <w:r>
        <w:rPr>
          <w:rFonts w:ascii="KB금융 본문체 Light" w:eastAsia="KB금융 본문체 Light" w:hAnsi="KB금융 본문체 Light" w:hint="eastAsia"/>
          <w:szCs w:val="22"/>
          <w:lang w:eastAsia="ko-KR"/>
        </w:rPr>
        <w:t>구성</w:t>
      </w:r>
    </w:p>
    <w:p w14:paraId="4519ED22" w14:textId="77777777" w:rsidR="0033541A" w:rsidRPr="00691814" w:rsidRDefault="0033541A">
      <w:pPr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/>
          <w:sz w:val="24"/>
          <w:szCs w:val="24"/>
          <w:lang w:eastAsia="ko-KR"/>
        </w:rPr>
        <w:br w:type="page"/>
      </w:r>
    </w:p>
    <w:p w14:paraId="668D993F" w14:textId="3D2EBD1E" w:rsidR="00B4426D" w:rsidRPr="00691814" w:rsidRDefault="00B4426D" w:rsidP="00B4426D">
      <w:pPr>
        <w:ind w:left="600"/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 w:hint="eastAsia"/>
          <w:sz w:val="24"/>
          <w:szCs w:val="24"/>
          <w:lang w:eastAsia="ko-KR"/>
        </w:rPr>
        <w:lastRenderedPageBreak/>
        <w:t>- 인터페이스 구성도</w:t>
      </w:r>
    </w:p>
    <w:p w14:paraId="21350CBB" w14:textId="5126E726" w:rsidR="007E64D0" w:rsidRPr="00691814" w:rsidRDefault="004925CE" w:rsidP="00B4426D">
      <w:pPr>
        <w:ind w:left="600"/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>
        <w:rPr>
          <w:rFonts w:ascii="KB금융 본문체 Light" w:eastAsia="KB금융 본문체 Light" w:hAnsi="KB금융 본문체 Light"/>
          <w:sz w:val="24"/>
          <w:szCs w:val="24"/>
          <w:lang w:eastAsia="ko-KR"/>
        </w:rPr>
        <w:drawing>
          <wp:inline distT="0" distB="0" distL="0" distR="0" wp14:anchorId="03446608" wp14:editId="471A796D">
            <wp:extent cx="5803200" cy="3078000"/>
            <wp:effectExtent l="19050" t="19050" r="26670" b="27305"/>
            <wp:docPr id="7" name="그림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00" cy="3078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427A26" w14:textId="21F0420F" w:rsidR="0033541A" w:rsidRPr="00691814" w:rsidRDefault="00DE7684" w:rsidP="0004195B">
      <w:pPr>
        <w:ind w:leftChars="100" w:left="220" w:firstLineChars="300" w:firstLine="581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>o</w:t>
      </w:r>
      <w:r w:rsidR="00B4426D" w:rsidRPr="00691814">
        <w:rPr>
          <w:rFonts w:ascii="KB금융 본문체 Light" w:eastAsia="KB금융 본문체 Light" w:hAnsi="KB금융 본문체 Light"/>
          <w:szCs w:val="22"/>
          <w:lang w:eastAsia="ko-KR"/>
        </w:rPr>
        <w:t xml:space="preserve"> </w:t>
      </w:r>
      <w:r w:rsidR="00B4426D"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화면WAS와 PaaS 구간은 API Gateway(KBaaS)를 </w:t>
      </w:r>
      <w:r w:rsidR="0033541A"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통해 </w:t>
      </w:r>
      <w:r w:rsidR="00B4426D"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API 호출</w:t>
      </w:r>
    </w:p>
    <w:p w14:paraId="3EEE4F41" w14:textId="647F9952" w:rsidR="00B4426D" w:rsidRPr="00691814" w:rsidRDefault="0033541A" w:rsidP="0033541A">
      <w:pPr>
        <w:ind w:leftChars="100" w:left="220" w:firstLineChars="300" w:firstLine="581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  <w:r w:rsidRPr="00691814">
        <w:rPr>
          <w:rFonts w:ascii="KB금융 본문체 Light" w:eastAsia="KB금융 본문체 Light" w:hAnsi="KB금융 본문체 Light"/>
          <w:szCs w:val="22"/>
          <w:lang w:eastAsia="ko-KR"/>
        </w:rPr>
        <w:t xml:space="preserve">o </w:t>
      </w:r>
      <w:r w:rsidR="00B4426D"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PaaS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와</w:t>
      </w:r>
      <w:r w:rsidR="00B4426D"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 계정계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 구간은</w:t>
      </w:r>
      <w:r w:rsidR="00B4426D"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 xml:space="preserve"> EAI </w:t>
      </w:r>
      <w:r w:rsidRPr="00691814">
        <w:rPr>
          <w:rFonts w:ascii="KB금융 본문체 Light" w:eastAsia="KB금융 본문체 Light" w:hAnsi="KB금융 본문체 Light" w:hint="eastAsia"/>
          <w:szCs w:val="22"/>
          <w:lang w:eastAsia="ko-KR"/>
        </w:rPr>
        <w:t>를 통해 호출</w:t>
      </w:r>
    </w:p>
    <w:p w14:paraId="0E29BE1A" w14:textId="77777777" w:rsidR="0033541A" w:rsidRPr="00691814" w:rsidRDefault="0033541A" w:rsidP="0033541A">
      <w:pPr>
        <w:ind w:leftChars="100" w:left="220" w:firstLineChars="300" w:firstLine="581"/>
        <w:contextualSpacing/>
        <w:rPr>
          <w:rFonts w:ascii="KB금융 본문체 Light" w:eastAsia="KB금융 본문체 Light" w:hAnsi="KB금융 본문체 Light"/>
          <w:szCs w:val="22"/>
          <w:lang w:eastAsia="ko-KR"/>
        </w:rPr>
      </w:pPr>
    </w:p>
    <w:p w14:paraId="02C08428" w14:textId="53CEE53F" w:rsidR="00B53627" w:rsidRPr="00691814" w:rsidRDefault="00B53627" w:rsidP="00B53627">
      <w:pPr>
        <w:ind w:left="600"/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/>
          <w:sz w:val="24"/>
          <w:szCs w:val="24"/>
          <w:lang w:eastAsia="ko-KR"/>
        </w:rPr>
        <w:drawing>
          <wp:anchor distT="0" distB="0" distL="114300" distR="114300" simplePos="0" relativeHeight="251708416" behindDoc="0" locked="0" layoutInCell="1" allowOverlap="1" wp14:anchorId="0E3B0190" wp14:editId="29A655E6">
            <wp:simplePos x="0" y="0"/>
            <wp:positionH relativeFrom="margin">
              <wp:align>right</wp:align>
            </wp:positionH>
            <wp:positionV relativeFrom="paragraph">
              <wp:posOffset>306528</wp:posOffset>
            </wp:positionV>
            <wp:extent cx="5803200" cy="3078000"/>
            <wp:effectExtent l="0" t="0" r="7620" b="8255"/>
            <wp:wrapTopAndBottom/>
            <wp:docPr id="3" name="그림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00" cy="307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195B" w:rsidRPr="00691814">
        <w:rPr>
          <w:rFonts w:ascii="KB금융 본문체 Light" w:eastAsia="KB금융 본문체 Light" w:hAnsi="KB금융 본문체 Light" w:hint="eastAsia"/>
          <w:sz w:val="24"/>
          <w:szCs w:val="24"/>
          <w:lang w:eastAsia="ko-KR"/>
        </w:rPr>
        <w:t>- 서버 물리 구성도</w:t>
      </w:r>
    </w:p>
    <w:p w14:paraId="2F9E2AF1" w14:textId="33CFDE0F" w:rsidR="0091462E" w:rsidRPr="00691814" w:rsidRDefault="0091462E" w:rsidP="0091462E">
      <w:pPr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/>
          <w:sz w:val="24"/>
          <w:szCs w:val="24"/>
          <w:lang w:eastAsia="ko-KR"/>
        </w:rPr>
        <w:br w:type="page"/>
      </w:r>
    </w:p>
    <w:p w14:paraId="1850399C" w14:textId="71B0A44F" w:rsidR="00E37573" w:rsidRPr="00691814" w:rsidRDefault="0091462E" w:rsidP="00FD64A7">
      <w:pPr>
        <w:ind w:left="600"/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 w:rsidRPr="00691814">
        <w:rPr>
          <w:lang w:eastAsia="ko-KR"/>
        </w:rPr>
        <w:lastRenderedPageBreak/>
        <w:drawing>
          <wp:anchor distT="0" distB="0" distL="114300" distR="114300" simplePos="0" relativeHeight="251712512" behindDoc="0" locked="0" layoutInCell="1" allowOverlap="1" wp14:anchorId="307F32CF" wp14:editId="6C1E63AA">
            <wp:simplePos x="0" y="0"/>
            <wp:positionH relativeFrom="margin">
              <wp:align>right</wp:align>
            </wp:positionH>
            <wp:positionV relativeFrom="paragraph">
              <wp:posOffset>294847</wp:posOffset>
            </wp:positionV>
            <wp:extent cx="5802630" cy="3077845"/>
            <wp:effectExtent l="19050" t="19050" r="26670" b="27305"/>
            <wp:wrapTopAndBottom/>
            <wp:docPr id="35" name="그림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630" cy="30778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2ED6" w:rsidRPr="00691814">
        <w:rPr>
          <w:rFonts w:ascii="KB금융 본문체 Light" w:eastAsia="KB금융 본문체 Light" w:hAnsi="KB금융 본문체 Light" w:hint="eastAsia"/>
          <w:sz w:val="24"/>
          <w:szCs w:val="24"/>
          <w:lang w:eastAsia="ko-KR"/>
        </w:rPr>
        <w:t>- Outer 아키텍처</w:t>
      </w:r>
      <w:r w:rsidR="00B47778" w:rsidRPr="00691814">
        <w:rPr>
          <w:rFonts w:ascii="KB금융 본문체 Light" w:eastAsia="KB금융 본문체 Light" w:hAnsi="KB금융 본문체 Light" w:hint="eastAsia"/>
          <w:sz w:val="24"/>
          <w:szCs w:val="24"/>
          <w:lang w:eastAsia="ko-KR"/>
        </w:rPr>
        <w:t xml:space="preserve"> 환경</w:t>
      </w:r>
      <w:bookmarkStart w:id="49" w:name="_Toc187768188"/>
    </w:p>
    <w:p w14:paraId="2B0FBCA5" w14:textId="26D127C0" w:rsidR="00E37573" w:rsidRPr="00691814" w:rsidRDefault="00E37573" w:rsidP="00E37573">
      <w:pPr>
        <w:rPr>
          <w:rFonts w:ascii="KB금융 본문체 Light" w:eastAsia="KB금융 본문체 Light" w:hAnsi="KB금융 본문체 Light"/>
          <w:sz w:val="24"/>
          <w:szCs w:val="24"/>
          <w:lang w:eastAsia="ko-KR"/>
        </w:rPr>
      </w:pPr>
      <w:r w:rsidRPr="00691814">
        <w:rPr>
          <w:rFonts w:ascii="KB금융 본문체 Light" w:eastAsia="KB금융 본문체 Light" w:hAnsi="KB금융 본문체 Light"/>
          <w:sz w:val="24"/>
          <w:szCs w:val="24"/>
          <w:lang w:eastAsia="ko-KR"/>
        </w:rPr>
        <w:br w:type="page"/>
      </w:r>
    </w:p>
    <w:p w14:paraId="762E03B1" w14:textId="77777777" w:rsidR="00BD7F6B" w:rsidRPr="00691814" w:rsidRDefault="00BD7F6B" w:rsidP="00BD7F6B">
      <w:pPr>
        <w:pStyle w:val="31"/>
        <w:rPr>
          <w:b w:val="0"/>
        </w:rPr>
      </w:pPr>
      <w:bookmarkStart w:id="50" w:name="_Toc187768189"/>
      <w:bookmarkEnd w:id="49"/>
      <w:r w:rsidRPr="00691814">
        <w:lastRenderedPageBreak/>
        <w:t xml:space="preserve">3.1.2 </w:t>
      </w:r>
      <w:r w:rsidRPr="00691814">
        <w:rPr>
          <w:rFonts w:hint="eastAsia"/>
        </w:rPr>
        <w:t>H/W 목록</w:t>
      </w:r>
    </w:p>
    <w:p w14:paraId="5E5083E0" w14:textId="77777777" w:rsidR="00BD7F6B" w:rsidRPr="00691814" w:rsidRDefault="00BD7F6B" w:rsidP="00BD7F6B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691814">
        <w:rPr>
          <w:rFonts w:ascii="KB금융 본문체 Light" w:eastAsia="KB금융 본문체 Light" w:hAnsi="KB금융 본문체 Light"/>
          <w:lang w:eastAsia="ko-KR"/>
        </w:rPr>
        <w:t xml:space="preserve">- </w:t>
      </w:r>
      <w:r w:rsidRPr="00691814">
        <w:rPr>
          <w:rFonts w:ascii="KB금융 본문체 Light" w:eastAsia="KB금융 본문체 Light" w:hAnsi="KB금융 본문체 Light" w:hint="eastAsia"/>
          <w:lang w:eastAsia="ko-KR"/>
        </w:rPr>
        <w:t>KB스타뱅킹 전용 프레임워크 구축 기본 어플리케이션 기능 구현을 위한 최소 자원으로 서버 구성</w:t>
      </w:r>
    </w:p>
    <w:p w14:paraId="51E01BD7" w14:textId="5A5A9580" w:rsidR="00BD7F6B" w:rsidRDefault="00BD7F6B" w:rsidP="00BD7F6B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691814">
        <w:rPr>
          <w:rFonts w:ascii="KB금융 본문체 Light" w:eastAsia="KB금융 본문체 Light" w:hAnsi="KB금융 본문체 Light"/>
          <w:lang w:eastAsia="ko-KR"/>
        </w:rPr>
        <w:t xml:space="preserve">- </w:t>
      </w:r>
      <w:r w:rsidRPr="00691814">
        <w:rPr>
          <w:rFonts w:ascii="KB금융 본문체 Light" w:eastAsia="KB금융 본문체 Light" w:hAnsi="KB금융 본문체 Light" w:hint="eastAsia"/>
          <w:lang w:eastAsia="ko-KR"/>
        </w:rPr>
        <w:t>향후 추가 업무 확장시 서버 추가 구성 또는 자원 스케일업 필요</w:t>
      </w:r>
    </w:p>
    <w:p w14:paraId="602641B0" w14:textId="604BAAD4" w:rsidR="00940C96" w:rsidRDefault="00940C96" w:rsidP="00BD7F6B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>
        <w:rPr>
          <w:rFonts w:ascii="KB금융 본문체 Light" w:eastAsia="KB금융 본문체 Light" w:hAnsi="KB금융 본문체 Light"/>
          <w:lang w:eastAsia="ko-KR"/>
        </w:rPr>
        <w:t xml:space="preserve">- 총 </w:t>
      </w:r>
      <w:r w:rsidR="008A6CBA">
        <w:rPr>
          <w:rFonts w:ascii="KB금융 본문체 Light" w:eastAsia="KB금융 본문체 Light" w:hAnsi="KB금융 본문체 Light"/>
          <w:lang w:eastAsia="ko-KR"/>
        </w:rPr>
        <w:t>104</w:t>
      </w:r>
      <w:r w:rsidR="008A6CBA">
        <w:rPr>
          <w:rFonts w:ascii="KB금융 본문체 Light" w:eastAsia="KB금융 본문체 Light" w:hAnsi="KB금융 본문체 Light" w:hint="eastAsia"/>
          <w:lang w:eastAsia="ko-KR"/>
        </w:rPr>
        <w:t>대</w:t>
      </w:r>
      <w:r w:rsidR="008A6CBA">
        <w:rPr>
          <w:rFonts w:ascii="KB금융 본문체 Light" w:eastAsia="KB금융 본문체 Light" w:hAnsi="KB금융 본문체 Light"/>
          <w:lang w:eastAsia="ko-KR"/>
        </w:rPr>
        <w:t xml:space="preserve"> = </w:t>
      </w:r>
      <w:r w:rsidRPr="00940C96">
        <w:rPr>
          <w:rFonts w:ascii="KB금융 본문체 Light" w:eastAsia="KB금융 본문체 Light" w:hAnsi="KB금융 본문체 Light" w:hint="eastAsia"/>
          <w:lang w:eastAsia="ko-KR"/>
        </w:rPr>
        <w:t xml:space="preserve">VM </w:t>
      </w:r>
      <w:r>
        <w:rPr>
          <w:rFonts w:ascii="KB금융 본문체 Light" w:eastAsia="KB금융 본문체 Light" w:hAnsi="KB금융 본문체 Light"/>
          <w:lang w:eastAsia="ko-KR"/>
        </w:rPr>
        <w:t>86</w:t>
      </w:r>
      <w:r>
        <w:rPr>
          <w:rFonts w:ascii="KB금융 본문체 Light" w:eastAsia="KB금융 본문체 Light" w:hAnsi="KB금융 본문체 Light" w:hint="eastAsia"/>
          <w:lang w:eastAsia="ko-KR"/>
        </w:rPr>
        <w:t xml:space="preserve">대 </w:t>
      </w:r>
      <w:r>
        <w:rPr>
          <w:rFonts w:ascii="KB금융 본문체 Light" w:eastAsia="KB금융 본문체 Light" w:hAnsi="KB금융 본문체 Light"/>
          <w:lang w:eastAsia="ko-KR"/>
        </w:rPr>
        <w:t>(</w:t>
      </w:r>
      <w:r w:rsidRPr="00940C96">
        <w:rPr>
          <w:rFonts w:ascii="KB금융 본문체 Light" w:eastAsia="KB금융 본문체 Light" w:hAnsi="KB금융 본문체 Light" w:hint="eastAsia"/>
          <w:lang w:eastAsia="ko-KR"/>
        </w:rPr>
        <w:t>Linux 36대</w:t>
      </w:r>
      <w:r>
        <w:rPr>
          <w:rFonts w:ascii="KB금융 본문체 Light" w:eastAsia="KB금융 본문체 Light" w:hAnsi="KB금융 본문체 Light" w:hint="eastAsia"/>
          <w:lang w:eastAsia="ko-KR"/>
        </w:rPr>
        <w:t>, CoreOS 50대)</w:t>
      </w:r>
      <w:r w:rsidR="008A6CBA">
        <w:rPr>
          <w:rFonts w:ascii="KB금융 본문체 Light" w:eastAsia="KB금융 본문체 Light" w:hAnsi="KB금융 본문체 Light" w:hint="eastAsia"/>
          <w:lang w:eastAsia="ko-KR"/>
        </w:rPr>
        <w:t xml:space="preserve"> + </w:t>
      </w:r>
      <w:r w:rsidRPr="00940C96">
        <w:rPr>
          <w:rFonts w:ascii="KB금융 본문체 Light" w:eastAsia="KB금융 본문체 Light" w:hAnsi="KB금융 본문체 Light" w:hint="eastAsia"/>
          <w:lang w:eastAsia="ko-KR"/>
        </w:rPr>
        <w:t>베어메탈 Linux 18대</w:t>
      </w:r>
    </w:p>
    <w:p w14:paraId="35F6DAFC" w14:textId="3161FA42" w:rsidR="006720E3" w:rsidRPr="00940C96" w:rsidRDefault="006720E3" w:rsidP="00BD7F6B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895C44">
        <w:rPr>
          <w:rFonts w:ascii="KB금융 본문체 Light" w:eastAsia="KB금융 본문체 Light" w:hAnsi="KB금융 본문체 Light" w:hint="eastAsia"/>
          <w:lang w:eastAsia="ko-KR"/>
        </w:rPr>
        <w:t>- VM서버는 행내 유휴자원으로 구성</w:t>
      </w:r>
    </w:p>
    <w:tbl>
      <w:tblPr>
        <w:tblW w:w="9923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51"/>
        <w:gridCol w:w="1559"/>
        <w:gridCol w:w="1134"/>
        <w:gridCol w:w="992"/>
        <w:gridCol w:w="709"/>
        <w:gridCol w:w="709"/>
        <w:gridCol w:w="850"/>
        <w:gridCol w:w="1276"/>
        <w:gridCol w:w="1843"/>
      </w:tblGrid>
      <w:tr w:rsidR="00822BC4" w:rsidRPr="00691814" w14:paraId="36CD3D9E" w14:textId="77777777" w:rsidTr="007A7E74">
        <w:trPr>
          <w:trHeight w:val="330"/>
          <w:jc w:val="center"/>
        </w:trPr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E08B13" w14:textId="77777777" w:rsidR="00822BC4" w:rsidRPr="00691814" w:rsidRDefault="00822BC4" w:rsidP="00A5385A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용도</w:t>
            </w: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4442C0" w14:textId="77777777" w:rsidR="00822BC4" w:rsidRPr="00691814" w:rsidRDefault="00822BC4" w:rsidP="00A5385A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환경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C19A7E" w14:textId="77777777" w:rsidR="00822BC4" w:rsidRPr="00691814" w:rsidRDefault="00822BC4" w:rsidP="00A5385A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5085FA" w14:textId="77777777" w:rsidR="00822BC4" w:rsidRPr="00691814" w:rsidRDefault="00822BC4" w:rsidP="00A5385A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수량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30961F" w14:textId="77777777" w:rsidR="00822BC4" w:rsidRPr="00691814" w:rsidRDefault="00822BC4" w:rsidP="00A5385A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vCPU</w:t>
            </w:r>
          </w:p>
          <w:p w14:paraId="0AFBF5FC" w14:textId="77777777" w:rsidR="00822BC4" w:rsidRPr="00691814" w:rsidRDefault="00822BC4" w:rsidP="00A5385A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7A7E7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8"/>
                <w:lang w:eastAsia="ko-KR"/>
              </w:rPr>
              <w:t>(core)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188C66" w14:textId="77777777" w:rsidR="00822BC4" w:rsidRPr="00691814" w:rsidRDefault="00822BC4" w:rsidP="00A5385A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메모리</w:t>
            </w:r>
          </w:p>
          <w:p w14:paraId="6BCF2CAC" w14:textId="77777777" w:rsidR="00822BC4" w:rsidRPr="00691814" w:rsidRDefault="00822BC4" w:rsidP="00A5385A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7A7E7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8"/>
                <w:lang w:eastAsia="ko-KR"/>
              </w:rPr>
              <w:t>(GB)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F1BA00" w14:textId="77777777" w:rsidR="00822BC4" w:rsidRPr="00691814" w:rsidRDefault="00822BC4" w:rsidP="00A5385A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 xml:space="preserve">총 스토리지 </w:t>
            </w:r>
            <w:r w:rsidRPr="007A7E7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8"/>
                <w:lang w:eastAsia="ko-KR"/>
              </w:rPr>
              <w:t>(GB)</w:t>
            </w:r>
            <w:r w:rsidRPr="007A7E7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8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2"/>
                <w:lang w:eastAsia="ko-KR"/>
              </w:rPr>
              <w:t>*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2"/>
                <w:lang w:eastAsia="ko-KR"/>
              </w:rPr>
              <w:t>수량곱한값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</w:tcBorders>
            <w:shd w:val="clear" w:color="auto" w:fill="D9D9D9" w:themeFill="background1" w:themeFillShade="D9"/>
            <w:vAlign w:val="center"/>
          </w:tcPr>
          <w:p w14:paraId="25793AB0" w14:textId="77777777" w:rsidR="00822BC4" w:rsidRPr="00691814" w:rsidRDefault="00822BC4" w:rsidP="00A5385A">
            <w:pPr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비고</w:t>
            </w:r>
          </w:p>
        </w:tc>
      </w:tr>
      <w:tr w:rsidR="00A5385A" w:rsidRPr="00691814" w14:paraId="63211D6A" w14:textId="77777777" w:rsidTr="002B7E46">
        <w:trPr>
          <w:trHeight w:val="357"/>
          <w:jc w:val="center"/>
        </w:trPr>
        <w:tc>
          <w:tcPr>
            <w:tcW w:w="851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AC19B67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VM</w:t>
            </w:r>
          </w:p>
          <w:p w14:paraId="7073C9C8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(PaaS)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0F82A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Bastion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D3C8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6BAC9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8AB6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3738B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46408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E33C9" w14:textId="49633553" w:rsidR="00A5385A" w:rsidRPr="00691814" w:rsidRDefault="0005196C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6</w:t>
            </w:r>
            <w:r w:rsidR="00A5385A"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50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659EA8" w14:textId="77777777" w:rsidR="00A5385A" w:rsidRPr="00691814" w:rsidRDefault="00A5385A" w:rsidP="00A5385A">
            <w:pPr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6"/>
                <w:szCs w:val="16"/>
                <w:lang w:eastAsia="ko-KR"/>
              </w:rPr>
              <w:t>OpenShift  접속을 위한 점프 역할</w:t>
            </w:r>
          </w:p>
          <w:p w14:paraId="0F845798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6"/>
                <w:szCs w:val="16"/>
                <w:lang w:eastAsia="ko-KR"/>
              </w:rPr>
              <w:t>Openshift  설치를 위한 구성 파일 관리</w:t>
            </w:r>
          </w:p>
        </w:tc>
      </w:tr>
      <w:tr w:rsidR="00A5385A" w:rsidRPr="00691814" w14:paraId="56087CA1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8724906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812AB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0F965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C7846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EF47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452D1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9E594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394DD0" w14:textId="74DF713C" w:rsidR="00A5385A" w:rsidRPr="00691814" w:rsidRDefault="0005196C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6</w:t>
            </w:r>
            <w:r w:rsidR="00A5385A"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50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6ADF62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A5385A" w:rsidRPr="00691814" w14:paraId="1E39CBE4" w14:textId="77777777" w:rsidTr="002B7E46">
        <w:trPr>
          <w:trHeight w:val="302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EA21803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FF7AB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D2707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EEB18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DD05C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F2EB1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F0AE6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20826" w14:textId="2230B652" w:rsidR="00A5385A" w:rsidRPr="00691814" w:rsidRDefault="0005196C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1,3</w:t>
            </w:r>
            <w:r w:rsidR="00A5385A"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1F778A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05196C" w:rsidRPr="00691814" w14:paraId="112FED67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A4FACBE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2B05E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4DA97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2C7E5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B6B8B" w14:textId="6D716D48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974AE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E3876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38ED71" w14:textId="34E04E85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1,3</w:t>
            </w: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F9FB72" w14:textId="77777777" w:rsidR="0005196C" w:rsidRPr="00691814" w:rsidRDefault="0005196C" w:rsidP="0005196C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A5385A" w:rsidRPr="00691814" w14:paraId="793403D7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6B3499B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1BA5B2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BootStrap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092ED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17234" w14:textId="195D4786" w:rsidR="00A5385A" w:rsidRPr="00691814" w:rsidRDefault="000D4279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70225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A0355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EAF1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EFB3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120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D73C60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>- PaaS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 설치를 위함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>(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임시)</w:t>
            </w:r>
          </w:p>
        </w:tc>
      </w:tr>
      <w:tr w:rsidR="00A5385A" w:rsidRPr="00691814" w14:paraId="193BDF4C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B844E8F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69CBC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7E1DD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0C801" w14:textId="5C0744F6" w:rsidR="00A5385A" w:rsidRPr="00691814" w:rsidRDefault="000D4279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5BDB5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B9F72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0B853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3C0ED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120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11000E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A5385A" w:rsidRPr="00691814" w14:paraId="20719DF3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8F221A8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1E29A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F0D1B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692A9" w14:textId="1A7737FE" w:rsidR="00A5385A" w:rsidRPr="00691814" w:rsidRDefault="000D4279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B52CAA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F7CB4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FE47A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CE30E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120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AF558B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A5385A" w:rsidRPr="00691814" w14:paraId="6E135AAD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1C52EB2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D3E14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34FD1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9FADC" w14:textId="3F2860A0" w:rsidR="00A5385A" w:rsidRPr="00691814" w:rsidRDefault="000D4279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9C661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C45D6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01156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5EDFA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120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977294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A5385A" w:rsidRPr="00691814" w14:paraId="6D3C2154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78A808D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29C08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Master Node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D8ADA8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ADC32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E6606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CB166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E58E4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51491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600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12F48A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6"/>
                <w:szCs w:val="16"/>
                <w:lang w:eastAsia="ko-KR"/>
              </w:rPr>
              <w:t>3</w:t>
            </w: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  <w:t xml:space="preserve"> node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6"/>
                <w:szCs w:val="16"/>
                <w:lang w:eastAsia="ko-KR"/>
              </w:rPr>
              <w:t>로 구성</w:t>
            </w:r>
          </w:p>
        </w:tc>
      </w:tr>
      <w:tr w:rsidR="00A5385A" w:rsidRPr="00691814" w14:paraId="246B5018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6D7937E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22BE8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B22AC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DED96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E069D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80DA1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FB4C1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60CBB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600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2339C0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A5385A" w:rsidRPr="00691814" w14:paraId="70F9B84E" w14:textId="77777777" w:rsidTr="002B7E46">
        <w:trPr>
          <w:trHeight w:val="204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3EC7E49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5A0FE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E0E62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AA4D7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27A7C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1D198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2994C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FD3B8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600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9A3541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A5385A" w:rsidRPr="00691814" w14:paraId="48F81B06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720834C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9C7DC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55272E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CC4B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25786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4836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0CF99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8CC43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600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E12293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A5385A" w:rsidRPr="00691814" w14:paraId="4A98E74F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13182CD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3F992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Worker Node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A1CB2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BBD84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25D87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ABF15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18DEC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E9C55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1,050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903DA0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6"/>
                <w:szCs w:val="16"/>
                <w:lang w:eastAsia="ko-KR"/>
              </w:rPr>
              <w:t>3 node</w:t>
            </w: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6"/>
                <w:szCs w:val="16"/>
                <w:lang w:eastAsia="ko-KR"/>
              </w:rPr>
              <w:t>로 구성</w:t>
            </w:r>
          </w:p>
        </w:tc>
      </w:tr>
      <w:tr w:rsidR="00A5385A" w:rsidRPr="00691814" w14:paraId="2B49A666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6EEA6C7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0FB67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999D4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F13C9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6E195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8E99E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74017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2AF8F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1,050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25EEDE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A5385A" w:rsidRPr="00691814" w14:paraId="24B87764" w14:textId="77777777" w:rsidTr="002B7E46">
        <w:trPr>
          <w:trHeight w:val="382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381522C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A47E3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4AA8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DE4F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4AF84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E3D1C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7B331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2C920" w14:textId="5CF4B4D4" w:rsidR="00A5385A" w:rsidRPr="00691814" w:rsidRDefault="00620AB6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1,50</w:t>
            </w:r>
            <w:r w:rsidR="00A5385A"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CAA213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A5385A" w:rsidRPr="00691814" w14:paraId="695FCDD4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3C8EB8D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17137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12185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FE3A7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D4CB8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4FA86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BABB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1663F2" w14:textId="42EC2551" w:rsidR="00A5385A" w:rsidRPr="00691814" w:rsidRDefault="00620AB6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1,50</w:t>
            </w:r>
            <w:r w:rsidR="00A5385A"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04E8B2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A5385A" w:rsidRPr="00691814" w14:paraId="51961DD3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B681DB4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83426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Infra Node</w:t>
            </w:r>
          </w:p>
          <w:p w14:paraId="61053A4B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(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통합)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A3AB2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A8445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414175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8D8AE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D676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39163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900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8BD4FB0" w14:textId="77777777" w:rsidR="00A5385A" w:rsidRPr="00691814" w:rsidRDefault="00A5385A" w:rsidP="00A5385A">
            <w:pPr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  <w:t xml:space="preserve">- Infra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6"/>
                <w:szCs w:val="16"/>
                <w:lang w:eastAsia="ko-KR"/>
              </w:rPr>
              <w:t>노드 통합 구성 (</w:t>
            </w: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  <w:t>monitoring, logging, router, servicemesh)</w:t>
            </w:r>
          </w:p>
          <w:p w14:paraId="11A71325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  <w:t>- 3 node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6"/>
                <w:szCs w:val="16"/>
                <w:lang w:eastAsia="ko-KR"/>
              </w:rPr>
              <w:t>로 구성</w:t>
            </w:r>
          </w:p>
        </w:tc>
      </w:tr>
      <w:tr w:rsidR="00A5385A" w:rsidRPr="00691814" w14:paraId="50155C8F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7030804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72532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ABB4B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FF4B4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B69AC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19B84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7DAFD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8F30D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900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911D13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</w:p>
        </w:tc>
      </w:tr>
      <w:tr w:rsidR="00A5385A" w:rsidRPr="00691814" w14:paraId="1AA889A8" w14:textId="77777777" w:rsidTr="002B7E46">
        <w:trPr>
          <w:trHeight w:val="486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E8CC12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9C709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Infra</w:t>
            </w:r>
          </w:p>
          <w:p w14:paraId="35B57904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lang w:eastAsia="ko-KR"/>
              </w:rPr>
              <w:t>(monitoring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lang w:eastAsia="ko-KR"/>
              </w:rPr>
              <w:t xml:space="preserve">,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lang w:eastAsia="ko-KR"/>
              </w:rPr>
              <w:t>servicemesh)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052A4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F1C4B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D445D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45278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C7F49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C0E7B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1,500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943B01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3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 node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구성</w:t>
            </w:r>
          </w:p>
        </w:tc>
      </w:tr>
      <w:tr w:rsidR="00A5385A" w:rsidRPr="00691814" w14:paraId="6DF4FE55" w14:textId="77777777" w:rsidTr="002B7E46">
        <w:trPr>
          <w:trHeight w:val="250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B5A1E9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1441C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E9F32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DFD68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F5A1E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11ADA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FCA86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972C2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1,500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B474E2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</w:p>
        </w:tc>
      </w:tr>
      <w:tr w:rsidR="00A5385A" w:rsidRPr="00691814" w14:paraId="3E905C01" w14:textId="77777777" w:rsidTr="002B7E46">
        <w:trPr>
          <w:trHeight w:val="386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ACDE2DC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505FC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Infra</w:t>
            </w:r>
          </w:p>
          <w:p w14:paraId="45437C53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(logging)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545A8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E1F23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D6B23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40D5B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14EA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21F8D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1,500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812C60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3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 node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구성</w:t>
            </w:r>
          </w:p>
        </w:tc>
      </w:tr>
      <w:tr w:rsidR="00A5385A" w:rsidRPr="00691814" w14:paraId="08C104CB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326793D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6021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9DEAE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07BE7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DF35B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DCADE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C7433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2A24B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1,500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B8E1F4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</w:p>
        </w:tc>
      </w:tr>
      <w:tr w:rsidR="00A5385A" w:rsidRPr="00691814" w14:paraId="3861F2D4" w14:textId="77777777" w:rsidTr="002B7E46">
        <w:trPr>
          <w:trHeight w:val="297"/>
          <w:jc w:val="center"/>
        </w:trPr>
        <w:tc>
          <w:tcPr>
            <w:tcW w:w="85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FE1873B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DD812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Infra </w:t>
            </w:r>
          </w:p>
          <w:p w14:paraId="40270B46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(route)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84303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FA7F9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BEC26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F4ED6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04A34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B53ED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320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9F9D49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2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node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구성</w:t>
            </w:r>
          </w:p>
        </w:tc>
      </w:tr>
      <w:tr w:rsidR="00A5385A" w:rsidRPr="00691814" w14:paraId="6B415626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D8BC7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8263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DD18F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D37CA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CoreOS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71F5E2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2AD1A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79BA8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B546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320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F0A045" w14:textId="77777777" w:rsidR="00A5385A" w:rsidRPr="00691814" w:rsidRDefault="00A5385A" w:rsidP="00A5385A">
            <w:pPr>
              <w:ind w:left="141" w:hanging="141"/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</w:p>
        </w:tc>
      </w:tr>
      <w:tr w:rsidR="00A5385A" w:rsidRPr="00691814" w14:paraId="1350E958" w14:textId="77777777" w:rsidTr="002B7E46">
        <w:trPr>
          <w:trHeight w:val="357"/>
          <w:jc w:val="center"/>
        </w:trPr>
        <w:tc>
          <w:tcPr>
            <w:tcW w:w="851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3DA2E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VM</w:t>
            </w:r>
          </w:p>
          <w:p w14:paraId="17272DD3" w14:textId="70D5D6C6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(I</w:t>
            </w: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  <w:t>aaS)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5A582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Kafka</w:t>
            </w: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B4C5C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72D40FC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2DC0A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032F6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00493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C42E2" w14:textId="45C4AE09" w:rsidR="00A5385A" w:rsidRPr="00691814" w:rsidRDefault="0005196C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1,050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606EBCE1" w14:textId="77777777" w:rsidR="00A5385A" w:rsidRPr="00691814" w:rsidRDefault="00A5385A" w:rsidP="00A5385A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</w:p>
        </w:tc>
      </w:tr>
      <w:tr w:rsidR="0005196C" w:rsidRPr="00691814" w14:paraId="717F3E80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49423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3BAEA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65F52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BA3D575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40CF55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EC3F3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01379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7ECC3" w14:textId="6F9C24A6" w:rsidR="0005196C" w:rsidRPr="00691814" w:rsidRDefault="00FF23C3" w:rsidP="00FF23C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900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4652CC95" w14:textId="51483A28" w:rsidR="0005196C" w:rsidRPr="00691814" w:rsidRDefault="0005196C" w:rsidP="0005196C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컨트롤러 서버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vertAlign w:val="superscript"/>
                <w:lang w:eastAsia="ko-KR"/>
              </w:rPr>
              <w:t>주</w:t>
            </w: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vertAlign w:val="superscript"/>
                <w:lang w:eastAsia="ko-KR"/>
              </w:rPr>
              <w:t>2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vertAlign w:val="superscript"/>
                <w:lang w:eastAsia="ko-KR"/>
              </w:rPr>
              <w:t>1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vertAlign w:val="superscript"/>
                <w:lang w:eastAsia="ko-KR"/>
              </w:rPr>
              <w:t>)</w:t>
            </w:r>
          </w:p>
        </w:tc>
      </w:tr>
      <w:tr w:rsidR="00A5385A" w:rsidRPr="00691814" w14:paraId="283D6C27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DB48E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46F66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25E4B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3282C99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3E31D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CC15A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2702A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5C643" w14:textId="45138C34" w:rsidR="00A5385A" w:rsidRPr="00691814" w:rsidRDefault="00FF23C3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3,0</w:t>
            </w:r>
            <w:r w:rsidR="00A5385A"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7023CB5C" w14:textId="77777777" w:rsidR="00A5385A" w:rsidRPr="00691814" w:rsidRDefault="00A5385A" w:rsidP="00A5385A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브로커 서버</w:t>
            </w:r>
          </w:p>
        </w:tc>
      </w:tr>
      <w:tr w:rsidR="0005196C" w:rsidRPr="00691814" w14:paraId="3933E29B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AE504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0A3EB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FD4390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D15D94F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E780D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06816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5D3E8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F42CD" w14:textId="7CCA177B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1,050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32426BF2" w14:textId="77777777" w:rsidR="0005196C" w:rsidRPr="00691814" w:rsidRDefault="0005196C" w:rsidP="0005196C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컨트롤러 서버</w:t>
            </w:r>
          </w:p>
        </w:tc>
      </w:tr>
      <w:tr w:rsidR="0005196C" w:rsidRPr="00691814" w14:paraId="554557AA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916EC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12192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B19C9A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5D1B37C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F797C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450EE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18DDB" w14:textId="77777777" w:rsidR="0005196C" w:rsidRPr="00691814" w:rsidRDefault="0005196C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BEAC4" w14:textId="75712928" w:rsidR="0005196C" w:rsidRPr="00691814" w:rsidRDefault="00FF23C3" w:rsidP="0005196C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</w:t>
            </w:r>
            <w:r w:rsidR="0005196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,8</w:t>
            </w:r>
            <w:r w:rsidR="0005196C"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0B3A43BD" w14:textId="77777777" w:rsidR="0005196C" w:rsidRPr="00691814" w:rsidRDefault="0005196C" w:rsidP="0005196C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브로커 서버</w:t>
            </w:r>
          </w:p>
        </w:tc>
      </w:tr>
      <w:tr w:rsidR="00FF23C3" w:rsidRPr="00691814" w14:paraId="51A255BE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102D3" w14:textId="77777777" w:rsidR="00FF23C3" w:rsidRPr="00691814" w:rsidRDefault="00FF23C3" w:rsidP="00FF23C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165256" w14:textId="77777777" w:rsidR="00FF23C3" w:rsidRPr="00691814" w:rsidRDefault="00FF23C3" w:rsidP="00FF23C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1867C" w14:textId="77777777" w:rsidR="00FF23C3" w:rsidRPr="00691814" w:rsidRDefault="00FF23C3" w:rsidP="00FF23C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0710356" w14:textId="77777777" w:rsidR="00FF23C3" w:rsidRPr="00691814" w:rsidRDefault="00FF23C3" w:rsidP="00FF23C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9CE3D" w14:textId="77777777" w:rsidR="00FF23C3" w:rsidRPr="00691814" w:rsidRDefault="00FF23C3" w:rsidP="00FF23C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9C564" w14:textId="77777777" w:rsidR="00FF23C3" w:rsidRPr="00691814" w:rsidRDefault="00FF23C3" w:rsidP="00FF23C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64EE5" w14:textId="77777777" w:rsidR="00FF23C3" w:rsidRPr="00691814" w:rsidRDefault="00FF23C3" w:rsidP="00FF23C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D5832" w14:textId="582C492A" w:rsidR="00FF23C3" w:rsidRPr="00691814" w:rsidRDefault="00FF23C3" w:rsidP="00FF23C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1,050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6C5D480F" w14:textId="77777777" w:rsidR="00FF23C3" w:rsidRPr="00691814" w:rsidRDefault="00FF23C3" w:rsidP="00FF23C3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컨트롤러 서버</w:t>
            </w:r>
          </w:p>
        </w:tc>
      </w:tr>
      <w:tr w:rsidR="00FF23C3" w:rsidRPr="00691814" w14:paraId="17563DEE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0423F" w14:textId="77777777" w:rsidR="00FF23C3" w:rsidRPr="00691814" w:rsidRDefault="00FF23C3" w:rsidP="00FF23C3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A5E20" w14:textId="77777777" w:rsidR="00FF23C3" w:rsidRPr="00691814" w:rsidRDefault="00FF23C3" w:rsidP="00FF23C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9D966" w14:textId="77777777" w:rsidR="00FF23C3" w:rsidRPr="00691814" w:rsidRDefault="00FF23C3" w:rsidP="00FF23C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DD60DEC" w14:textId="77777777" w:rsidR="00FF23C3" w:rsidRPr="00691814" w:rsidRDefault="00FF23C3" w:rsidP="00FF23C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0F7EA" w14:textId="77777777" w:rsidR="00FF23C3" w:rsidRPr="00691814" w:rsidRDefault="00FF23C3" w:rsidP="00FF23C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3BC67" w14:textId="77777777" w:rsidR="00FF23C3" w:rsidRPr="00691814" w:rsidRDefault="00FF23C3" w:rsidP="00FF23C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F8094" w14:textId="77777777" w:rsidR="00FF23C3" w:rsidRPr="00691814" w:rsidRDefault="00FF23C3" w:rsidP="00FF23C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47A57" w14:textId="2B66FBAE" w:rsidR="00FF23C3" w:rsidRPr="00691814" w:rsidRDefault="00FF23C3" w:rsidP="00FF23C3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3,8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2D364DDF" w14:textId="77777777" w:rsidR="00FF23C3" w:rsidRPr="00691814" w:rsidRDefault="00FF23C3" w:rsidP="00FF23C3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브로커 서버</w:t>
            </w:r>
          </w:p>
        </w:tc>
      </w:tr>
      <w:tr w:rsidR="00A5385A" w:rsidRPr="00691814" w14:paraId="0C492ED6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285BC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178EE" w14:textId="31EFDD9B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배치</w:t>
            </w:r>
            <w:r w:rsidR="007A7E7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 호출 </w:t>
            </w:r>
            <w:r w:rsidR="007A7E7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G/W</w:t>
            </w: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9110F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F805B0A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192BA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6F2C3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C1329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7CA16" w14:textId="451A82B7" w:rsidR="00A5385A" w:rsidRPr="00691814" w:rsidRDefault="0005196C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2</w:t>
            </w:r>
            <w:r w:rsidR="00A5385A"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50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73407EB1" w14:textId="77777777" w:rsidR="00A5385A" w:rsidRPr="00691814" w:rsidRDefault="00A5385A" w:rsidP="00A5385A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- 운영은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>Control-M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을 연계하여 배치 관리</w:t>
            </w:r>
          </w:p>
        </w:tc>
      </w:tr>
      <w:tr w:rsidR="00A5385A" w:rsidRPr="00691814" w14:paraId="347796A3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675D2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2EE54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DDBDD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11894D6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2B0A2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0EF6FD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63455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27459" w14:textId="2CB1E359" w:rsidR="00A5385A" w:rsidRPr="00691814" w:rsidRDefault="0005196C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2</w:t>
            </w:r>
            <w:r w:rsidR="00A5385A"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50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2D266182" w14:textId="77777777" w:rsidR="00A5385A" w:rsidRPr="00691814" w:rsidRDefault="00A5385A" w:rsidP="00A5385A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</w:p>
        </w:tc>
      </w:tr>
      <w:tr w:rsidR="00A5385A" w:rsidRPr="00691814" w14:paraId="2FC7E608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ABFF5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3048D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27A73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8B076D5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B6FD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D85BC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04AD9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4409A" w14:textId="1A51A377" w:rsidR="00A5385A" w:rsidRPr="00691814" w:rsidRDefault="0005196C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7</w:t>
            </w:r>
            <w:r w:rsidR="00A5385A"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0</w:t>
            </w:r>
            <w:r w:rsidR="00A5385A"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693EF849" w14:textId="77777777" w:rsidR="00A5385A" w:rsidRPr="00691814" w:rsidRDefault="00A5385A" w:rsidP="00A5385A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</w:p>
        </w:tc>
      </w:tr>
      <w:tr w:rsidR="00A5385A" w:rsidRPr="00691814" w14:paraId="66DDA771" w14:textId="77777777" w:rsidTr="0037513A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D08EC2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177C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BE154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12" w:space="0" w:color="auto"/>
              <w:right w:val="single" w:sz="4" w:space="0" w:color="auto"/>
            </w:tcBorders>
            <w:vAlign w:val="center"/>
          </w:tcPr>
          <w:p w14:paraId="6CE058E3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EE297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7AAE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31C22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B0624" w14:textId="2D85D9C6" w:rsidR="00A5385A" w:rsidRPr="00691814" w:rsidRDefault="0005196C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7</w:t>
            </w:r>
            <w:r w:rsidR="00A5385A"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00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one" w:sz="4" w:space="0" w:color="000000"/>
              <w:bottom w:val="single" w:sz="12" w:space="0" w:color="auto"/>
            </w:tcBorders>
            <w:vAlign w:val="center"/>
          </w:tcPr>
          <w:p w14:paraId="7AB758FC" w14:textId="77777777" w:rsidR="00A5385A" w:rsidRPr="00691814" w:rsidRDefault="00A5385A" w:rsidP="00A5385A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</w:p>
        </w:tc>
      </w:tr>
      <w:tr w:rsidR="00BF5CC2" w:rsidRPr="00691814" w14:paraId="59A8F143" w14:textId="77777777" w:rsidTr="0037513A">
        <w:trPr>
          <w:trHeight w:val="357"/>
          <w:jc w:val="center"/>
        </w:trPr>
        <w:tc>
          <w:tcPr>
            <w:tcW w:w="851" w:type="dxa"/>
            <w:vMerge w:val="restart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02F57" w14:textId="77777777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베어</w:t>
            </w:r>
          </w:p>
          <w:p w14:paraId="591F0682" w14:textId="7124E12A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메탈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999B2" w14:textId="6E02E885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Application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ogging</w:t>
            </w:r>
          </w:p>
        </w:tc>
        <w:tc>
          <w:tcPr>
            <w:tcW w:w="1134" w:type="dxa"/>
            <w:tcBorders>
              <w:top w:val="single" w:sz="12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A0DCB" w14:textId="268C2BC8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12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10FED33" w14:textId="6A786A4D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BB02A" w14:textId="2892F33A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12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23804" w14:textId="36502EF3" w:rsidR="00BF5CC2" w:rsidRPr="00691814" w:rsidRDefault="007A7E74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</w:t>
            </w:r>
            <w:r w:rsidR="00BF5CC2"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6</w:t>
            </w:r>
          </w:p>
        </w:tc>
        <w:tc>
          <w:tcPr>
            <w:tcW w:w="850" w:type="dxa"/>
            <w:tcBorders>
              <w:top w:val="single" w:sz="12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BB590" w14:textId="0C6D812A" w:rsidR="00BF5CC2" w:rsidRPr="00691814" w:rsidRDefault="00A06367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64</w:t>
            </w:r>
          </w:p>
        </w:tc>
        <w:tc>
          <w:tcPr>
            <w:tcW w:w="1276" w:type="dxa"/>
            <w:tcBorders>
              <w:top w:val="single" w:sz="12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1336C" w14:textId="61C701B3" w:rsidR="00BF5CC2" w:rsidRPr="00691814" w:rsidRDefault="00A06367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1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,</w:t>
            </w: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500</w:t>
            </w:r>
          </w:p>
        </w:tc>
        <w:tc>
          <w:tcPr>
            <w:tcW w:w="1843" w:type="dxa"/>
            <w:tcBorders>
              <w:top w:val="single" w:sz="12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19AE9579" w14:textId="021E33E0" w:rsidR="00BF5CC2" w:rsidRPr="00691814" w:rsidRDefault="007A7E74" w:rsidP="00BF5CC2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총 </w:t>
            </w:r>
            <w:r w:rsidR="00BF5CC2"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외장Disk: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 3</w:t>
            </w:r>
            <w:r w:rsidR="00BF5CC2"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>00</w:t>
            </w:r>
            <w:r w:rsidR="00BF5CC2"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  <w:tr w:rsidR="00BF5CC2" w:rsidRPr="00691814" w14:paraId="52D1CD33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54ECD" w14:textId="2084A023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CC0FA" w14:textId="77777777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3FAA1" w14:textId="1F2F3490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852F217" w14:textId="71003ED1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E4315" w14:textId="3176D535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05798" w14:textId="1B876E5B" w:rsidR="00BF5CC2" w:rsidRPr="00691814" w:rsidRDefault="007A7E74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</w:t>
            </w:r>
            <w:r w:rsidR="00BF5CC2"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D2953" w14:textId="1A7F8D43" w:rsidR="00BF5CC2" w:rsidRPr="00691814" w:rsidRDefault="00A06367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64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73D74" w14:textId="5D5BF361" w:rsidR="00BF5CC2" w:rsidRPr="00691814" w:rsidRDefault="00A06367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1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,</w:t>
            </w: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500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051D5EFD" w14:textId="3E6FD678" w:rsidR="00BF5CC2" w:rsidRPr="00691814" w:rsidRDefault="007A7E74" w:rsidP="00BF5CC2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총 </w:t>
            </w:r>
            <w:r w:rsidR="00BF5CC2"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외장Disk: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 3</w:t>
            </w:r>
            <w:r w:rsidR="00BF5CC2"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>00</w:t>
            </w:r>
            <w:r w:rsidR="00BF5CC2"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  <w:tr w:rsidR="00BF5CC2" w:rsidRPr="00691814" w14:paraId="29C6BC5B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CE44C" w14:textId="78B7DC58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EF12F3" w14:textId="77777777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6B7DC" w14:textId="7D6F393F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BB86CFB" w14:textId="2EF42D35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9AEFA" w14:textId="687725E4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A85D6" w14:textId="3DF57B4A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D347C" w14:textId="0D09C3F3" w:rsidR="00BF5CC2" w:rsidRPr="00691814" w:rsidRDefault="00A06367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128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037FC5" w14:textId="66B362A5" w:rsidR="00BF5CC2" w:rsidRPr="00691814" w:rsidRDefault="00A06367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4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,</w:t>
            </w: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200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714972D1" w14:textId="5A29B93F" w:rsidR="00BF5CC2" w:rsidRPr="00691814" w:rsidRDefault="007A7E74" w:rsidP="00BF5CC2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총 </w:t>
            </w:r>
            <w:r w:rsidR="00BF5CC2"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외장Disk: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 3</w:t>
            </w:r>
            <w:r w:rsidR="00BF5CC2"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>,000</w:t>
            </w:r>
            <w:r w:rsidR="00BF5CC2"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  <w:tr w:rsidR="00BF5CC2" w:rsidRPr="00691814" w14:paraId="425244BA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A305E" w14:textId="54DCE075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E4D42" w14:textId="77777777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69EE9" w14:textId="47329F26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BBB4ADA" w14:textId="7C1044FA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387DA" w14:textId="1733124D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F9D5F" w14:textId="1D51C19B" w:rsidR="00BF5CC2" w:rsidRPr="00691814" w:rsidRDefault="00BF5CC2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523EC" w14:textId="385C4940" w:rsidR="00BF5CC2" w:rsidRPr="00691814" w:rsidRDefault="00A06367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128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FE97B" w14:textId="14A18F1D" w:rsidR="00BF5CC2" w:rsidRPr="00691814" w:rsidRDefault="00A06367" w:rsidP="00BF5CC2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4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,</w:t>
            </w: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9"/>
                <w:szCs w:val="19"/>
                <w:lang w:eastAsia="ko-KR"/>
              </w:rPr>
              <w:t>200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5BDCD7DE" w14:textId="441477CD" w:rsidR="00BF5CC2" w:rsidRPr="00691814" w:rsidRDefault="007A7E74" w:rsidP="00BF5CC2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총 </w:t>
            </w:r>
            <w:r w:rsidR="00BF5CC2"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외장Disk:</w:t>
            </w:r>
            <w: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 3</w:t>
            </w:r>
            <w:r w:rsidR="00BF5CC2"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>,000</w:t>
            </w:r>
            <w:r w:rsidR="00BF5CC2"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  <w:tr w:rsidR="00A5385A" w:rsidRPr="00691814" w14:paraId="33B040FE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F9E41" w14:textId="4A55B12E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A6FF66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업무DB</w:t>
            </w: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0D974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6C2F21C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EF424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8C5FE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094F6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64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F8C97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700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417153FF" w14:textId="78417892" w:rsidR="00A5385A" w:rsidRPr="00691814" w:rsidRDefault="007A7E74" w:rsidP="00A5385A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총 외장</w:t>
            </w:r>
            <w:r w:rsidR="00A5385A"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Disk:</w:t>
            </w:r>
            <w:r w:rsidR="00A5385A"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 300</w:t>
            </w:r>
            <w:r w:rsidR="00A5385A"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  <w:tr w:rsidR="00A5385A" w:rsidRPr="00691814" w14:paraId="6893A1AE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A2492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9B5C6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F6ABD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스테이징</w:t>
            </w:r>
          </w:p>
        </w:tc>
        <w:tc>
          <w:tcPr>
            <w:tcW w:w="9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F8E873D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6F9F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F50AA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679D9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64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D6FD8" w14:textId="02FFD0BB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1100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  <w:vAlign w:val="center"/>
          </w:tcPr>
          <w:p w14:paraId="46488E9B" w14:textId="3C1A2569" w:rsidR="00A5385A" w:rsidRPr="00691814" w:rsidRDefault="007A7E74" w:rsidP="00A5385A">
            <w:pPr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총 </w:t>
            </w:r>
            <w:r w:rsidR="00A5385A"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외장Disk:</w:t>
            </w:r>
            <w:r w:rsidR="00A5385A"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 300</w:t>
            </w:r>
            <w:r w:rsidR="00A5385A"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  <w:tr w:rsidR="00A5385A" w:rsidRPr="00691814" w14:paraId="5A13E61C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E7418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87510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FD76E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운영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88807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7520D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3B0EF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7B689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128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28D65" w14:textId="09974AD5" w:rsidR="00A5385A" w:rsidRPr="00691814" w:rsidRDefault="0005196C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3</w:t>
            </w:r>
            <w:r w:rsidR="00A5385A"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,600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473DA0" w14:textId="48A1C751" w:rsidR="00A5385A" w:rsidRPr="00691814" w:rsidRDefault="007A7E74" w:rsidP="00A5385A">
            <w:pPr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총 </w:t>
            </w:r>
            <w:r w:rsidR="00A5385A"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외장Disk:</w:t>
            </w:r>
            <w:r w:rsidR="0005196C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 2</w:t>
            </w:r>
            <w:r w:rsidR="00A5385A"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>,000</w:t>
            </w:r>
            <w:r w:rsidR="00A5385A"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  <w:tr w:rsidR="00A5385A" w:rsidRPr="00691814" w14:paraId="5284366D" w14:textId="77777777" w:rsidTr="002B7E46">
        <w:trPr>
          <w:trHeight w:val="357"/>
          <w:jc w:val="center"/>
        </w:trPr>
        <w:tc>
          <w:tcPr>
            <w:tcW w:w="85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FA8D9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sz w:val="20"/>
                <w:lang w:eastAsia="ko-K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AD5D27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B9694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20"/>
                <w:lang w:eastAsia="ko-KR"/>
              </w:rPr>
              <w:t>DR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C9DE2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linux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1B314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FE726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37154" w14:textId="77777777" w:rsidR="00A5385A" w:rsidRPr="00691814" w:rsidRDefault="00A5385A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/>
                <w:sz w:val="19"/>
                <w:szCs w:val="19"/>
                <w:lang w:eastAsia="ko-KR"/>
              </w:rPr>
              <w:t>128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F52CC" w14:textId="5D2AD361" w:rsidR="00A5385A" w:rsidRPr="00691814" w:rsidRDefault="0005196C" w:rsidP="00A5385A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2</w:t>
            </w:r>
            <w:r w:rsidR="00A5385A" w:rsidRPr="00691814">
              <w:rPr>
                <w:rFonts w:ascii="KB금융 본문체 Light" w:eastAsia="KB금융 본문체 Light" w:hAnsi="KB금융 본문체 Light" w:cs="굴림"/>
                <w:color w:val="000000"/>
                <w:sz w:val="19"/>
                <w:szCs w:val="19"/>
                <w:lang w:eastAsia="ko-KR"/>
              </w:rPr>
              <w:t>,800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782730" w14:textId="2E53E0B2" w:rsidR="00A5385A" w:rsidRPr="00691814" w:rsidRDefault="007A7E74" w:rsidP="00A5385A">
            <w:pPr>
              <w:rPr>
                <w:rFonts w:ascii="KB금융 본문체 Light" w:eastAsia="KB금융 본문체 Light" w:hAnsi="KB금융 본문체 Light" w:cs="굴림"/>
                <w:color w:val="000000"/>
                <w:sz w:val="16"/>
                <w:szCs w:val="16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 xml:space="preserve">총 </w:t>
            </w:r>
            <w:r w:rsidR="00A5385A"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외장Disk:</w:t>
            </w:r>
            <w:r w:rsidR="0005196C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 xml:space="preserve"> 2</w:t>
            </w:r>
            <w:r w:rsidR="00A5385A"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16"/>
                <w:szCs w:val="16"/>
                <w:lang w:eastAsia="ko-KR"/>
              </w:rPr>
              <w:t>,000</w:t>
            </w:r>
            <w:r w:rsidR="00A5385A"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6"/>
                <w:szCs w:val="16"/>
                <w:lang w:eastAsia="ko-KR"/>
              </w:rPr>
              <w:t>GB</w:t>
            </w:r>
          </w:p>
        </w:tc>
      </w:tr>
    </w:tbl>
    <w:p w14:paraId="35DB41C7" w14:textId="608CB0D1" w:rsidR="00822BC4" w:rsidRPr="000E34D4" w:rsidRDefault="00822BC4" w:rsidP="00BD7F6B">
      <w:pPr>
        <w:ind w:left="854" w:hanging="194"/>
        <w:rPr>
          <w:rFonts w:ascii="KB금융 본문체 Light" w:eastAsia="KB금융 본문체 Light" w:hAnsi="KB금융 본문체 Light"/>
          <w:sz w:val="20"/>
          <w:lang w:eastAsia="ko-KR"/>
        </w:rPr>
      </w:pPr>
      <w:r w:rsidRPr="000E34D4">
        <w:rPr>
          <w:rFonts w:ascii="KB금융 본문체 Light" w:eastAsia="KB금융 본문체 Light" w:hAnsi="KB금융 본문체 Light" w:cs="굴림" w:hint="eastAsia"/>
          <w:color w:val="000000" w:themeColor="text1"/>
          <w:sz w:val="20"/>
          <w:lang w:eastAsia="ko-KR"/>
        </w:rPr>
        <w:t xml:space="preserve"> 주</w:t>
      </w:r>
      <w:r w:rsidR="00445B7C" w:rsidRPr="000E34D4">
        <w:rPr>
          <w:rFonts w:ascii="KB금융 본문체 Light" w:eastAsia="KB금융 본문체 Light" w:hAnsi="KB금융 본문체 Light" w:cs="굴림" w:hint="eastAsia"/>
          <w:color w:val="000000" w:themeColor="text1"/>
          <w:sz w:val="20"/>
          <w:lang w:eastAsia="ko-KR"/>
        </w:rPr>
        <w:t>2</w:t>
      </w:r>
      <w:r w:rsidRPr="000E34D4">
        <w:rPr>
          <w:rFonts w:ascii="KB금융 본문체 Light" w:eastAsia="KB금융 본문체 Light" w:hAnsi="KB금융 본문체 Light" w:cs="굴림" w:hint="eastAsia"/>
          <w:color w:val="000000" w:themeColor="text1"/>
          <w:sz w:val="20"/>
          <w:lang w:eastAsia="ko-KR"/>
        </w:rPr>
        <w:t>1</w:t>
      </w:r>
      <w:r w:rsidRPr="000E34D4">
        <w:rPr>
          <w:rFonts w:ascii="KB금융 본문체 Light" w:eastAsia="KB금융 본문체 Light" w:hAnsi="KB금융 본문체 Light" w:cs="굴림"/>
          <w:color w:val="000000" w:themeColor="text1"/>
          <w:sz w:val="20"/>
          <w:lang w:eastAsia="ko-KR"/>
        </w:rPr>
        <w:t>)</w:t>
      </w:r>
      <w:r w:rsidRPr="000E34D4">
        <w:rPr>
          <w:rFonts w:ascii="KB금융 본문체 Light" w:eastAsia="KB금융 본문체 Light" w:hAnsi="KB금융 본문체 Light"/>
          <w:sz w:val="20"/>
          <w:lang w:eastAsia="ko-KR"/>
        </w:rPr>
        <w:t xml:space="preserve"> </w:t>
      </w:r>
      <w:r w:rsidRPr="000E34D4">
        <w:rPr>
          <w:rFonts w:ascii="KB금융 본문체 Light" w:eastAsia="KB금융 본문체 Light" w:hAnsi="KB금융 본문체 Light" w:hint="eastAsia"/>
          <w:sz w:val="20"/>
          <w:lang w:eastAsia="ko-KR"/>
        </w:rPr>
        <w:t xml:space="preserve">클러스터 안정성 및 향후 업무가 늘어날 것을 대비하여 </w:t>
      </w:r>
      <w:r w:rsidRPr="000E34D4">
        <w:rPr>
          <w:rFonts w:ascii="KB금융 본문체 Light" w:eastAsia="KB금융 본문체 Light" w:hAnsi="KB금융 본문체 Light"/>
          <w:sz w:val="20"/>
          <w:lang w:eastAsia="ko-KR"/>
        </w:rPr>
        <w:t xml:space="preserve">Kafka </w:t>
      </w:r>
      <w:r w:rsidRPr="000E34D4">
        <w:rPr>
          <w:rFonts w:ascii="KB금융 본문체 Light" w:eastAsia="KB금융 본문체 Light" w:hAnsi="KB금융 본문체 Light" w:hint="eastAsia"/>
          <w:sz w:val="20"/>
          <w:lang w:eastAsia="ko-KR"/>
        </w:rPr>
        <w:t>브로커와 컨트롤러를 분리 구성</w:t>
      </w:r>
    </w:p>
    <w:p w14:paraId="216C67DC" w14:textId="41D29B8B" w:rsidR="00C52A1B" w:rsidRPr="00691814" w:rsidRDefault="00C52A1B">
      <w:pPr>
        <w:rPr>
          <w:rFonts w:ascii="KB금융 본문체 Light" w:eastAsia="KB금융 본문체 Light" w:hAnsi="KB금융 본문체 Light"/>
          <w:b/>
          <w:bCs/>
          <w:color w:val="000000"/>
          <w:sz w:val="26"/>
          <w:szCs w:val="26"/>
          <w:lang w:eastAsia="ko-KR"/>
        </w:rPr>
      </w:pPr>
      <w:r w:rsidRPr="00691814">
        <w:br w:type="page"/>
      </w:r>
    </w:p>
    <w:bookmarkEnd w:id="50"/>
    <w:p w14:paraId="50161D27" w14:textId="77777777" w:rsidR="00BD7F6B" w:rsidRPr="00691814" w:rsidRDefault="00BD7F6B" w:rsidP="00BD7F6B">
      <w:pPr>
        <w:pStyle w:val="31"/>
        <w:rPr>
          <w:b w:val="0"/>
        </w:rPr>
      </w:pPr>
      <w:r w:rsidRPr="00691814">
        <w:lastRenderedPageBreak/>
        <w:t xml:space="preserve">3.1.3 </w:t>
      </w:r>
      <w:r w:rsidRPr="00691814">
        <w:rPr>
          <w:rFonts w:hint="eastAsia"/>
        </w:rPr>
        <w:t>S/W 목록</w:t>
      </w:r>
    </w:p>
    <w:p w14:paraId="7B694A70" w14:textId="77777777" w:rsidR="00BD7F6B" w:rsidRPr="00691814" w:rsidRDefault="00BD7F6B" w:rsidP="00BD7F6B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691814">
        <w:rPr>
          <w:rFonts w:ascii="KB금융 본문체 Light" w:eastAsia="KB금융 본문체 Light" w:hAnsi="KB금융 본문체 Light"/>
          <w:lang w:eastAsia="ko-KR"/>
        </w:rPr>
        <w:t xml:space="preserve">- </w:t>
      </w:r>
      <w:r w:rsidRPr="00691814">
        <w:rPr>
          <w:rFonts w:ascii="KB금융 본문체 Light" w:eastAsia="KB금융 본문체 Light" w:hAnsi="KB금융 본문체 Light" w:hint="eastAsia"/>
          <w:lang w:eastAsia="ko-KR"/>
        </w:rPr>
        <w:t>KB스타뱅킹 전용 프레임워크 구축 기본 어플리케이션 기능 구현을 위한 최소 자원으로 구성</w:t>
      </w:r>
    </w:p>
    <w:p w14:paraId="1159B2C3" w14:textId="6C51545D" w:rsidR="00BD7F6B" w:rsidRDefault="00BD7F6B" w:rsidP="00BD7F6B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691814">
        <w:rPr>
          <w:rFonts w:ascii="KB금융 본문체 Light" w:eastAsia="KB금융 본문체 Light" w:hAnsi="KB금융 본문체 Light"/>
          <w:lang w:eastAsia="ko-KR"/>
        </w:rPr>
        <w:t xml:space="preserve">- </w:t>
      </w:r>
      <w:r w:rsidRPr="00691814">
        <w:rPr>
          <w:rFonts w:ascii="KB금융 본문체 Light" w:eastAsia="KB금융 본문체 Light" w:hAnsi="KB금융 본문체 Light" w:hint="eastAsia"/>
          <w:lang w:eastAsia="ko-KR"/>
        </w:rPr>
        <w:t>향후 추가 업무 확장시 추가 구성 필요</w:t>
      </w:r>
    </w:p>
    <w:p w14:paraId="071E6827" w14:textId="5C3DC84B" w:rsidR="00AF42CD" w:rsidRPr="00691814" w:rsidRDefault="00AF42CD" w:rsidP="00BD7F6B">
      <w:pPr>
        <w:ind w:left="854" w:hanging="194"/>
        <w:rPr>
          <w:rFonts w:ascii="KB금융 본문체 Light" w:eastAsia="KB금융 본문체 Light" w:hAnsi="KB금융 본문체 Light"/>
          <w:lang w:eastAsia="ko-KR"/>
        </w:rPr>
      </w:pPr>
      <w:r w:rsidRPr="00895C44">
        <w:rPr>
          <w:rFonts w:ascii="KB금융 본문체 Light" w:eastAsia="KB금융 본문체 Light" w:hAnsi="KB금융 본문체 Light" w:hint="eastAsia"/>
          <w:lang w:eastAsia="ko-KR"/>
        </w:rPr>
        <w:t>- OS</w:t>
      </w:r>
      <w:r w:rsidRPr="00895C44">
        <w:rPr>
          <w:rFonts w:ascii="KB금융 본문체 Light" w:eastAsia="KB금융 본문체 Light" w:hAnsi="KB금융 본문체 Light"/>
          <w:lang w:eastAsia="ko-KR"/>
        </w:rPr>
        <w:t xml:space="preserve"> </w:t>
      </w:r>
      <w:r w:rsidRPr="00895C44">
        <w:rPr>
          <w:rFonts w:ascii="KB금융 본문체 Light" w:eastAsia="KB금융 본문체 Light" w:hAnsi="KB금융 본문체 Light" w:hint="eastAsia"/>
          <w:lang w:eastAsia="ko-KR"/>
        </w:rPr>
        <w:t>백업 S</w:t>
      </w:r>
      <w:r w:rsidRPr="00895C44">
        <w:rPr>
          <w:rFonts w:ascii="KB금융 본문체 Light" w:eastAsia="KB금융 본문체 Light" w:hAnsi="KB금융 본문체 Light"/>
          <w:lang w:eastAsia="ko-KR"/>
        </w:rPr>
        <w:t>/</w:t>
      </w:r>
      <w:r w:rsidRPr="00895C44">
        <w:rPr>
          <w:rFonts w:ascii="KB금융 본문체 Light" w:eastAsia="KB금융 본문체 Light" w:hAnsi="KB금융 본문체 Light" w:hint="eastAsia"/>
          <w:lang w:eastAsia="ko-KR"/>
        </w:rPr>
        <w:t>W</w:t>
      </w:r>
      <w:r w:rsidRPr="00895C44">
        <w:rPr>
          <w:rFonts w:ascii="KB금융 본문체 Light" w:eastAsia="KB금융 본문체 Light" w:hAnsi="KB금융 본문체 Light"/>
          <w:lang w:eastAsia="ko-KR"/>
        </w:rPr>
        <w:t xml:space="preserve">(Veeam), </w:t>
      </w:r>
      <w:r w:rsidRPr="00895C44">
        <w:rPr>
          <w:rFonts w:ascii="KB금융 본문체 Light" w:eastAsia="KB금융 본문체 Light" w:hAnsi="KB금융 본문체 Light" w:hint="eastAsia"/>
          <w:lang w:eastAsia="ko-KR"/>
        </w:rPr>
        <w:t xml:space="preserve">보안 </w:t>
      </w:r>
      <w:r w:rsidRPr="00895C44">
        <w:rPr>
          <w:rFonts w:ascii="KB금융 본문체 Light" w:eastAsia="KB금융 본문체 Light" w:hAnsi="KB금융 본문체 Light"/>
          <w:lang w:eastAsia="ko-KR"/>
        </w:rPr>
        <w:t xml:space="preserve">S/W(Deep Security) </w:t>
      </w:r>
      <w:r w:rsidRPr="00895C44">
        <w:rPr>
          <w:rFonts w:ascii="KB금융 본문체 Light" w:eastAsia="KB금융 본문체 Light" w:hAnsi="KB금융 본문체 Light" w:hint="eastAsia"/>
          <w:lang w:eastAsia="ko-KR"/>
        </w:rPr>
        <w:t>행내 유휴자원으로 구성</w:t>
      </w:r>
    </w:p>
    <w:tbl>
      <w:tblPr>
        <w:tblW w:w="5000" w:type="pct"/>
        <w:jc w:val="righ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59"/>
        <w:gridCol w:w="1654"/>
        <w:gridCol w:w="1983"/>
        <w:gridCol w:w="567"/>
        <w:gridCol w:w="3404"/>
        <w:gridCol w:w="1410"/>
      </w:tblGrid>
      <w:tr w:rsidR="00835FA6" w:rsidRPr="00691814" w14:paraId="31216EB5" w14:textId="77777777" w:rsidTr="00817F0C">
        <w:trPr>
          <w:cantSplit/>
          <w:trHeight w:val="420"/>
          <w:jc w:val="right"/>
        </w:trPr>
        <w:tc>
          <w:tcPr>
            <w:tcW w:w="388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039648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/>
                <w:bCs/>
                <w:color w:val="000000"/>
                <w:sz w:val="20"/>
                <w:lang w:eastAsia="ko-KR"/>
              </w:rPr>
              <w:t>구분</w:t>
            </w:r>
          </w:p>
        </w:tc>
        <w:tc>
          <w:tcPr>
            <w:tcW w:w="846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A92F1C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/>
                <w:bCs/>
                <w:color w:val="000000"/>
                <w:sz w:val="20"/>
                <w:lang w:eastAsia="ko-KR"/>
              </w:rPr>
              <w:t>자원</w:t>
            </w:r>
          </w:p>
        </w:tc>
        <w:tc>
          <w:tcPr>
            <w:tcW w:w="1014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810EAC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/>
                <w:bCs/>
                <w:color w:val="000000"/>
                <w:sz w:val="20"/>
                <w:lang w:eastAsia="ko-KR"/>
              </w:rPr>
              <w:t>대상서버</w:t>
            </w:r>
          </w:p>
        </w:tc>
        <w:tc>
          <w:tcPr>
            <w:tcW w:w="29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CE3F5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/>
                <w:bCs/>
                <w:color w:val="000000"/>
                <w:sz w:val="20"/>
                <w:lang w:eastAsia="ko-KR"/>
              </w:rPr>
              <w:t>수량</w:t>
            </w:r>
          </w:p>
        </w:tc>
        <w:tc>
          <w:tcPr>
            <w:tcW w:w="1741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61F111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/>
                <w:bCs/>
                <w:color w:val="000000"/>
                <w:sz w:val="20"/>
                <w:lang w:eastAsia="ko-KR"/>
              </w:rPr>
              <w:t>상세내역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869E275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/>
                <w:bCs/>
                <w:color w:val="000000"/>
                <w:sz w:val="20"/>
                <w:lang w:eastAsia="ko-KR"/>
              </w:rPr>
              <w:t>구</w:t>
            </w:r>
            <w:r w:rsidRPr="00691814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sz w:val="20"/>
                <w:lang w:eastAsia="ko-KR"/>
              </w:rPr>
              <w:t>매필요</w:t>
            </w:r>
            <w:r w:rsidRPr="00691814">
              <w:rPr>
                <w:rFonts w:ascii="KB금융 본문체 Light" w:eastAsia="KB금융 본문체 Light" w:hAnsi="KB금융 본문체 Light" w:cs="굴림" w:hint="eastAsia"/>
                <w:b/>
                <w:bCs/>
                <w:color w:val="000000"/>
                <w:sz w:val="20"/>
                <w:lang w:eastAsia="ko-KR"/>
              </w:rPr>
              <w:t xml:space="preserve"> 여부</w:t>
            </w:r>
          </w:p>
        </w:tc>
      </w:tr>
      <w:tr w:rsidR="00835FA6" w:rsidRPr="00691814" w14:paraId="6A70D947" w14:textId="77777777" w:rsidTr="00817F0C">
        <w:trPr>
          <w:cantSplit/>
          <w:trHeight w:val="390"/>
          <w:jc w:val="right"/>
        </w:trPr>
        <w:tc>
          <w:tcPr>
            <w:tcW w:w="388" w:type="pct"/>
            <w:vMerge w:val="restart"/>
            <w:shd w:val="clear" w:color="auto" w:fill="auto"/>
            <w:vAlign w:val="center"/>
          </w:tcPr>
          <w:p w14:paraId="6AA0E52D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sz w:val="20"/>
                <w:lang w:eastAsia="ko-KR"/>
              </w:rPr>
              <w:t>시스템S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  <w:t>/W</w:t>
            </w:r>
          </w:p>
        </w:tc>
        <w:tc>
          <w:tcPr>
            <w:tcW w:w="846" w:type="pct"/>
            <w:shd w:val="clear" w:color="auto" w:fill="auto"/>
            <w:vAlign w:val="center"/>
          </w:tcPr>
          <w:p w14:paraId="3984DDDE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6"/>
                <w:lang w:eastAsia="ko-KR"/>
              </w:rPr>
              <w:t>Cluster</w:t>
            </w:r>
          </w:p>
          <w:p w14:paraId="3940646B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  <w:t>Orchestration tool</w:t>
            </w:r>
          </w:p>
        </w:tc>
        <w:tc>
          <w:tcPr>
            <w:tcW w:w="1014" w:type="pct"/>
            <w:vMerge w:val="restart"/>
            <w:shd w:val="clear" w:color="auto" w:fill="auto"/>
            <w:vAlign w:val="center"/>
          </w:tcPr>
          <w:p w14:paraId="76591D62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 Master, Infra, Worker 노드</w:t>
            </w:r>
          </w:p>
        </w:tc>
        <w:tc>
          <w:tcPr>
            <w:tcW w:w="290" w:type="pct"/>
            <w:vMerge w:val="restart"/>
            <w:shd w:val="clear" w:color="auto" w:fill="auto"/>
            <w:vAlign w:val="center"/>
          </w:tcPr>
          <w:p w14:paraId="53C92180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vMerge w:val="restart"/>
            <w:shd w:val="clear" w:color="auto" w:fill="auto"/>
            <w:vAlign w:val="center"/>
          </w:tcPr>
          <w:p w14:paraId="661710BA" w14:textId="77777777" w:rsidR="00835FA6" w:rsidRPr="00691814" w:rsidRDefault="00835FA6" w:rsidP="00817F0C">
            <w:pPr>
              <w:widowControl w:val="0"/>
              <w:spacing w:line="192" w:lineRule="auto"/>
              <w:ind w:left="176" w:hanging="176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Openshift EE </w:t>
            </w:r>
          </w:p>
          <w:p w14:paraId="1DE9989F" w14:textId="77777777" w:rsidR="00835FA6" w:rsidRPr="00691814" w:rsidRDefault="00835FA6" w:rsidP="00817F0C">
            <w:pPr>
              <w:widowControl w:val="0"/>
              <w:spacing w:line="192" w:lineRule="auto"/>
              <w:ind w:left="176" w:hanging="176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(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Worker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노드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vCore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기준 구매)</w:t>
            </w:r>
          </w:p>
          <w:p w14:paraId="2590D891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개발  :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12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Cor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e</w:t>
            </w:r>
          </w:p>
          <w:p w14:paraId="40D0ED1F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스테이징 :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12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Cor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e</w:t>
            </w:r>
          </w:p>
          <w:p w14:paraId="2A258BD0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운영 :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24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Cor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e</w:t>
            </w:r>
          </w:p>
          <w:p w14:paraId="7D718453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 DR :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24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 Core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(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구매대상 아님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)</w:t>
            </w:r>
          </w:p>
          <w:p w14:paraId="06EE5539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맑은 고딕" w:eastAsia="맑은 고딕" w:hAnsi="맑은 고딕" w:cs="굴림" w:hint="eastAsia"/>
                <w:bCs/>
                <w:color w:val="000000" w:themeColor="text1"/>
                <w:sz w:val="16"/>
                <w:lang w:eastAsia="ko-KR"/>
              </w:rPr>
              <w:t>※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  <w:t xml:space="preserve"> OCPcarepack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6"/>
                <w:lang w:eastAsia="ko-KR"/>
              </w:rPr>
              <w:t>은 프로젝트 종료 후 구매</w:t>
            </w:r>
          </w:p>
        </w:tc>
        <w:tc>
          <w:tcPr>
            <w:tcW w:w="721" w:type="pct"/>
            <w:vAlign w:val="center"/>
          </w:tcPr>
          <w:p w14:paraId="004822EF" w14:textId="77777777" w:rsidR="00835FA6" w:rsidRPr="00691814" w:rsidRDefault="00835FA6" w:rsidP="00817F0C">
            <w:pPr>
              <w:widowControl w:val="0"/>
              <w:spacing w:line="192" w:lineRule="auto"/>
              <w:ind w:left="176" w:hanging="176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835FA6" w:rsidRPr="00691814" w14:paraId="0CE41910" w14:textId="77777777" w:rsidTr="00817F0C">
        <w:trPr>
          <w:cantSplit/>
          <w:trHeight w:val="390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064C6A51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3C97480B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  <w:t>OCPcarepack</w:t>
            </w:r>
          </w:p>
        </w:tc>
        <w:tc>
          <w:tcPr>
            <w:tcW w:w="1014" w:type="pct"/>
            <w:vMerge/>
            <w:shd w:val="clear" w:color="auto" w:fill="auto"/>
            <w:vAlign w:val="center"/>
          </w:tcPr>
          <w:p w14:paraId="12B3A4B1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vMerge/>
            <w:shd w:val="clear" w:color="auto" w:fill="auto"/>
            <w:vAlign w:val="center"/>
          </w:tcPr>
          <w:p w14:paraId="10C1D3D9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741" w:type="pct"/>
            <w:vMerge/>
            <w:shd w:val="clear" w:color="auto" w:fill="auto"/>
            <w:vAlign w:val="center"/>
          </w:tcPr>
          <w:p w14:paraId="76E8F27D" w14:textId="77777777" w:rsidR="00835FA6" w:rsidRPr="00691814" w:rsidRDefault="00835FA6" w:rsidP="00817F0C">
            <w:pPr>
              <w:widowControl w:val="0"/>
              <w:spacing w:line="192" w:lineRule="auto"/>
              <w:ind w:left="176" w:hanging="176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721" w:type="pct"/>
            <w:vAlign w:val="center"/>
          </w:tcPr>
          <w:p w14:paraId="61AB8A43" w14:textId="77777777" w:rsidR="00835FA6" w:rsidRPr="00691814" w:rsidRDefault="00835FA6" w:rsidP="00817F0C">
            <w:pPr>
              <w:widowControl w:val="0"/>
              <w:spacing w:line="192" w:lineRule="auto"/>
              <w:ind w:left="176" w:hanging="176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835FA6" w:rsidRPr="00691814" w14:paraId="1EFB19CE" w14:textId="77777777" w:rsidTr="00817F0C">
        <w:trPr>
          <w:cantSplit/>
          <w:trHeight w:val="390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25A243CB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5D0F9970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  <w:t xml:space="preserve">Redhat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6"/>
                <w:lang w:eastAsia="ko-KR"/>
              </w:rPr>
              <w:t>GPS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3A7E3D99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 전체 서버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180DDD3E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>1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66ED5203" w14:textId="77777777" w:rsidR="00835FA6" w:rsidRPr="00691814" w:rsidRDefault="00835FA6" w:rsidP="00817F0C">
            <w:pPr>
              <w:widowControl w:val="0"/>
              <w:spacing w:line="192" w:lineRule="auto"/>
              <w:ind w:left="176" w:hanging="176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Global Professional Service로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OCP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아키텍쳐 설계 및 기술 컨설팅</w:t>
            </w:r>
          </w:p>
        </w:tc>
        <w:tc>
          <w:tcPr>
            <w:tcW w:w="721" w:type="pct"/>
            <w:vAlign w:val="center"/>
          </w:tcPr>
          <w:p w14:paraId="397029A9" w14:textId="77777777" w:rsidR="00835FA6" w:rsidRPr="00691814" w:rsidRDefault="00835FA6" w:rsidP="00817F0C">
            <w:pPr>
              <w:widowControl w:val="0"/>
              <w:spacing w:line="192" w:lineRule="auto"/>
              <w:ind w:left="176" w:hanging="176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835FA6" w:rsidRPr="00691814" w14:paraId="36586990" w14:textId="77777777" w:rsidTr="00817F0C">
        <w:trPr>
          <w:cantSplit/>
          <w:trHeight w:val="390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2219AC69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4DF7F0F1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DB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>MS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3BE31B41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 xml:space="preserve">PaaS 업무 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>DB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12994DF4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1E504C1B" w14:textId="735DE81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  <w:r w:rsidR="00D034A8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DBMS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DB2</w:t>
            </w:r>
          </w:p>
        </w:tc>
        <w:tc>
          <w:tcPr>
            <w:tcW w:w="721" w:type="pct"/>
            <w:vAlign w:val="center"/>
          </w:tcPr>
          <w:p w14:paraId="09845FB5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19E3A247" w14:textId="77777777" w:rsidTr="00817F0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78D685BC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58D587FD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APM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12CED725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 xml:space="preserve">전체 서버 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(Bootstrap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서버 제외)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24205EF0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>1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08E6F562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VM서버 : Jennifer</w:t>
            </w:r>
          </w:p>
          <w:p w14:paraId="1F605C10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- PaaS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서버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: Jennifer Kubernetes</w:t>
            </w:r>
          </w:p>
        </w:tc>
        <w:tc>
          <w:tcPr>
            <w:tcW w:w="721" w:type="pct"/>
            <w:vAlign w:val="center"/>
          </w:tcPr>
          <w:p w14:paraId="4EB892C6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CC5738" w:rsidRPr="00691814" w14:paraId="7A18C63B" w14:textId="77777777" w:rsidTr="00817F0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191A8B01" w14:textId="77777777" w:rsidR="00CC5738" w:rsidRPr="00691814" w:rsidRDefault="00CC5738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2A535BB0" w14:textId="5AD88217" w:rsidR="00CC5738" w:rsidRPr="00691814" w:rsidRDefault="00CC5738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서버 모니터링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5AF13CDD" w14:textId="5FBE7A81" w:rsidR="00CC5738" w:rsidRPr="00691814" w:rsidRDefault="00CC5738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Linux</w:t>
            </w:r>
            <w:r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서버 전체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73B8C086" w14:textId="62B5CC15" w:rsidR="00CC5738" w:rsidRPr="00691814" w:rsidRDefault="00CC5738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11BED782" w14:textId="70DCA660" w:rsidR="00CC5738" w:rsidRPr="00691814" w:rsidRDefault="00CC5738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  <w:r w:rsidR="00EA1B86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Polestar</w:t>
            </w:r>
          </w:p>
        </w:tc>
        <w:tc>
          <w:tcPr>
            <w:tcW w:w="721" w:type="pct"/>
            <w:vAlign w:val="center"/>
          </w:tcPr>
          <w:p w14:paraId="615E4F65" w14:textId="0ACDD50D" w:rsidR="00CC5738" w:rsidRPr="00691814" w:rsidRDefault="00CC5738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0F951F63" w14:textId="77777777" w:rsidTr="00817F0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4CD54A4B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2D900A8B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Cache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09F15489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>IMDG hazelcast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0A44BDAD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0A2D4847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AS-IS에서 기사용중인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IMDG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 활용</w:t>
            </w:r>
          </w:p>
          <w:p w14:paraId="063A88A3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PaaS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와 IMDG서버 연결하여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Cache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데이터 적재</w:t>
            </w:r>
          </w:p>
        </w:tc>
        <w:tc>
          <w:tcPr>
            <w:tcW w:w="721" w:type="pct"/>
            <w:vAlign w:val="center"/>
          </w:tcPr>
          <w:p w14:paraId="0E989B93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184CE533" w14:textId="77777777" w:rsidTr="00817F0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66E1C94B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7EF42227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Redis Community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76CF1F30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 Worker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02EC595F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402D3866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Redis Community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버전 사용</w:t>
            </w:r>
          </w:p>
          <w:p w14:paraId="21D98550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PaaS내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Pod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로 구성</w:t>
            </w:r>
          </w:p>
          <w:p w14:paraId="30DC19E4" w14:textId="77777777" w:rsidR="00835FA6" w:rsidRPr="00691814" w:rsidRDefault="00835FA6" w:rsidP="00817F0C">
            <w:pPr>
              <w:widowControl w:val="0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PaaS내 KB스타뱅킹 전용 어드민 </w:t>
            </w:r>
          </w:p>
          <w:p w14:paraId="06DA12C7" w14:textId="77777777" w:rsidR="00835FA6" w:rsidRPr="00691814" w:rsidRDefault="00835FA6" w:rsidP="00817F0C">
            <w:pPr>
              <w:widowControl w:val="0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세션 적재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(Cache/Session)</w:t>
            </w:r>
          </w:p>
        </w:tc>
        <w:tc>
          <w:tcPr>
            <w:tcW w:w="721" w:type="pct"/>
            <w:vAlign w:val="center"/>
          </w:tcPr>
          <w:p w14:paraId="770F12B0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4FE21D2B" w14:textId="77777777" w:rsidTr="00817F0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5901815C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29CC8A3A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DB성능관리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26DFAAD0" w14:textId="70ED111D" w:rsidR="00835FA6" w:rsidRPr="00D643A2" w:rsidRDefault="00EA1B86" w:rsidP="00EA1B86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업무DB서버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6DA8BBEF" w14:textId="77777777" w:rsidR="00835FA6" w:rsidRPr="00D643A2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3CB88B04" w14:textId="28A413ED" w:rsidR="00EA1B86" w:rsidRPr="00D643A2" w:rsidRDefault="00EA1B8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 xml:space="preserve">- spaceadm </w:t>
            </w:r>
          </w:p>
          <w:p w14:paraId="7D3EBFE0" w14:textId="62B7B571" w:rsidR="00835FA6" w:rsidRPr="00D643A2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-</w:t>
            </w:r>
            <w:r w:rsidR="00EA1B86"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 xml:space="preserve"> </w:t>
            </w:r>
            <w:r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 xml:space="preserve">core </w:t>
            </w: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단위로 구매 (48</w:t>
            </w:r>
            <w:r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>core</w:t>
            </w: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)</w:t>
            </w:r>
          </w:p>
          <w:p w14:paraId="6B53DE8C" w14:textId="1E21AC0A" w:rsidR="00835FA6" w:rsidRPr="00D643A2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 xml:space="preserve">- </w:t>
            </w: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개발</w:t>
            </w:r>
            <w:r w:rsidR="00EA1B86"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 xml:space="preserve">, </w:t>
            </w: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운영Active 구매</w:t>
            </w:r>
          </w:p>
        </w:tc>
        <w:tc>
          <w:tcPr>
            <w:tcW w:w="721" w:type="pct"/>
            <w:vAlign w:val="center"/>
          </w:tcPr>
          <w:p w14:paraId="0B8D898A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835FA6" w:rsidRPr="00691814" w14:paraId="4E5B9202" w14:textId="77777777" w:rsidTr="00817F0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3085D0A4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18A1EB23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DB모니터링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16C6631A" w14:textId="63C21333" w:rsidR="00835FA6" w:rsidRPr="00D643A2" w:rsidRDefault="00EA1B8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업무 DB서버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53D49790" w14:textId="77777777" w:rsidR="00835FA6" w:rsidRPr="00D643A2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49C7F285" w14:textId="3A9F1550" w:rsidR="00EA1B86" w:rsidRPr="00D643A2" w:rsidRDefault="00EA1B8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- maxguage</w:t>
            </w:r>
          </w:p>
          <w:p w14:paraId="1DC75538" w14:textId="1E58A53E" w:rsidR="00835FA6" w:rsidRPr="00D643A2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-</w:t>
            </w:r>
            <w:r w:rsidR="00EA1B86"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 xml:space="preserve"> </w:t>
            </w:r>
            <w:r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 xml:space="preserve">core </w:t>
            </w: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단위로 구매 (32</w:t>
            </w:r>
            <w:r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>core</w:t>
            </w: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)</w:t>
            </w:r>
          </w:p>
          <w:p w14:paraId="031CFA06" w14:textId="77777777" w:rsidR="00835FA6" w:rsidRPr="00D643A2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 xml:space="preserve">- </w:t>
            </w: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운영Active</w:t>
            </w:r>
            <w:r w:rsidRPr="00D643A2"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  <w:t xml:space="preserve"> </w:t>
            </w:r>
            <w:r w:rsidRPr="00D643A2">
              <w:rPr>
                <w:rFonts w:ascii="KB금융 본문체 Light" w:eastAsia="KB금융 본문체 Light" w:hAnsi="KB금융 본문체 Light" w:hint="eastAsia"/>
                <w:color w:val="000000" w:themeColor="text1"/>
                <w:sz w:val="20"/>
                <w:lang w:eastAsia="ko-KR"/>
              </w:rPr>
              <w:t>구매</w:t>
            </w:r>
          </w:p>
        </w:tc>
        <w:tc>
          <w:tcPr>
            <w:tcW w:w="721" w:type="pct"/>
            <w:vAlign w:val="center"/>
          </w:tcPr>
          <w:p w14:paraId="09B05FE5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835FA6" w:rsidRPr="00691814" w14:paraId="147DB829" w14:textId="77777777" w:rsidTr="00817F0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29FD41F1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D78254" w14:textId="5B6F1DBC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백업솔루션</w:t>
            </w:r>
            <w:r w:rsidR="00C512ED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 (넷워커)</w:t>
            </w:r>
          </w:p>
        </w:tc>
        <w:tc>
          <w:tcPr>
            <w:tcW w:w="10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AFD12B" w14:textId="4A884149" w:rsidR="00835FA6" w:rsidRPr="00D643A2" w:rsidRDefault="00EA1B8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업무DB서버</w:t>
            </w:r>
          </w:p>
        </w:tc>
        <w:tc>
          <w:tcPr>
            <w:tcW w:w="29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F833D0" w14:textId="77777777" w:rsidR="00835FA6" w:rsidRPr="00D643A2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E8A08E" w14:textId="2F0537A9" w:rsidR="00835FA6" w:rsidRPr="00D643A2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="00EA1B86"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개발,</w:t>
            </w:r>
            <w:r w:rsidR="00EA1B86" w:rsidRPr="00D643A2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</w:t>
            </w:r>
            <w:r w:rsidR="00EA1B86"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운영</w:t>
            </w: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 구매</w:t>
            </w:r>
          </w:p>
          <w:p w14:paraId="3F645A4D" w14:textId="77777777" w:rsidR="00835FA6" w:rsidRPr="00D643A2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 SAN백업 필요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vAlign w:val="center"/>
          </w:tcPr>
          <w:p w14:paraId="07E91956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835FA6" w:rsidRPr="00691814" w14:paraId="4AAB3EBD" w14:textId="77777777" w:rsidTr="00817F0C">
        <w:trPr>
          <w:cantSplit/>
          <w:trHeight w:val="438"/>
          <w:jc w:val="right"/>
        </w:trPr>
        <w:tc>
          <w:tcPr>
            <w:tcW w:w="388" w:type="pct"/>
            <w:vMerge w:val="restar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360EAE0C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sz w:val="20"/>
                <w:lang w:eastAsia="ko-KR"/>
              </w:rPr>
              <w:t>보안</w:t>
            </w:r>
          </w:p>
          <w:p w14:paraId="6C37E231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sz w:val="20"/>
                <w:lang w:eastAsia="ko-KR"/>
              </w:rPr>
              <w:t>S/W</w:t>
            </w:r>
          </w:p>
        </w:tc>
        <w:tc>
          <w:tcPr>
            <w:tcW w:w="846" w:type="pct"/>
            <w:vMerge w:val="restar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36ED57DB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SSL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인증서</w:t>
            </w:r>
          </w:p>
        </w:tc>
        <w:tc>
          <w:tcPr>
            <w:tcW w:w="1014" w:type="pc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4A502F52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SSL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가속기</w:t>
            </w:r>
          </w:p>
        </w:tc>
        <w:tc>
          <w:tcPr>
            <w:tcW w:w="290" w:type="pc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01343090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>5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개</w:t>
            </w:r>
          </w:p>
        </w:tc>
        <w:tc>
          <w:tcPr>
            <w:tcW w:w="1741" w:type="pc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4A37BAA3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스타뱅킹 확장형웹앱 도메인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SSL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인증서</w:t>
            </w:r>
          </w:p>
          <w:p w14:paraId="56FFCD24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개발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: zstbank.kbstar.com</w:t>
            </w:r>
          </w:p>
          <w:p w14:paraId="2E6DBFC9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스테이징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: ystbank.kbstar.com</w:t>
            </w:r>
          </w:p>
          <w:p w14:paraId="43635677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운영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:  stbank.kbstar.com</w:t>
            </w:r>
          </w:p>
          <w:p w14:paraId="54F8E1E7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         stbank1.kbstar.com</w:t>
            </w:r>
          </w:p>
          <w:p w14:paraId="6AFF507A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         stbank2.kbstar.com</w:t>
            </w:r>
          </w:p>
        </w:tc>
        <w:tc>
          <w:tcPr>
            <w:tcW w:w="721" w:type="pct"/>
            <w:tcBorders>
              <w:top w:val="single" w:sz="12" w:space="0" w:color="000000" w:themeColor="text1"/>
            </w:tcBorders>
            <w:vAlign w:val="center"/>
          </w:tcPr>
          <w:p w14:paraId="5FBF584C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835FA6" w:rsidRPr="00691814" w14:paraId="6EBF7CC3" w14:textId="77777777" w:rsidTr="009E527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2692BE6A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9FB59B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0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06F7FE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SSL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가속기</w:t>
            </w:r>
          </w:p>
        </w:tc>
        <w:tc>
          <w:tcPr>
            <w:tcW w:w="29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648857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3개</w:t>
            </w:r>
          </w:p>
        </w:tc>
        <w:tc>
          <w:tcPr>
            <w:tcW w:w="174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CF4CDE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컨텐츠 다운로드용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SSL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인증서</w:t>
            </w:r>
          </w:p>
          <w:p w14:paraId="18C4C3A2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개발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: zoimg4.kbstar.com</w:t>
            </w:r>
          </w:p>
          <w:p w14:paraId="4F91CF4E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스테이징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: yoimg4.kbstar.com</w:t>
            </w:r>
          </w:p>
          <w:p w14:paraId="27CAB8AE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운영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: oimg4.kbstar.com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vAlign w:val="center"/>
          </w:tcPr>
          <w:p w14:paraId="271BC0C8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필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요</w:t>
            </w:r>
          </w:p>
        </w:tc>
      </w:tr>
      <w:tr w:rsidR="00835FA6" w:rsidRPr="00691814" w14:paraId="515A91A1" w14:textId="77777777" w:rsidTr="009E527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43224950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63614D" w14:textId="77777777" w:rsidR="00835FA6" w:rsidRPr="00973E2F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서버백신(Linux)</w:t>
            </w:r>
          </w:p>
        </w:tc>
        <w:tc>
          <w:tcPr>
            <w:tcW w:w="1014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987548" w14:textId="7993BB72" w:rsidR="00835FA6" w:rsidRPr="00895C4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개발/스테이징/운영/</w:t>
            </w:r>
            <w:r w:rsidRPr="00895C4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DR </w:t>
            </w: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서버</w:t>
            </w:r>
            <w:r w:rsidR="009E527C"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 (Linux</w:t>
            </w:r>
            <w:r w:rsidR="009E527C" w:rsidRPr="00895C4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OS</w:t>
            </w:r>
            <w:r w:rsidR="009E527C"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서버 대상)</w:t>
            </w:r>
          </w:p>
          <w:p w14:paraId="7DBBC5B1" w14:textId="78DE78BD" w:rsidR="009E527C" w:rsidRPr="00895C44" w:rsidRDefault="009E527C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  <w:p w14:paraId="09CAD0A4" w14:textId="77777777" w:rsidR="009E527C" w:rsidRPr="00895C44" w:rsidRDefault="009E527C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  <w:p w14:paraId="13D80860" w14:textId="77777777" w:rsidR="00835FA6" w:rsidRPr="00895C4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  <w:p w14:paraId="61C60DB6" w14:textId="1253617D" w:rsidR="00835FA6" w:rsidRPr="00895C4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(</w:t>
            </w:r>
            <w:r w:rsidRPr="00895C4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CoreOS</w:t>
            </w: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기반</w:t>
            </w:r>
          </w:p>
          <w:p w14:paraId="0608D9DC" w14:textId="77777777" w:rsidR="00835FA6" w:rsidRPr="00895C4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OCP </w:t>
            </w: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클러스터</w:t>
            </w:r>
            <w:r w:rsidRPr="00895C4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</w:t>
            </w: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서버 제외)</w:t>
            </w:r>
          </w:p>
          <w:p w14:paraId="1C9A7F20" w14:textId="77777777" w:rsidR="00835FA6" w:rsidRPr="00895C4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  <w:p w14:paraId="6E0BBCEC" w14:textId="77777777" w:rsidR="00835FA6" w:rsidRPr="00895C4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  <w:p w14:paraId="535BA2D1" w14:textId="77777777" w:rsidR="00835FA6" w:rsidRPr="00895C4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  <w:p w14:paraId="7D821A24" w14:textId="77777777" w:rsidR="00835FA6" w:rsidRPr="00895C4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  <w:p w14:paraId="0331DEB4" w14:textId="77777777" w:rsidR="00835FA6" w:rsidRPr="00895C4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  <w:p w14:paraId="2B394A2D" w14:textId="77777777" w:rsidR="00835FA6" w:rsidRPr="00895C4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  <w:p w14:paraId="4FDF6F53" w14:textId="77777777" w:rsidR="00835FA6" w:rsidRPr="00895C4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9BE9EDD" w14:textId="3B641692" w:rsidR="00835FA6" w:rsidRPr="00895C44" w:rsidRDefault="00973E2F" w:rsidP="009E527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  <w:t>5</w:t>
            </w:r>
            <w:r w:rsidR="009E527C" w:rsidRPr="00895C4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16"/>
                <w:lang w:eastAsia="ko-KR"/>
              </w:rPr>
              <w:t>4</w:t>
            </w:r>
            <w:r w:rsidR="00835FA6" w:rsidRPr="00895C4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16"/>
                <w:lang w:eastAsia="ko-KR"/>
              </w:rPr>
              <w:t>개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1818BE" w14:textId="77777777" w:rsidR="00835FA6" w:rsidRPr="00895C4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</w:rPr>
              <w:t>Deep Security</w:t>
            </w:r>
          </w:p>
          <w:p w14:paraId="30E16AB7" w14:textId="204C86D8" w:rsidR="00973E2F" w:rsidRPr="00895C44" w:rsidRDefault="00973E2F" w:rsidP="009E527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VM 3</w:t>
            </w:r>
            <w:r w:rsidR="009E527C" w:rsidRPr="00895C4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6</w:t>
            </w: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대, 베어메탈 18대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77D329" w14:textId="77777777" w:rsidR="00835FA6" w:rsidRPr="00895C4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필</w:t>
            </w:r>
            <w:r w:rsidRPr="00895C4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요</w:t>
            </w:r>
          </w:p>
          <w:p w14:paraId="375877DF" w14:textId="40AE98F9" w:rsidR="009E527C" w:rsidRPr="00895C44" w:rsidRDefault="009E527C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(정보보호부(</w:t>
            </w:r>
            <w:r w:rsidRPr="00895C4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P)</w:t>
            </w:r>
          </w:p>
          <w:p w14:paraId="52C7AD92" w14:textId="75062540" w:rsidR="009E527C" w:rsidRPr="00895C44" w:rsidRDefault="009E527C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일괄구매 예정)</w:t>
            </w:r>
          </w:p>
        </w:tc>
      </w:tr>
      <w:tr w:rsidR="00835FA6" w:rsidRPr="00691814" w14:paraId="27AA7A2C" w14:textId="77777777" w:rsidTr="009E527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1A91B44B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BE5CD0" w14:textId="77777777" w:rsidR="00835FA6" w:rsidRPr="00973E2F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SecureOS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FB80EA" w14:textId="77777777" w:rsidR="00835FA6" w:rsidRPr="00895C4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8D5352" w14:textId="77777777" w:rsidR="00835FA6" w:rsidRPr="00895C4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C2411C" w14:textId="77777777" w:rsidR="00835FA6" w:rsidRPr="00895C4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</w:rPr>
              <w:t>Secuve TOS</w:t>
            </w:r>
            <w:r w:rsidRPr="00895C4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  <w:t xml:space="preserve"> (</w:t>
            </w: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48C495" w14:textId="77777777" w:rsidR="00835FA6" w:rsidRPr="00895C4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17ECECEA" w14:textId="77777777" w:rsidTr="009E527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521DAEFE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CF2B47" w14:textId="77777777" w:rsidR="00835FA6" w:rsidRPr="00973E2F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서버접근통제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BC16F0" w14:textId="77777777" w:rsidR="00835FA6" w:rsidRPr="00895C4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C8CE5A" w14:textId="77777777" w:rsidR="00835FA6" w:rsidRPr="00895C4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DA13262" w14:textId="77777777" w:rsidR="00835FA6" w:rsidRPr="00895C4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</w:rPr>
              <w:t>Secuve TOS</w:t>
            </w:r>
            <w:r w:rsidRPr="00895C4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  <w:t xml:space="preserve"> (</w:t>
            </w: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168B5B" w14:textId="77777777" w:rsidR="00835FA6" w:rsidRPr="00895C4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1D7E9006" w14:textId="77777777" w:rsidTr="009E527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77499217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766853" w14:textId="77777777" w:rsidR="00835FA6" w:rsidRPr="00973E2F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</w:rPr>
              <w:t>인프라 취약성 점검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8D2E9D" w14:textId="77777777" w:rsidR="00835FA6" w:rsidRPr="00895C4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421D8B" w14:textId="77777777" w:rsidR="00835FA6" w:rsidRPr="00895C4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74358A" w14:textId="77777777" w:rsidR="00835FA6" w:rsidRPr="00895C4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</w:rPr>
              <w:t>SolidStep</w:t>
            </w:r>
            <w:r w:rsidRPr="00895C4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  <w:t xml:space="preserve"> (</w:t>
            </w: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36B305" w14:textId="77777777" w:rsidR="00835FA6" w:rsidRPr="00895C4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895C4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03E7DEAB" w14:textId="77777777" w:rsidTr="009E527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1B67FB6A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24E50D" w14:textId="77777777" w:rsidR="00835FA6" w:rsidRPr="00973E2F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</w:rPr>
              <w:t>DB접근통제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7411DE" w14:textId="77777777" w:rsidR="00835FA6" w:rsidRPr="00973E2F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DE4C17" w14:textId="77777777" w:rsidR="00835FA6" w:rsidRPr="00973E2F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19CB0C" w14:textId="77777777" w:rsidR="00835FA6" w:rsidRPr="00973E2F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</w:rPr>
              <w:t>ChakraMax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  <w:t xml:space="preserve"> (</w:t>
            </w: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8F6A24" w14:textId="77777777" w:rsidR="00835FA6" w:rsidRPr="00973E2F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3D8F3EC4" w14:textId="77777777" w:rsidTr="009E527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7155F5B3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BFBAFC" w14:textId="77777777" w:rsidR="00835FA6" w:rsidRPr="00973E2F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</w:rPr>
              <w:t>DB암호화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74F8D7" w14:textId="77777777" w:rsidR="00835FA6" w:rsidRPr="00973E2F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7B18C9" w14:textId="77777777" w:rsidR="00835FA6" w:rsidRPr="00973E2F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72B834" w14:textId="77777777" w:rsidR="00835FA6" w:rsidRPr="00973E2F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</w:rPr>
              <w:t>BA-SCP Agent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  <w:t xml:space="preserve"> (</w:t>
            </w: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16CFF" w14:textId="77777777" w:rsidR="00835FA6" w:rsidRPr="00973E2F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3E167C7C" w14:textId="77777777" w:rsidTr="009E527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3B67ADA9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7DF8AD" w14:textId="77777777" w:rsidR="00835FA6" w:rsidRPr="00973E2F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sz w:val="20"/>
                <w:szCs w:val="22"/>
              </w:rPr>
              <w:t>소스코드진단도구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B9B4E0" w14:textId="77777777" w:rsidR="00835FA6" w:rsidRPr="00973E2F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5CDFC7" w14:textId="77777777" w:rsidR="00835FA6" w:rsidRPr="00973E2F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018612" w14:textId="77777777" w:rsidR="00835FA6" w:rsidRPr="00973E2F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22"/>
              </w:rPr>
              <w:t xml:space="preserve">Sparrow 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  <w:t>(</w:t>
            </w: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8143E6" w14:textId="77777777" w:rsidR="00835FA6" w:rsidRPr="00973E2F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07543B12" w14:textId="77777777" w:rsidTr="009E527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7FB28825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1DF13E" w14:textId="77777777" w:rsidR="00835FA6" w:rsidRPr="00973E2F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Cs w:val="22"/>
              </w:rPr>
              <w:t>시스템 계정관리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BCD6D4" w14:textId="77777777" w:rsidR="00835FA6" w:rsidRPr="00973E2F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8A4DDE" w14:textId="77777777" w:rsidR="00835FA6" w:rsidRPr="00973E2F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9DA2918" w14:textId="77777777" w:rsidR="00835FA6" w:rsidRPr="00973E2F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22"/>
              </w:rPr>
              <w:t xml:space="preserve">NETS-IM 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  <w:t>(</w:t>
            </w: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6769D7" w14:textId="77777777" w:rsidR="00835FA6" w:rsidRPr="00973E2F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4C2E63E6" w14:textId="77777777" w:rsidTr="009E527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456ACC79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331ADF" w14:textId="77777777" w:rsidR="00835FA6" w:rsidRPr="00973E2F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Cs w:val="22"/>
              </w:rPr>
              <w:t>패스워드 변경관리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9A997B" w14:textId="77777777" w:rsidR="00835FA6" w:rsidRPr="00973E2F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FECD8F" w14:textId="77777777" w:rsidR="00835FA6" w:rsidRPr="00973E2F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20EAE6" w14:textId="77777777" w:rsidR="00835FA6" w:rsidRPr="00973E2F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22"/>
              </w:rPr>
              <w:t>APPM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22"/>
              </w:rPr>
              <w:t xml:space="preserve"> 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  <w:t>(</w:t>
            </w: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E04E73" w14:textId="77777777" w:rsidR="00835FA6" w:rsidRPr="00973E2F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59F2807D" w14:textId="77777777" w:rsidTr="009E527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2ABB4B64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481730" w14:textId="77777777" w:rsidR="00835FA6" w:rsidRPr="00973E2F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Cs w:val="22"/>
              </w:rPr>
              <w:t>통합인증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AE80CD" w14:textId="77777777" w:rsidR="00835FA6" w:rsidRPr="00973E2F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9015C2" w14:textId="77777777" w:rsidR="00835FA6" w:rsidRPr="00973E2F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D9F92CA" w14:textId="77777777" w:rsidR="00835FA6" w:rsidRPr="00973E2F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22"/>
              </w:rPr>
              <w:t>SSO iSign+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22"/>
              </w:rPr>
              <w:t xml:space="preserve"> 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  <w:t>(</w:t>
            </w: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F04A9" w14:textId="77777777" w:rsidR="00835FA6" w:rsidRPr="00973E2F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29B2A338" w14:textId="77777777" w:rsidTr="009E527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473824FC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FEFAEC3" w14:textId="77777777" w:rsidR="00835FA6" w:rsidRPr="00973E2F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Cs w:val="22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Cs w:val="22"/>
              </w:rPr>
              <w:t>키관리시스템</w:t>
            </w:r>
          </w:p>
          <w:p w14:paraId="3910592A" w14:textId="77777777" w:rsidR="00835FA6" w:rsidRPr="00973E2F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Cs w:val="22"/>
              </w:rPr>
              <w:t>(KMS)</w:t>
            </w:r>
          </w:p>
        </w:tc>
        <w:tc>
          <w:tcPr>
            <w:tcW w:w="101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39706E" w14:textId="77777777" w:rsidR="00835FA6" w:rsidRPr="00973E2F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9B1371" w14:textId="77777777" w:rsidR="00835FA6" w:rsidRPr="00973E2F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45839C" w14:textId="77777777" w:rsidR="00835FA6" w:rsidRPr="00973E2F" w:rsidRDefault="00835FA6" w:rsidP="00817F0C">
            <w:pPr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22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22"/>
              </w:rPr>
              <w:t xml:space="preserve">D'Amo </w:t>
            </w:r>
          </w:p>
          <w:p w14:paraId="32D6BBEF" w14:textId="77777777" w:rsidR="00835FA6" w:rsidRPr="00973E2F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22"/>
              </w:rPr>
              <w:t>SG-KMS 2200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22"/>
              </w:rPr>
              <w:t xml:space="preserve"> 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  <w:t>(</w:t>
            </w: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48581" w14:textId="77777777" w:rsidR="00835FA6" w:rsidRPr="00973E2F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7F1B00BE" w14:textId="77777777" w:rsidTr="009E527C">
        <w:trPr>
          <w:cantSplit/>
          <w:trHeight w:val="438"/>
          <w:jc w:val="right"/>
        </w:trPr>
        <w:tc>
          <w:tcPr>
            <w:tcW w:w="388" w:type="pct"/>
            <w:vMerge/>
            <w:tcBorders>
              <w:bottom w:val="single" w:sz="12" w:space="0" w:color="000000" w:themeColor="text1"/>
            </w:tcBorders>
            <w:shd w:val="clear" w:color="auto" w:fill="auto"/>
            <w:vAlign w:val="center"/>
          </w:tcPr>
          <w:p w14:paraId="452C70D6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top w:val="single" w:sz="4" w:space="0" w:color="auto"/>
              <w:bottom w:val="single" w:sz="12" w:space="0" w:color="000000" w:themeColor="text1"/>
            </w:tcBorders>
            <w:shd w:val="clear" w:color="auto" w:fill="auto"/>
            <w:vAlign w:val="center"/>
          </w:tcPr>
          <w:p w14:paraId="54F1A53F" w14:textId="77777777" w:rsidR="00835FA6" w:rsidRPr="00973E2F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Cs w:val="22"/>
              </w:rPr>
              <w:t>개인정보 유출탐지</w:t>
            </w:r>
          </w:p>
        </w:tc>
        <w:tc>
          <w:tcPr>
            <w:tcW w:w="1014" w:type="pct"/>
            <w:vMerge/>
            <w:tcBorders>
              <w:top w:val="single" w:sz="4" w:space="0" w:color="auto"/>
              <w:bottom w:val="single" w:sz="12" w:space="0" w:color="000000" w:themeColor="text1"/>
            </w:tcBorders>
            <w:shd w:val="clear" w:color="auto" w:fill="auto"/>
            <w:vAlign w:val="center"/>
          </w:tcPr>
          <w:p w14:paraId="555D441E" w14:textId="77777777" w:rsidR="00835FA6" w:rsidRPr="00973E2F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290" w:type="pct"/>
            <w:tcBorders>
              <w:top w:val="single" w:sz="4" w:space="0" w:color="auto"/>
              <w:bottom w:val="single" w:sz="12" w:space="0" w:color="000000" w:themeColor="text1"/>
            </w:tcBorders>
            <w:shd w:val="clear" w:color="auto" w:fill="auto"/>
            <w:vAlign w:val="center"/>
          </w:tcPr>
          <w:p w14:paraId="760B11C1" w14:textId="77777777" w:rsidR="00835FA6" w:rsidRPr="00973E2F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4" w:space="0" w:color="auto"/>
              <w:bottom w:val="single" w:sz="12" w:space="0" w:color="000000" w:themeColor="text1"/>
            </w:tcBorders>
            <w:shd w:val="clear" w:color="auto" w:fill="auto"/>
            <w:vAlign w:val="center"/>
          </w:tcPr>
          <w:p w14:paraId="21B517AB" w14:textId="77777777" w:rsidR="00835FA6" w:rsidRPr="00973E2F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22"/>
              </w:rPr>
              <w:t>Recon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22"/>
              </w:rPr>
              <w:t xml:space="preserve"> </w:t>
            </w:r>
            <w:r w:rsidRPr="00973E2F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</w:rPr>
              <w:t>(</w:t>
            </w: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Site 라이선스)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12" w:space="0" w:color="000000" w:themeColor="text1"/>
            </w:tcBorders>
            <w:vAlign w:val="center"/>
          </w:tcPr>
          <w:p w14:paraId="3B59CD05" w14:textId="77777777" w:rsidR="00835FA6" w:rsidRPr="00973E2F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73E2F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5CA03712" w14:textId="77777777" w:rsidTr="00817F0C">
        <w:trPr>
          <w:cantSplit/>
          <w:trHeight w:val="438"/>
          <w:jc w:val="right"/>
        </w:trPr>
        <w:tc>
          <w:tcPr>
            <w:tcW w:w="388" w:type="pct"/>
            <w:vMerge w:val="restar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49F8879D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sz w:val="20"/>
                <w:lang w:eastAsia="ko-KR"/>
              </w:rPr>
              <w:t>업무</w:t>
            </w:r>
          </w:p>
          <w:p w14:paraId="5E775EFC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  <w:t>S/W</w:t>
            </w:r>
          </w:p>
        </w:tc>
        <w:tc>
          <w:tcPr>
            <w:tcW w:w="846" w:type="pc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2483D84B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API</w:t>
            </w:r>
          </w:p>
          <w:p w14:paraId="710D7A8D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Gateway</w:t>
            </w:r>
          </w:p>
        </w:tc>
        <w:tc>
          <w:tcPr>
            <w:tcW w:w="1014" w:type="pc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2D23741A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PaaS Worker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4429CD1B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12AE5F7A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PaaS Worker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노드내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Pod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구성</w:t>
            </w:r>
          </w:p>
          <w:p w14:paraId="4691768E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KBaaS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API Gateway</w:t>
            </w:r>
          </w:p>
        </w:tc>
        <w:tc>
          <w:tcPr>
            <w:tcW w:w="721" w:type="pct"/>
            <w:tcBorders>
              <w:top w:val="single" w:sz="12" w:space="0" w:color="000000" w:themeColor="text1"/>
            </w:tcBorders>
            <w:vAlign w:val="center"/>
          </w:tcPr>
          <w:p w14:paraId="557DF802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72C9D2B1" w14:textId="77777777" w:rsidTr="00817F0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096D9F49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4D845CA8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Service Mesh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69E36827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 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541F992D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5B443A99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Openshift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operator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제공</w:t>
            </w:r>
          </w:p>
          <w:p w14:paraId="6388E4F5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 Istio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</w:t>
            </w:r>
          </w:p>
          <w:p w14:paraId="15C481FE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(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Discovery/Registry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,</w:t>
            </w:r>
          </w:p>
          <w:p w14:paraId="2EBBB1D6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Load Balancer, Circuit Breaker)</w:t>
            </w:r>
          </w:p>
        </w:tc>
        <w:tc>
          <w:tcPr>
            <w:tcW w:w="721" w:type="pct"/>
            <w:vAlign w:val="center"/>
          </w:tcPr>
          <w:p w14:paraId="71A219EF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08210A" w:rsidRPr="00691814" w14:paraId="25067E23" w14:textId="77777777" w:rsidTr="00817F0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44A2D54F" w14:textId="77777777" w:rsidR="0008210A" w:rsidRPr="00691814" w:rsidRDefault="0008210A" w:rsidP="0008210A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35DE113D" w14:textId="60C39A2D" w:rsidR="0008210A" w:rsidRPr="00691814" w:rsidRDefault="0008210A" w:rsidP="0008210A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Tracing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23482D53" w14:textId="4AFE883D" w:rsidR="0008210A" w:rsidRPr="00691814" w:rsidRDefault="0008210A" w:rsidP="0008210A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22FF8CAA" w14:textId="21BD6879" w:rsidR="0008210A" w:rsidRPr="00691814" w:rsidRDefault="0008210A" w:rsidP="0008210A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7A5DBB67" w14:textId="77777777" w:rsidR="0008210A" w:rsidRPr="009E527C" w:rsidRDefault="0008210A" w:rsidP="0008210A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- 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 xml:space="preserve">Openshift Operator 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>제공</w:t>
            </w:r>
          </w:p>
          <w:p w14:paraId="40C4227C" w14:textId="78EB4943" w:rsidR="0008210A" w:rsidRPr="00691814" w:rsidRDefault="0008210A" w:rsidP="0008210A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- 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Jaeger, Kiali</w:t>
            </w:r>
          </w:p>
        </w:tc>
        <w:tc>
          <w:tcPr>
            <w:tcW w:w="721" w:type="pct"/>
            <w:vAlign w:val="center"/>
          </w:tcPr>
          <w:p w14:paraId="3F6BC8E3" w14:textId="75669070" w:rsidR="0008210A" w:rsidRPr="00691814" w:rsidRDefault="0008210A" w:rsidP="0008210A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030E2C12" w14:textId="77777777" w:rsidTr="00817F0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43A4CDA8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24727B87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업무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Framework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56F9A72F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PaaS Worker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428F984E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19D2C733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- KB One Framework </w:t>
            </w:r>
          </w:p>
          <w:p w14:paraId="4630A15B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- SpringBoot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기반</w:t>
            </w:r>
          </w:p>
        </w:tc>
        <w:tc>
          <w:tcPr>
            <w:tcW w:w="721" w:type="pct"/>
            <w:vAlign w:val="center"/>
          </w:tcPr>
          <w:p w14:paraId="52AAF1E1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12DC1D69" w14:textId="77777777" w:rsidTr="00817F0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51BD4E28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666C4766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어드민</w:t>
            </w:r>
          </w:p>
          <w:p w14:paraId="62FBEFFD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WEB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7632B83D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 Worker 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12D2FB9E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430B8ED3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- Ngin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x</w:t>
            </w:r>
          </w:p>
          <w:p w14:paraId="2D7317DC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스타뱅킹 전용 어드민(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4Star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어드민)</w:t>
            </w:r>
          </w:p>
          <w:p w14:paraId="33671948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WEB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서버</w:t>
            </w:r>
          </w:p>
        </w:tc>
        <w:tc>
          <w:tcPr>
            <w:tcW w:w="721" w:type="pct"/>
            <w:vAlign w:val="center"/>
          </w:tcPr>
          <w:p w14:paraId="1541A824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2378FE0C" w14:textId="77777777" w:rsidTr="00817F0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2160FEB1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vMerge w:val="restart"/>
            <w:shd w:val="clear" w:color="auto" w:fill="auto"/>
            <w:vAlign w:val="center"/>
          </w:tcPr>
          <w:p w14:paraId="211792F6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Message</w:t>
            </w:r>
          </w:p>
          <w:p w14:paraId="206DA5DC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Broker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2980AF22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 Worker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48CB6665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3E240FA0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Rabbit MQ Community</w:t>
            </w:r>
          </w:p>
          <w:p w14:paraId="08784C4A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- PaaS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 Worker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노드에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Config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 배포 용도</w:t>
            </w:r>
          </w:p>
        </w:tc>
        <w:tc>
          <w:tcPr>
            <w:tcW w:w="721" w:type="pct"/>
            <w:vAlign w:val="center"/>
          </w:tcPr>
          <w:p w14:paraId="0A135A39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25071065" w14:textId="77777777" w:rsidTr="00817F0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73B6D4D1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vMerge/>
            <w:shd w:val="clear" w:color="auto" w:fill="auto"/>
            <w:vAlign w:val="center"/>
          </w:tcPr>
          <w:p w14:paraId="480F5A8C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</w:p>
        </w:tc>
        <w:tc>
          <w:tcPr>
            <w:tcW w:w="1014" w:type="pct"/>
            <w:shd w:val="clear" w:color="auto" w:fill="auto"/>
            <w:vAlign w:val="center"/>
          </w:tcPr>
          <w:p w14:paraId="10119A2F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Kafka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 xml:space="preserve">서버 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>(VM)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0E54B114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621A01FD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Kafka Community</w:t>
            </w:r>
          </w:p>
          <w:p w14:paraId="1ACB29D1" w14:textId="47AF8180" w:rsidR="00835FA6" w:rsidRPr="00691814" w:rsidRDefault="00835FA6" w:rsidP="00E45324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="00E4532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어플리케이션 로그 적재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 업무 </w:t>
            </w:r>
          </w:p>
        </w:tc>
        <w:tc>
          <w:tcPr>
            <w:tcW w:w="721" w:type="pct"/>
            <w:vAlign w:val="center"/>
          </w:tcPr>
          <w:p w14:paraId="7F1007C5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796E652C" w14:textId="77777777" w:rsidTr="00817F0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1B0CC80A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5462D6D6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Monitoring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6ED8BA36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0B6CAE18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635F8796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 xml:space="preserve">Openshift Operator </w:t>
            </w: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제공</w:t>
            </w:r>
          </w:p>
          <w:p w14:paraId="62E18086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Prometheus, Grafana</w:t>
            </w:r>
          </w:p>
        </w:tc>
        <w:tc>
          <w:tcPr>
            <w:tcW w:w="721" w:type="pct"/>
            <w:vAlign w:val="center"/>
          </w:tcPr>
          <w:p w14:paraId="000C7843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2676606D" w14:textId="77777777" w:rsidTr="00817F0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70E4AE1C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0FF86BD3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Infra</w:t>
            </w:r>
          </w:p>
          <w:p w14:paraId="484D36AC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Logging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55374717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44AF18B1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0C532841" w14:textId="77777777" w:rsidR="00835FA6" w:rsidRPr="009E527C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- 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 xml:space="preserve">Openshift Operator 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>제공</w:t>
            </w:r>
          </w:p>
          <w:p w14:paraId="6D3BF2F1" w14:textId="77777777" w:rsidR="00835FA6" w:rsidRPr="009E527C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>-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 xml:space="preserve"> PaaS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내 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Infra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>성 로그 수집/적재</w:t>
            </w:r>
          </w:p>
          <w:p w14:paraId="2FE403A2" w14:textId="77777777" w:rsidR="00835FA6" w:rsidRPr="009E527C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- 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 xml:space="preserve">EFK 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스택 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(ElasticSearch, FluentD, Kibana)</w:t>
            </w:r>
          </w:p>
        </w:tc>
        <w:tc>
          <w:tcPr>
            <w:tcW w:w="721" w:type="pct"/>
            <w:vAlign w:val="center"/>
          </w:tcPr>
          <w:p w14:paraId="596C2FE6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8"/>
                <w:szCs w:val="18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1E9A88FA" w14:textId="77777777" w:rsidTr="00817F0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265DEF38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7CAF04F7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Application</w:t>
            </w:r>
          </w:p>
          <w:p w14:paraId="615E7ED3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Logging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013451AD" w14:textId="77777777" w:rsidR="00835FA6" w:rsidRPr="00691814" w:rsidRDefault="00835FA6" w:rsidP="009E527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 xml:space="preserve">Application 로깅 서버 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>(VM)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4F2E1856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366887D1" w14:textId="77777777" w:rsidR="00835FA6" w:rsidRPr="009E527C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 xml:space="preserve">- EFK 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스택 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 xml:space="preserve">(Community 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>버전)</w:t>
            </w:r>
          </w:p>
          <w:p w14:paraId="632F236E" w14:textId="77777777" w:rsidR="00835FA6" w:rsidRPr="009E527C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 xml:space="preserve">- Infra 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로그는 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PaaS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>내부에 적재하고,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 xml:space="preserve"> Application 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로그는 별도 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VM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>서버에 적재</w:t>
            </w:r>
          </w:p>
        </w:tc>
        <w:tc>
          <w:tcPr>
            <w:tcW w:w="721" w:type="pct"/>
            <w:vAlign w:val="center"/>
          </w:tcPr>
          <w:p w14:paraId="226F303E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8"/>
                <w:szCs w:val="18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-</w:t>
            </w:r>
          </w:p>
        </w:tc>
      </w:tr>
      <w:tr w:rsidR="00835FA6" w:rsidRPr="00691814" w14:paraId="4EB0D362" w14:textId="77777777" w:rsidTr="00817F0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2985991E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054FD384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CI/CD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62722A98" w14:textId="77777777" w:rsidR="00835FA6" w:rsidRPr="00691814" w:rsidRDefault="00835FA6" w:rsidP="00817F0C">
            <w:pPr>
              <w:widowControl w:val="0"/>
              <w:spacing w:line="192" w:lineRule="auto"/>
              <w:jc w:val="both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IQ+</w:t>
            </w:r>
            <w:r w:rsidRPr="00691814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서버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50D8F989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2EE9E153" w14:textId="77777777" w:rsidR="00835FA6" w:rsidRPr="009E527C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- </w:t>
            </w: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 xml:space="preserve">SCM : </w:t>
            </w:r>
            <w:r w:rsidRPr="009E527C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>Gitlab</w:t>
            </w:r>
          </w:p>
          <w:p w14:paraId="5D75FDD9" w14:textId="77777777" w:rsidR="00835FA6" w:rsidRPr="009E527C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- Build : Gradle</w:t>
            </w:r>
          </w:p>
          <w:p w14:paraId="12985FBA" w14:textId="77777777" w:rsidR="00835FA6" w:rsidRPr="009E527C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- Library Repository : Nexus</w:t>
            </w:r>
          </w:p>
          <w:p w14:paraId="7A9D19A4" w14:textId="77777777" w:rsidR="00835FA6" w:rsidRPr="009E527C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- Container Image Registry : Habor</w:t>
            </w:r>
          </w:p>
          <w:p w14:paraId="77ED95D2" w14:textId="77777777" w:rsidR="00835FA6" w:rsidRPr="00691814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18"/>
                <w:szCs w:val="18"/>
                <w:lang w:eastAsia="ko-KR"/>
              </w:rPr>
            </w:pPr>
            <w:r w:rsidRPr="009E527C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- CI/CD : Jenkins</w:t>
            </w:r>
          </w:p>
        </w:tc>
        <w:tc>
          <w:tcPr>
            <w:tcW w:w="721" w:type="pct"/>
            <w:vAlign w:val="center"/>
          </w:tcPr>
          <w:p w14:paraId="70999332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8"/>
                <w:szCs w:val="18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8"/>
                <w:szCs w:val="18"/>
                <w:lang w:eastAsia="ko-KR"/>
              </w:rPr>
              <w:t>-</w:t>
            </w:r>
          </w:p>
        </w:tc>
      </w:tr>
      <w:tr w:rsidR="00835FA6" w:rsidRPr="00691814" w14:paraId="4BDF6878" w14:textId="77777777" w:rsidTr="00817F0C">
        <w:trPr>
          <w:cantSplit/>
          <w:trHeight w:val="438"/>
          <w:jc w:val="right"/>
        </w:trPr>
        <w:tc>
          <w:tcPr>
            <w:tcW w:w="388" w:type="pct"/>
            <w:vMerge/>
            <w:shd w:val="clear" w:color="auto" w:fill="auto"/>
            <w:vAlign w:val="center"/>
          </w:tcPr>
          <w:p w14:paraId="70AA37EE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shd w:val="clear" w:color="auto" w:fill="auto"/>
            <w:vAlign w:val="center"/>
          </w:tcPr>
          <w:p w14:paraId="4D30A3CA" w14:textId="77777777" w:rsidR="00835FA6" w:rsidRPr="00D643A2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파일전송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5E085FD0" w14:textId="77777777" w:rsidR="00835FA6" w:rsidRPr="00D643A2" w:rsidRDefault="00835FA6" w:rsidP="00817F0C">
            <w:pPr>
              <w:widowControl w:val="0"/>
              <w:spacing w:line="192" w:lineRule="auto"/>
              <w:jc w:val="both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</w:t>
            </w:r>
            <w:r w:rsidRPr="00D643A2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노드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025089D4" w14:textId="77777777" w:rsidR="00835FA6" w:rsidRPr="00D643A2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shd w:val="clear" w:color="auto" w:fill="auto"/>
            <w:vAlign w:val="center"/>
          </w:tcPr>
          <w:p w14:paraId="1E30B2A6" w14:textId="77777777" w:rsidR="00835FA6" w:rsidRPr="00D643A2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- </w:t>
            </w:r>
            <w:r w:rsidRPr="00D643A2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Mtrack</w:t>
            </w:r>
          </w:p>
          <w:p w14:paraId="66C446A1" w14:textId="3337481B" w:rsidR="009E527C" w:rsidRPr="00D643A2" w:rsidRDefault="009E527C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18"/>
                <w:szCs w:val="18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-</w:t>
            </w: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 서버간 파일전송</w:t>
            </w:r>
          </w:p>
        </w:tc>
        <w:tc>
          <w:tcPr>
            <w:tcW w:w="721" w:type="pct"/>
            <w:vAlign w:val="center"/>
          </w:tcPr>
          <w:p w14:paraId="12D68CAC" w14:textId="6F2763A2" w:rsidR="00835FA6" w:rsidRPr="00691814" w:rsidRDefault="003A6B28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8"/>
                <w:szCs w:val="18"/>
                <w:lang w:eastAsia="ko-KR"/>
              </w:rPr>
              <w:t>-</w:t>
            </w:r>
          </w:p>
        </w:tc>
      </w:tr>
      <w:tr w:rsidR="00835FA6" w:rsidRPr="00691814" w14:paraId="53B05BFB" w14:textId="77777777" w:rsidTr="00817F0C">
        <w:trPr>
          <w:cantSplit/>
          <w:trHeight w:val="438"/>
          <w:jc w:val="right"/>
        </w:trPr>
        <w:tc>
          <w:tcPr>
            <w:tcW w:w="388" w:type="pct"/>
            <w:vMerge/>
            <w:tcBorders>
              <w:bottom w:val="single" w:sz="18" w:space="0" w:color="000000" w:themeColor="text1"/>
            </w:tcBorders>
            <w:shd w:val="clear" w:color="auto" w:fill="auto"/>
            <w:vAlign w:val="center"/>
          </w:tcPr>
          <w:p w14:paraId="442F1C46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5C8717" w14:textId="77777777" w:rsidR="00835FA6" w:rsidRPr="00D643A2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CDC솔루션</w:t>
            </w:r>
          </w:p>
        </w:tc>
        <w:tc>
          <w:tcPr>
            <w:tcW w:w="10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B75925" w14:textId="77777777" w:rsidR="00835FA6" w:rsidRPr="00D643A2" w:rsidRDefault="00835FA6" w:rsidP="00817F0C">
            <w:pPr>
              <w:widowControl w:val="0"/>
              <w:spacing w:line="192" w:lineRule="auto"/>
              <w:jc w:val="both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IIDR</w:t>
            </w:r>
          </w:p>
        </w:tc>
        <w:tc>
          <w:tcPr>
            <w:tcW w:w="29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E3A778" w14:textId="77777777" w:rsidR="00835FA6" w:rsidRPr="00D643A2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9CAE4B" w14:textId="77777777" w:rsidR="00835FA6" w:rsidRPr="00D643A2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18"/>
                <w:szCs w:val="18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 xml:space="preserve">- </w:t>
            </w:r>
            <w:r w:rsidRPr="00D643A2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  <w:t>DB</w:t>
            </w: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동기화 솔루션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vAlign w:val="center"/>
          </w:tcPr>
          <w:p w14:paraId="37D724ED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8"/>
                <w:szCs w:val="18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8"/>
                <w:szCs w:val="18"/>
                <w:lang w:eastAsia="ko-KR"/>
              </w:rPr>
              <w:t>-</w:t>
            </w:r>
          </w:p>
        </w:tc>
      </w:tr>
      <w:tr w:rsidR="00835FA6" w:rsidRPr="00691814" w14:paraId="0DAB6F92" w14:textId="77777777" w:rsidTr="00817F0C">
        <w:trPr>
          <w:cantSplit/>
          <w:trHeight w:val="438"/>
          <w:jc w:val="right"/>
        </w:trPr>
        <w:tc>
          <w:tcPr>
            <w:tcW w:w="388" w:type="pct"/>
            <w:vMerge/>
            <w:tcBorders>
              <w:bottom w:val="single" w:sz="18" w:space="0" w:color="000000" w:themeColor="text1"/>
            </w:tcBorders>
            <w:shd w:val="clear" w:color="auto" w:fill="auto"/>
            <w:vAlign w:val="center"/>
          </w:tcPr>
          <w:p w14:paraId="2FC59BC1" w14:textId="77777777" w:rsidR="00835FA6" w:rsidRPr="00691814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bCs/>
                <w:sz w:val="20"/>
                <w:lang w:eastAsia="ko-KR"/>
              </w:rPr>
            </w:pPr>
          </w:p>
        </w:tc>
        <w:tc>
          <w:tcPr>
            <w:tcW w:w="846" w:type="pct"/>
            <w:tcBorders>
              <w:bottom w:val="single" w:sz="18" w:space="0" w:color="000000" w:themeColor="text1"/>
            </w:tcBorders>
            <w:shd w:val="clear" w:color="auto" w:fill="auto"/>
            <w:vAlign w:val="center"/>
          </w:tcPr>
          <w:p w14:paraId="4AF50059" w14:textId="77777777" w:rsidR="00835FA6" w:rsidRPr="00D643A2" w:rsidRDefault="00835FA6" w:rsidP="00817F0C">
            <w:pPr>
              <w:widowControl w:val="0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lang w:eastAsia="ko-KR"/>
              </w:rPr>
              <w:t>배치 작업관리</w:t>
            </w:r>
          </w:p>
        </w:tc>
        <w:tc>
          <w:tcPr>
            <w:tcW w:w="1014" w:type="pct"/>
            <w:tcBorders>
              <w:bottom w:val="single" w:sz="18" w:space="0" w:color="000000" w:themeColor="text1"/>
            </w:tcBorders>
            <w:shd w:val="clear" w:color="auto" w:fill="auto"/>
            <w:vAlign w:val="center"/>
          </w:tcPr>
          <w:p w14:paraId="341B29E1" w14:textId="02F71110" w:rsidR="00835FA6" w:rsidRPr="00D643A2" w:rsidRDefault="00AB1889" w:rsidP="00AB1889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PaaS</w:t>
            </w:r>
            <w:r w:rsidRPr="00D643A2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 xml:space="preserve">서버내 배치 호출을 위한 배치 호출용 </w:t>
            </w:r>
            <w:r w:rsidRPr="00D643A2"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  <w:t>G/W</w:t>
            </w: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서버</w:t>
            </w:r>
            <w:r w:rsidR="00835FA6"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 xml:space="preserve"> </w:t>
            </w:r>
          </w:p>
        </w:tc>
        <w:tc>
          <w:tcPr>
            <w:tcW w:w="290" w:type="pct"/>
            <w:tcBorders>
              <w:bottom w:val="single" w:sz="18" w:space="0" w:color="000000" w:themeColor="text1"/>
            </w:tcBorders>
            <w:shd w:val="clear" w:color="auto" w:fill="auto"/>
            <w:vAlign w:val="center"/>
          </w:tcPr>
          <w:p w14:paraId="11226486" w14:textId="77777777" w:rsidR="00835FA6" w:rsidRPr="00D643A2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bCs/>
                <w:color w:val="000000" w:themeColor="text1"/>
                <w:sz w:val="20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bCs/>
                <w:color w:val="000000" w:themeColor="text1"/>
                <w:sz w:val="20"/>
                <w:lang w:eastAsia="ko-KR"/>
              </w:rPr>
              <w:t>1식</w:t>
            </w:r>
          </w:p>
        </w:tc>
        <w:tc>
          <w:tcPr>
            <w:tcW w:w="1741" w:type="pct"/>
            <w:tcBorders>
              <w:bottom w:val="single" w:sz="18" w:space="0" w:color="000000" w:themeColor="text1"/>
            </w:tcBorders>
            <w:shd w:val="clear" w:color="auto" w:fill="auto"/>
            <w:vAlign w:val="center"/>
          </w:tcPr>
          <w:p w14:paraId="6F771C9A" w14:textId="77777777" w:rsidR="00835FA6" w:rsidRPr="00D643A2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- Control-M</w:t>
            </w: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>을 통한 배치 자동화</w:t>
            </w:r>
          </w:p>
          <w:p w14:paraId="47913B6D" w14:textId="77777777" w:rsidR="00835FA6" w:rsidRPr="00D643A2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>- 운영만 구매</w:t>
            </w:r>
          </w:p>
          <w:p w14:paraId="29A1ABA0" w14:textId="1E315EFF" w:rsidR="00835FA6" w:rsidRPr="00D643A2" w:rsidRDefault="00835FA6" w:rsidP="00817F0C">
            <w:pPr>
              <w:widowControl w:val="0"/>
              <w:spacing w:line="192" w:lineRule="auto"/>
              <w:rPr>
                <w:rFonts w:ascii="KB금융 본문체 Light" w:eastAsia="KB금융 본문체 Light" w:hAnsi="KB금융 본문체 Light" w:cs="굴림"/>
                <w:color w:val="000000" w:themeColor="text1"/>
                <w:sz w:val="18"/>
                <w:szCs w:val="18"/>
                <w:lang w:eastAsia="ko-KR"/>
              </w:rPr>
            </w:pP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- 배치 호출용 </w:t>
            </w:r>
            <w:r w:rsidRPr="00D643A2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G/W</w:t>
            </w: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서버 </w:t>
            </w:r>
            <w:r w:rsidRPr="00D643A2">
              <w:rPr>
                <w:rFonts w:ascii="KB금융 본문체 Light" w:eastAsia="KB금융 본문체 Light" w:hAnsi="KB금융 본문체 Light" w:cs="굴림"/>
                <w:color w:val="000000" w:themeColor="text1"/>
                <w:sz w:val="20"/>
                <w:szCs w:val="18"/>
                <w:lang w:eastAsia="ko-KR"/>
              </w:rPr>
              <w:t>2</w:t>
            </w:r>
            <w:r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>대에 모두 설치</w:t>
            </w:r>
            <w:r w:rsidR="00AB1889" w:rsidRPr="00D643A2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20"/>
                <w:szCs w:val="18"/>
                <w:lang w:eastAsia="ko-KR"/>
              </w:rPr>
              <w:t xml:space="preserve"> (이중화)</w:t>
            </w:r>
          </w:p>
        </w:tc>
        <w:tc>
          <w:tcPr>
            <w:tcW w:w="721" w:type="pct"/>
            <w:tcBorders>
              <w:bottom w:val="single" w:sz="18" w:space="0" w:color="000000" w:themeColor="text1"/>
            </w:tcBorders>
            <w:vAlign w:val="center"/>
          </w:tcPr>
          <w:p w14:paraId="3A41E999" w14:textId="77777777" w:rsidR="00835FA6" w:rsidRPr="00691814" w:rsidRDefault="00835FA6" w:rsidP="00817F0C">
            <w:pPr>
              <w:widowControl w:val="0"/>
              <w:spacing w:line="192" w:lineRule="auto"/>
              <w:jc w:val="center"/>
              <w:rPr>
                <w:rFonts w:ascii="KB금융 본문체 Light" w:eastAsia="KB금융 본문체 Light" w:hAnsi="KB금융 본문체 Light" w:cs="굴림"/>
                <w:color w:val="000000" w:themeColor="text1"/>
                <w:sz w:val="18"/>
                <w:szCs w:val="18"/>
                <w:lang w:eastAsia="ko-KR"/>
              </w:rPr>
            </w:pPr>
            <w:r w:rsidRPr="00691814">
              <w:rPr>
                <w:rFonts w:ascii="KB금융 본문체 Light" w:eastAsia="KB금융 본문체 Light" w:hAnsi="KB금융 본문체 Light" w:cs="굴림" w:hint="eastAsia"/>
                <w:color w:val="000000" w:themeColor="text1"/>
                <w:sz w:val="18"/>
                <w:szCs w:val="18"/>
                <w:lang w:eastAsia="ko-KR"/>
              </w:rPr>
              <w:t>필요</w:t>
            </w:r>
          </w:p>
        </w:tc>
      </w:tr>
    </w:tbl>
    <w:p w14:paraId="498D45E4" w14:textId="153ABED9" w:rsidR="00DB5CD5" w:rsidRPr="00691814" w:rsidRDefault="00DB5CD5" w:rsidP="00904FE3">
      <w:pPr>
        <w:rPr>
          <w:rFonts w:ascii="KB금융 본문체 Light" w:eastAsia="KB금융 본문체 Light" w:hAnsi="KB금융 본문체 Light" w:cs="굴림"/>
          <w:noProof w:val="0"/>
          <w:color w:val="000000"/>
          <w:sz w:val="20"/>
          <w:lang w:eastAsia="ko-KR"/>
        </w:rPr>
      </w:pPr>
    </w:p>
    <w:p w14:paraId="50626F10" w14:textId="77777777" w:rsidR="00C34ACB" w:rsidRPr="00691814" w:rsidRDefault="00C34ACB">
      <w:pPr>
        <w:rPr>
          <w:rFonts w:ascii="KB금융 제목체 Bold" w:eastAsia="KB금융 제목체 Bold" w:hAnsi="KB금융 제목체 Bold" w:cs="맑은 고딕"/>
          <w:sz w:val="32"/>
          <w:szCs w:val="28"/>
          <w:lang w:eastAsia="ko-KR"/>
        </w:rPr>
      </w:pPr>
      <w:bookmarkStart w:id="51" w:name="_Toc187768190"/>
      <w:r w:rsidRPr="00691814">
        <w:br w:type="page"/>
      </w:r>
    </w:p>
    <w:p w14:paraId="3F2E7DEE" w14:textId="046F2B7A" w:rsidR="00990AD1" w:rsidRPr="00691814" w:rsidRDefault="00A96DB2" w:rsidP="00990AD1">
      <w:pPr>
        <w:pStyle w:val="1"/>
      </w:pPr>
      <w:r w:rsidRPr="00691814">
        <w:rPr>
          <w:rFonts w:hint="eastAsia"/>
        </w:rPr>
        <w:lastRenderedPageBreak/>
        <w:t>추진계획</w:t>
      </w:r>
      <w:bookmarkEnd w:id="51"/>
    </w:p>
    <w:p w14:paraId="31C30B36" w14:textId="35F21793" w:rsidR="00E5761B" w:rsidRPr="00691814" w:rsidRDefault="00A96DB2" w:rsidP="00E5761B">
      <w:pPr>
        <w:pStyle w:val="20"/>
        <w:numPr>
          <w:ilvl w:val="0"/>
          <w:numId w:val="0"/>
        </w:numPr>
        <w:ind w:left="400"/>
      </w:pPr>
      <w:bookmarkStart w:id="52" w:name="_Toc187768191"/>
      <w:r w:rsidRPr="00691814">
        <w:t>4</w:t>
      </w:r>
      <w:r w:rsidRPr="00691814">
        <w:rPr>
          <w:rFonts w:hint="eastAsia"/>
        </w:rPr>
        <w:t>.1추진 일정</w:t>
      </w:r>
      <w:bookmarkEnd w:id="52"/>
    </w:p>
    <w:tbl>
      <w:tblPr>
        <w:tblW w:w="935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903"/>
        <w:gridCol w:w="904"/>
        <w:gridCol w:w="903"/>
        <w:gridCol w:w="452"/>
        <w:gridCol w:w="452"/>
        <w:gridCol w:w="904"/>
        <w:gridCol w:w="903"/>
        <w:gridCol w:w="904"/>
        <w:gridCol w:w="904"/>
      </w:tblGrid>
      <w:tr w:rsidR="001E7689" w:rsidRPr="00691814" w14:paraId="5C33E4F5" w14:textId="77777777" w:rsidTr="000E7003">
        <w:trPr>
          <w:trHeight w:val="567"/>
        </w:trPr>
        <w:tc>
          <w:tcPr>
            <w:tcW w:w="2126" w:type="dxa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14:paraId="475D3723" w14:textId="77777777" w:rsidR="001E7689" w:rsidRPr="00691814" w:rsidRDefault="001E7689" w:rsidP="00111807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구분</w:t>
            </w:r>
          </w:p>
        </w:tc>
        <w:tc>
          <w:tcPr>
            <w:tcW w:w="903" w:type="dxa"/>
            <w:shd w:val="clear" w:color="auto" w:fill="BFBFBF" w:themeFill="background1" w:themeFillShade="BF"/>
            <w:vAlign w:val="center"/>
          </w:tcPr>
          <w:p w14:paraId="5E191A72" w14:textId="77777777" w:rsidR="001E7689" w:rsidRPr="00601233" w:rsidRDefault="001E7689" w:rsidP="00111807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</w:t>
            </w:r>
          </w:p>
        </w:tc>
        <w:tc>
          <w:tcPr>
            <w:tcW w:w="904" w:type="dxa"/>
            <w:shd w:val="clear" w:color="auto" w:fill="BFBFBF" w:themeFill="background1" w:themeFillShade="BF"/>
            <w:vAlign w:val="center"/>
          </w:tcPr>
          <w:p w14:paraId="0418745D" w14:textId="54A6FFF3" w:rsidR="001E7689" w:rsidRPr="00601233" w:rsidRDefault="001E7689" w:rsidP="00111807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M+1</w:t>
            </w:r>
          </w:p>
        </w:tc>
        <w:tc>
          <w:tcPr>
            <w:tcW w:w="903" w:type="dxa"/>
            <w:shd w:val="clear" w:color="auto" w:fill="BFBFBF" w:themeFill="background1" w:themeFillShade="BF"/>
            <w:vAlign w:val="center"/>
          </w:tcPr>
          <w:p w14:paraId="3934CB4F" w14:textId="599AE3AD" w:rsidR="001E7689" w:rsidRPr="00601233" w:rsidRDefault="001E7689" w:rsidP="00111807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M+2</w:t>
            </w:r>
          </w:p>
        </w:tc>
        <w:tc>
          <w:tcPr>
            <w:tcW w:w="904" w:type="dxa"/>
            <w:gridSpan w:val="2"/>
            <w:shd w:val="clear" w:color="auto" w:fill="BFBFBF" w:themeFill="background1" w:themeFillShade="BF"/>
            <w:vAlign w:val="center"/>
          </w:tcPr>
          <w:p w14:paraId="39686007" w14:textId="2B458FD9" w:rsidR="001E7689" w:rsidRPr="00601233" w:rsidRDefault="001E7689" w:rsidP="00111807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M+3</w:t>
            </w:r>
          </w:p>
        </w:tc>
        <w:tc>
          <w:tcPr>
            <w:tcW w:w="904" w:type="dxa"/>
            <w:shd w:val="clear" w:color="auto" w:fill="BFBFBF" w:themeFill="background1" w:themeFillShade="BF"/>
            <w:vAlign w:val="center"/>
          </w:tcPr>
          <w:p w14:paraId="7438CD92" w14:textId="2646149B" w:rsidR="001E7689" w:rsidRPr="00601233" w:rsidRDefault="001E7689" w:rsidP="00111807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M+4</w:t>
            </w:r>
          </w:p>
        </w:tc>
        <w:tc>
          <w:tcPr>
            <w:tcW w:w="903" w:type="dxa"/>
            <w:shd w:val="clear" w:color="auto" w:fill="BFBFBF" w:themeFill="background1" w:themeFillShade="BF"/>
            <w:vAlign w:val="center"/>
          </w:tcPr>
          <w:p w14:paraId="423362DC" w14:textId="655C302B" w:rsidR="001E7689" w:rsidRPr="00601233" w:rsidRDefault="001E7689" w:rsidP="00111807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M+5</w:t>
            </w:r>
          </w:p>
        </w:tc>
        <w:tc>
          <w:tcPr>
            <w:tcW w:w="904" w:type="dxa"/>
            <w:shd w:val="clear" w:color="auto" w:fill="BFBFBF" w:themeFill="background1" w:themeFillShade="BF"/>
            <w:vAlign w:val="center"/>
          </w:tcPr>
          <w:p w14:paraId="48645F79" w14:textId="1EA00C7E" w:rsidR="001E7689" w:rsidRPr="00601233" w:rsidRDefault="001E7689" w:rsidP="00111807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M+6</w:t>
            </w:r>
          </w:p>
        </w:tc>
        <w:tc>
          <w:tcPr>
            <w:tcW w:w="904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4DAF7EB8" w14:textId="35227295" w:rsidR="001E7689" w:rsidRPr="00601233" w:rsidRDefault="001E7689" w:rsidP="00111807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01233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M+7</w:t>
            </w:r>
          </w:p>
        </w:tc>
      </w:tr>
      <w:tr w:rsidR="001E7689" w:rsidRPr="00691814" w14:paraId="30531F8D" w14:textId="77777777" w:rsidTr="000E7003">
        <w:trPr>
          <w:trHeight w:val="567"/>
        </w:trPr>
        <w:tc>
          <w:tcPr>
            <w:tcW w:w="2126" w:type="dxa"/>
            <w:tcBorders>
              <w:left w:val="nil"/>
            </w:tcBorders>
            <w:shd w:val="clear" w:color="auto" w:fill="auto"/>
            <w:vAlign w:val="center"/>
          </w:tcPr>
          <w:p w14:paraId="5B303B4B" w14:textId="1CC66C5A" w:rsidR="001E7689" w:rsidRPr="00691814" w:rsidRDefault="001E7689" w:rsidP="00E05224">
            <w:pPr>
              <w:jc w:val="center"/>
              <w:rPr>
                <w:rFonts w:ascii="KB금융 본문체 Light" w:eastAsia="KB금융 본문체 Light" w:hAnsi="KB금융 본문체 Light"/>
                <w:bCs/>
                <w:color w:val="FF0000"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분석/설계</w:t>
            </w:r>
          </w:p>
        </w:tc>
        <w:tc>
          <w:tcPr>
            <w:tcW w:w="903" w:type="dxa"/>
            <w:shd w:val="clear" w:color="auto" w:fill="BFBFBF" w:themeFill="background1" w:themeFillShade="BF"/>
            <w:vAlign w:val="center"/>
          </w:tcPr>
          <w:p w14:paraId="645F82A3" w14:textId="77777777" w:rsidR="001E7689" w:rsidRPr="00691814" w:rsidRDefault="001E7689" w:rsidP="00E05224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4" w:type="dxa"/>
            <w:shd w:val="clear" w:color="auto" w:fill="BFBFBF" w:themeFill="background1" w:themeFillShade="BF"/>
            <w:vAlign w:val="center"/>
          </w:tcPr>
          <w:p w14:paraId="3F23919D" w14:textId="77777777" w:rsidR="001E7689" w:rsidRPr="00691814" w:rsidRDefault="001E7689" w:rsidP="00E05224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3" w:type="dxa"/>
            <w:shd w:val="clear" w:color="auto" w:fill="BFBFBF" w:themeFill="background1" w:themeFillShade="BF"/>
            <w:vAlign w:val="center"/>
          </w:tcPr>
          <w:p w14:paraId="52960B2D" w14:textId="1BE79670" w:rsidR="001E7689" w:rsidRPr="00691814" w:rsidRDefault="001E7689" w:rsidP="00E05224">
            <w:pPr>
              <w:jc w:val="center"/>
              <w:rPr>
                <w:rFonts w:ascii="KB금융 본문체 Light" w:eastAsia="KB금융 본문체 Light" w:hAnsi="KB금융 본문체 Light" w:cs="Tahoma"/>
                <w:sz w:val="24"/>
                <w:lang w:eastAsia="ko-KR"/>
              </w:rPr>
            </w:pPr>
          </w:p>
        </w:tc>
        <w:tc>
          <w:tcPr>
            <w:tcW w:w="904" w:type="dxa"/>
            <w:gridSpan w:val="2"/>
            <w:shd w:val="clear" w:color="auto" w:fill="auto"/>
            <w:vAlign w:val="center"/>
          </w:tcPr>
          <w:p w14:paraId="6137A0B3" w14:textId="14F43CBC" w:rsidR="001E7689" w:rsidRPr="00691814" w:rsidRDefault="001E7689" w:rsidP="00E05224">
            <w:pPr>
              <w:jc w:val="center"/>
              <w:rPr>
                <w:rFonts w:ascii="KB금융 본문체 Light" w:eastAsia="KB금융 본문체 Light" w:hAnsi="KB금융 본문체 Light" w:cs="Tahoma"/>
                <w:sz w:val="24"/>
                <w:lang w:eastAsia="ko-KR"/>
              </w:rPr>
            </w:pPr>
          </w:p>
        </w:tc>
        <w:tc>
          <w:tcPr>
            <w:tcW w:w="904" w:type="dxa"/>
            <w:shd w:val="clear" w:color="auto" w:fill="auto"/>
            <w:vAlign w:val="center"/>
          </w:tcPr>
          <w:p w14:paraId="2E1CEDB0" w14:textId="65638B31" w:rsidR="001E7689" w:rsidRPr="00691814" w:rsidRDefault="001E7689" w:rsidP="00E05224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3" w:type="dxa"/>
            <w:shd w:val="clear" w:color="auto" w:fill="auto"/>
            <w:vAlign w:val="center"/>
          </w:tcPr>
          <w:p w14:paraId="26D739AD" w14:textId="631CCEB6" w:rsidR="001E7689" w:rsidRPr="00691814" w:rsidRDefault="001E7689" w:rsidP="00E05224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4" w:type="dxa"/>
            <w:shd w:val="clear" w:color="auto" w:fill="auto"/>
            <w:vAlign w:val="center"/>
          </w:tcPr>
          <w:p w14:paraId="29CC794A" w14:textId="67F7B7D0" w:rsidR="001E7689" w:rsidRPr="00691814" w:rsidRDefault="00083549" w:rsidP="00E05224">
            <w:pPr>
              <w:jc w:val="center"/>
              <w:rPr>
                <w:rFonts w:ascii="KB금융 본문체 Light" w:eastAsia="KB금융 본문체 Light" w:hAnsi="KB금융 본문체 Light" w:cs="Tahoma"/>
                <w:sz w:val="24"/>
                <w:lang w:eastAsia="ko-KR"/>
              </w:rPr>
            </w:pPr>
            <w:r w:rsidRPr="00691814">
              <w:rPr>
                <w:lang w:eastAsia="ko-K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139EFD8" wp14:editId="2EAE3941">
                      <wp:simplePos x="0" y="0"/>
                      <wp:positionH relativeFrom="column">
                        <wp:posOffset>488315</wp:posOffset>
                      </wp:positionH>
                      <wp:positionV relativeFrom="paragraph">
                        <wp:posOffset>-635</wp:posOffset>
                      </wp:positionV>
                      <wp:extent cx="17145" cy="2181860"/>
                      <wp:effectExtent l="19050" t="19050" r="20955" b="27940"/>
                      <wp:wrapNone/>
                      <wp:docPr id="4" name="직선 연결선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145" cy="218186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0232F354" id="직선 연결선 4" o:spid="_x0000_s1026" style="position:absolute;left:0;text-align:lef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45pt,-.05pt" to="39.8pt,17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" strokecolor="red" strokeweight="3pt">
                      <v:stroke dashstyle="3 1"/>
                    </v:line>
                  </w:pict>
                </mc:Fallback>
              </mc:AlternateContent>
            </w:r>
          </w:p>
        </w:tc>
        <w:tc>
          <w:tcPr>
            <w:tcW w:w="904" w:type="dxa"/>
            <w:tcBorders>
              <w:right w:val="nil"/>
            </w:tcBorders>
            <w:shd w:val="clear" w:color="auto" w:fill="auto"/>
            <w:vAlign w:val="center"/>
          </w:tcPr>
          <w:p w14:paraId="2455E4C0" w14:textId="237F3247" w:rsidR="001E7689" w:rsidRPr="00691814" w:rsidRDefault="00823EA9" w:rsidP="00E05224">
            <w:pPr>
              <w:jc w:val="center"/>
              <w:rPr>
                <w:rFonts w:ascii="KB금융 본문체 Light" w:eastAsia="KB금융 본문체 Light" w:hAnsi="KB금융 본문체 Light" w:cs="Tahoma"/>
                <w:sz w:val="24"/>
                <w:lang w:eastAsia="ko-KR"/>
              </w:rPr>
            </w:pPr>
            <w:r w:rsidRPr="000E7003">
              <w:rPr>
                <w:rFonts w:ascii="KB금융 본문체 Light" w:eastAsia="KB금융 본문체 Light" w:cs="KB금융 본문체 Light"/>
                <w:color w:val="000000"/>
                <w:sz w:val="24"/>
                <w:szCs w:val="24"/>
                <w:lang w:eastAsia="ko-KR"/>
              </w:rPr>
              <mc:AlternateContent>
                <mc:Choice Requires="wps">
                  <w:drawing>
                    <wp:anchor distT="45720" distB="45720" distL="114300" distR="114300" simplePos="0" relativeHeight="251718656" behindDoc="0" locked="0" layoutInCell="1" allowOverlap="1" wp14:anchorId="30470AD5" wp14:editId="100AECF4">
                      <wp:simplePos x="0" y="0"/>
                      <wp:positionH relativeFrom="column">
                        <wp:posOffset>-460375</wp:posOffset>
                      </wp:positionH>
                      <wp:positionV relativeFrom="paragraph">
                        <wp:posOffset>15875</wp:posOffset>
                      </wp:positionV>
                      <wp:extent cx="771525" cy="1404620"/>
                      <wp:effectExtent l="0" t="0" r="0" b="0"/>
                      <wp:wrapNone/>
                      <wp:docPr id="217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715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2567BD" w14:textId="2E4CF15F" w:rsidR="00EC7851" w:rsidRPr="000E7003" w:rsidRDefault="00EC7851">
                                  <w:pPr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color w:val="FF0000"/>
                                    </w:rPr>
                                  </w:pPr>
                                  <w:r w:rsidRPr="000E7003">
                                    <w:rPr>
                                      <w:rFonts w:ascii="KB금융 본문체 Light" w:eastAsia="KB금융 본문체 Light" w:hAnsi="KB금융 본문체 Light" w:hint="eastAsia"/>
                                      <w:b/>
                                      <w:color w:val="FF0000"/>
                                      <w:lang w:eastAsia="ko-KR"/>
                                    </w:rPr>
                                    <w:t>운</w:t>
                                  </w:r>
                                  <w:r w:rsidRPr="000E7003"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color w:val="FF0000"/>
                                      <w:lang w:eastAsia="ko-KR"/>
                                    </w:rPr>
                                    <w:t>영</w:t>
                                  </w:r>
                                  <w:r w:rsidRPr="000E7003">
                                    <w:rPr>
                                      <w:rFonts w:ascii="KB금융 본문체 Light" w:eastAsia="KB금융 본문체 Light" w:hAnsi="KB금융 본문체 Light" w:hint="eastAsia"/>
                                      <w:b/>
                                      <w:color w:val="FF0000"/>
                                      <w:lang w:eastAsia="ko-KR"/>
                                    </w:rPr>
                                    <w:t xml:space="preserve"> 오</w:t>
                                  </w:r>
                                  <w:r w:rsidRPr="000E7003">
                                    <w:rPr>
                                      <w:rFonts w:ascii="KB금융 본문체 Light" w:eastAsia="KB금융 본문체 Light" w:hAnsi="KB금융 본문체 Light"/>
                                      <w:b/>
                                      <w:color w:val="FF0000"/>
                                      <w:lang w:eastAsia="ko-KR"/>
                                    </w:rPr>
                                    <w:t>픈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470AD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텍스트 상자 2" o:spid="_x0000_s1026" type="#_x0000_t202" style="position:absolute;left:0;text-align:left;margin-left:-36.25pt;margin-top:1.25pt;width:60.75pt;height:110.6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" filled="f" stroked="f">
                      <v:textbox style="mso-fit-shape-to-text:t">
                        <w:txbxContent>
                          <w:p w14:paraId="3A2567BD" w14:textId="2E4CF15F" w:rsidR="00EC7851" w:rsidRPr="000E7003" w:rsidRDefault="00EC7851">
                            <w:pPr>
                              <w:rPr>
                                <w:rFonts w:ascii="KB금융 본문체 Light" w:eastAsia="KB금융 본문체 Light" w:hAnsi="KB금융 본문체 Light"/>
                                <w:b/>
                                <w:color w:val="FF0000"/>
                              </w:rPr>
                            </w:pPr>
                            <w:r w:rsidRPr="000E7003">
                              <w:rPr>
                                <w:rFonts w:ascii="KB금융 본문체 Light" w:eastAsia="KB금융 본문체 Light" w:hAnsi="KB금융 본문체 Light" w:hint="eastAsia"/>
                                <w:b/>
                                <w:color w:val="FF0000"/>
                                <w:lang w:eastAsia="ko-KR"/>
                              </w:rPr>
                              <w:t>운</w:t>
                            </w:r>
                            <w:r w:rsidRPr="000E7003">
                              <w:rPr>
                                <w:rFonts w:ascii="KB금융 본문체 Light" w:eastAsia="KB금융 본문체 Light" w:hAnsi="KB금융 본문체 Light"/>
                                <w:b/>
                                <w:color w:val="FF0000"/>
                                <w:lang w:eastAsia="ko-KR"/>
                              </w:rPr>
                              <w:t>영</w:t>
                            </w:r>
                            <w:r w:rsidRPr="000E7003">
                              <w:rPr>
                                <w:rFonts w:ascii="KB금융 본문체 Light" w:eastAsia="KB금융 본문체 Light" w:hAnsi="KB금융 본문체 Light" w:hint="eastAsia"/>
                                <w:b/>
                                <w:color w:val="FF0000"/>
                                <w:lang w:eastAsia="ko-KR"/>
                              </w:rPr>
                              <w:t xml:space="preserve"> 오</w:t>
                            </w:r>
                            <w:r w:rsidRPr="000E7003">
                              <w:rPr>
                                <w:rFonts w:ascii="KB금융 본문체 Light" w:eastAsia="KB금융 본문체 Light" w:hAnsi="KB금융 본문체 Light"/>
                                <w:b/>
                                <w:color w:val="FF0000"/>
                                <w:lang w:eastAsia="ko-KR"/>
                              </w:rPr>
                              <w:t>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103A4" w:rsidRPr="00691814" w14:paraId="2E721965" w14:textId="77777777" w:rsidTr="000E7003">
        <w:trPr>
          <w:trHeight w:val="567"/>
        </w:trPr>
        <w:tc>
          <w:tcPr>
            <w:tcW w:w="2126" w:type="dxa"/>
            <w:tcBorders>
              <w:left w:val="nil"/>
            </w:tcBorders>
            <w:shd w:val="clear" w:color="auto" w:fill="auto"/>
            <w:vAlign w:val="center"/>
          </w:tcPr>
          <w:p w14:paraId="4DE36A03" w14:textId="77777777" w:rsidR="009103A4" w:rsidRPr="00691814" w:rsidRDefault="009103A4" w:rsidP="00111807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시스템 구축</w:t>
            </w:r>
          </w:p>
        </w:tc>
        <w:tc>
          <w:tcPr>
            <w:tcW w:w="3162" w:type="dxa"/>
            <w:gridSpan w:val="4"/>
            <w:shd w:val="clear" w:color="auto" w:fill="DDD9C3" w:themeFill="background2" w:themeFillShade="E6"/>
            <w:vAlign w:val="center"/>
          </w:tcPr>
          <w:p w14:paraId="4DB7BC3A" w14:textId="0986E2B1" w:rsidR="009103A4" w:rsidRPr="009103A4" w:rsidRDefault="009103A4" w:rsidP="009103A4">
            <w:pPr>
              <w:jc w:val="center"/>
              <w:rPr>
                <w:rFonts w:ascii="KB금융 본문체 Medium" w:eastAsia="KB금융 본문체 Medium" w:hAnsi="KB금융 본문체 Medium"/>
                <w:b/>
                <w:bCs/>
                <w:color w:val="000000" w:themeColor="text1"/>
                <w:sz w:val="18"/>
                <w:lang w:eastAsia="ko-KR"/>
              </w:rPr>
            </w:pPr>
            <w:r w:rsidRPr="009103A4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개발/스</w:t>
            </w:r>
            <w:r w:rsidRPr="009103A4"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  <w:t>테이징</w:t>
            </w:r>
            <w:r w:rsidRPr="009103A4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 xml:space="preserve"> 환</w:t>
            </w:r>
            <w:r w:rsidRPr="009103A4"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  <w:t>경</w:t>
            </w:r>
            <w:r w:rsidRPr="009103A4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 xml:space="preserve"> 구</w:t>
            </w:r>
            <w:r w:rsidRPr="009103A4"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  <w:t>축</w:t>
            </w:r>
          </w:p>
        </w:tc>
        <w:tc>
          <w:tcPr>
            <w:tcW w:w="3163" w:type="dxa"/>
            <w:gridSpan w:val="4"/>
            <w:shd w:val="clear" w:color="auto" w:fill="C4BC96" w:themeFill="background2" w:themeFillShade="BF"/>
            <w:vAlign w:val="center"/>
          </w:tcPr>
          <w:p w14:paraId="38568E74" w14:textId="59517F32" w:rsidR="009103A4" w:rsidRPr="00691814" w:rsidRDefault="009103A4" w:rsidP="00111807">
            <w:pPr>
              <w:jc w:val="center"/>
              <w:rPr>
                <w:rFonts w:ascii="KB금융 본문체 Light" w:eastAsia="KB금융 본문체 Light" w:hAnsi="KB금융 본문체 Light"/>
                <w:bCs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lang w:eastAsia="ko-KR"/>
              </w:rPr>
              <w:t>운영/DR환경 구축</w:t>
            </w:r>
          </w:p>
        </w:tc>
        <w:tc>
          <w:tcPr>
            <w:tcW w:w="904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6BA3B9B3" w14:textId="2A386C7A" w:rsidR="009103A4" w:rsidRPr="00691814" w:rsidRDefault="009103A4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  <w:r w:rsidRPr="009103A4">
              <w:rPr>
                <w:rFonts w:ascii="KB금융 본문체 Light" w:eastAsia="KB금융 본문체 Light" w:hAnsi="KB금융 본문체 Light" w:hint="eastAsia"/>
                <w:bCs/>
                <w:color w:val="FFFFFF" w:themeColor="background1"/>
                <w:lang w:eastAsia="ko-KR"/>
              </w:rPr>
              <w:t>안정화</w:t>
            </w:r>
          </w:p>
        </w:tc>
      </w:tr>
      <w:tr w:rsidR="006D009E" w:rsidRPr="00691814" w14:paraId="7CA05260" w14:textId="77777777" w:rsidTr="00A449A1">
        <w:trPr>
          <w:trHeight w:val="567"/>
        </w:trPr>
        <w:tc>
          <w:tcPr>
            <w:tcW w:w="2126" w:type="dxa"/>
            <w:tcBorders>
              <w:left w:val="nil"/>
            </w:tcBorders>
            <w:shd w:val="clear" w:color="auto" w:fill="auto"/>
            <w:vAlign w:val="center"/>
          </w:tcPr>
          <w:p w14:paraId="048B2E61" w14:textId="753841F9" w:rsidR="006D009E" w:rsidRPr="00691814" w:rsidRDefault="006D009E" w:rsidP="006D009E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구</w:t>
            </w: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  <w:lang w:eastAsia="ko-KR"/>
              </w:rPr>
              <w:t>현</w:t>
            </w:r>
          </w:p>
        </w:tc>
        <w:tc>
          <w:tcPr>
            <w:tcW w:w="903" w:type="dxa"/>
            <w:shd w:val="clear" w:color="auto" w:fill="BFBFBF" w:themeFill="background1" w:themeFillShade="BF"/>
            <w:vAlign w:val="center"/>
          </w:tcPr>
          <w:p w14:paraId="6A7EF1E3" w14:textId="77777777" w:rsidR="006D009E" w:rsidRPr="00691814" w:rsidRDefault="006D009E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4" w:type="dxa"/>
            <w:shd w:val="clear" w:color="auto" w:fill="BFBFBF" w:themeFill="background1" w:themeFillShade="BF"/>
            <w:vAlign w:val="center"/>
          </w:tcPr>
          <w:p w14:paraId="23128994" w14:textId="46195D4F" w:rsidR="006D009E" w:rsidRPr="00691814" w:rsidRDefault="006D009E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3" w:type="dxa"/>
            <w:shd w:val="clear" w:color="auto" w:fill="BFBFBF" w:themeFill="background1" w:themeFillShade="BF"/>
            <w:vAlign w:val="center"/>
          </w:tcPr>
          <w:p w14:paraId="1934ACC3" w14:textId="77777777" w:rsidR="006D009E" w:rsidRPr="00691814" w:rsidRDefault="006D009E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4" w:type="dxa"/>
            <w:gridSpan w:val="2"/>
            <w:shd w:val="clear" w:color="auto" w:fill="BFBFBF" w:themeFill="background1" w:themeFillShade="BF"/>
            <w:vAlign w:val="center"/>
          </w:tcPr>
          <w:p w14:paraId="14D47EF2" w14:textId="58112A22" w:rsidR="006D009E" w:rsidRPr="00691814" w:rsidRDefault="006D009E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4" w:type="dxa"/>
            <w:shd w:val="clear" w:color="auto" w:fill="auto"/>
            <w:vAlign w:val="center"/>
          </w:tcPr>
          <w:p w14:paraId="3716D60B" w14:textId="6CBB7C6A" w:rsidR="006D009E" w:rsidRPr="00691814" w:rsidRDefault="006D009E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3" w:type="dxa"/>
            <w:shd w:val="clear" w:color="auto" w:fill="auto"/>
            <w:vAlign w:val="center"/>
          </w:tcPr>
          <w:p w14:paraId="021E2C75" w14:textId="70654204" w:rsidR="006D009E" w:rsidRPr="00691814" w:rsidRDefault="006D009E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4" w:type="dxa"/>
            <w:shd w:val="clear" w:color="auto" w:fill="auto"/>
            <w:vAlign w:val="center"/>
          </w:tcPr>
          <w:p w14:paraId="5A9C2A6B" w14:textId="391190B5" w:rsidR="006D009E" w:rsidRPr="00691814" w:rsidRDefault="006D009E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4" w:type="dxa"/>
            <w:tcBorders>
              <w:right w:val="nil"/>
            </w:tcBorders>
            <w:shd w:val="clear" w:color="auto" w:fill="auto"/>
            <w:vAlign w:val="center"/>
          </w:tcPr>
          <w:p w14:paraId="34142144" w14:textId="7D3B6A06" w:rsidR="006D009E" w:rsidRPr="00691814" w:rsidRDefault="006D009E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</w:tr>
      <w:tr w:rsidR="006D009E" w:rsidRPr="00691814" w14:paraId="6F9826E3" w14:textId="77777777" w:rsidTr="00A449A1">
        <w:trPr>
          <w:trHeight w:val="567"/>
        </w:trPr>
        <w:tc>
          <w:tcPr>
            <w:tcW w:w="2126" w:type="dxa"/>
            <w:tcBorders>
              <w:left w:val="nil"/>
            </w:tcBorders>
            <w:shd w:val="clear" w:color="auto" w:fill="auto"/>
            <w:vAlign w:val="center"/>
          </w:tcPr>
          <w:p w14:paraId="08B692BD" w14:textId="4627BADD" w:rsidR="006D009E" w:rsidRPr="00691814" w:rsidRDefault="006D009E" w:rsidP="00111807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단위테스트</w:t>
            </w:r>
          </w:p>
        </w:tc>
        <w:tc>
          <w:tcPr>
            <w:tcW w:w="903" w:type="dxa"/>
            <w:shd w:val="clear" w:color="auto" w:fill="auto"/>
            <w:vAlign w:val="center"/>
          </w:tcPr>
          <w:p w14:paraId="5F2822F1" w14:textId="77777777" w:rsidR="006D009E" w:rsidRPr="00691814" w:rsidRDefault="006D009E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4" w:type="dxa"/>
            <w:shd w:val="clear" w:color="auto" w:fill="auto"/>
            <w:vAlign w:val="center"/>
          </w:tcPr>
          <w:p w14:paraId="21D15FEE" w14:textId="77777777" w:rsidR="006D009E" w:rsidRPr="00691814" w:rsidRDefault="006D009E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3" w:type="dxa"/>
            <w:shd w:val="clear" w:color="auto" w:fill="auto"/>
            <w:vAlign w:val="center"/>
          </w:tcPr>
          <w:p w14:paraId="7859E1E8" w14:textId="77777777" w:rsidR="006D009E" w:rsidRPr="00691814" w:rsidRDefault="006D009E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4" w:type="dxa"/>
            <w:gridSpan w:val="2"/>
            <w:shd w:val="clear" w:color="auto" w:fill="BFBFBF" w:themeFill="background1" w:themeFillShade="BF"/>
            <w:vAlign w:val="center"/>
          </w:tcPr>
          <w:p w14:paraId="4C1AB9F7" w14:textId="77777777" w:rsidR="006D009E" w:rsidRPr="00691814" w:rsidRDefault="006D009E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4" w:type="dxa"/>
            <w:shd w:val="clear" w:color="auto" w:fill="BFBFBF" w:themeFill="background1" w:themeFillShade="BF"/>
            <w:vAlign w:val="center"/>
          </w:tcPr>
          <w:p w14:paraId="385D12CC" w14:textId="77777777" w:rsidR="006D009E" w:rsidRPr="00691814" w:rsidRDefault="006D009E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3" w:type="dxa"/>
            <w:shd w:val="clear" w:color="auto" w:fill="BFBFBF" w:themeFill="background1" w:themeFillShade="BF"/>
            <w:vAlign w:val="center"/>
          </w:tcPr>
          <w:p w14:paraId="4D5F292E" w14:textId="77777777" w:rsidR="006D009E" w:rsidRPr="00691814" w:rsidRDefault="006D009E" w:rsidP="006D009E">
            <w:pPr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4" w:type="dxa"/>
            <w:shd w:val="clear" w:color="auto" w:fill="auto"/>
            <w:vAlign w:val="center"/>
          </w:tcPr>
          <w:p w14:paraId="56BB990F" w14:textId="77777777" w:rsidR="006D009E" w:rsidRPr="00691814" w:rsidRDefault="006D009E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4" w:type="dxa"/>
            <w:tcBorders>
              <w:right w:val="nil"/>
            </w:tcBorders>
            <w:shd w:val="clear" w:color="auto" w:fill="auto"/>
            <w:vAlign w:val="center"/>
          </w:tcPr>
          <w:p w14:paraId="75EBBBFF" w14:textId="77777777" w:rsidR="006D009E" w:rsidRPr="00691814" w:rsidRDefault="006D009E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</w:tr>
      <w:tr w:rsidR="00A449A1" w:rsidRPr="00691814" w14:paraId="38ED5D05" w14:textId="77777777" w:rsidTr="00A449A1">
        <w:trPr>
          <w:trHeight w:val="567"/>
        </w:trPr>
        <w:tc>
          <w:tcPr>
            <w:tcW w:w="2126" w:type="dxa"/>
            <w:tcBorders>
              <w:left w:val="nil"/>
            </w:tcBorders>
            <w:shd w:val="clear" w:color="auto" w:fill="auto"/>
            <w:vAlign w:val="center"/>
          </w:tcPr>
          <w:p w14:paraId="6980E59D" w14:textId="17E5C582" w:rsidR="00A449A1" w:rsidRPr="00691814" w:rsidRDefault="00A449A1" w:rsidP="00626913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통합테스트 및 보완</w:t>
            </w:r>
          </w:p>
        </w:tc>
        <w:tc>
          <w:tcPr>
            <w:tcW w:w="903" w:type="dxa"/>
            <w:shd w:val="clear" w:color="auto" w:fill="auto"/>
            <w:vAlign w:val="center"/>
          </w:tcPr>
          <w:p w14:paraId="10F5A5BC" w14:textId="77777777" w:rsidR="00A449A1" w:rsidRPr="00691814" w:rsidRDefault="00A449A1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4" w:type="dxa"/>
            <w:shd w:val="clear" w:color="auto" w:fill="auto"/>
            <w:vAlign w:val="center"/>
          </w:tcPr>
          <w:p w14:paraId="3AE3CDC7" w14:textId="428057A9" w:rsidR="00A449A1" w:rsidRPr="00691814" w:rsidRDefault="00A449A1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3" w:type="dxa"/>
            <w:shd w:val="clear" w:color="auto" w:fill="auto"/>
            <w:vAlign w:val="center"/>
          </w:tcPr>
          <w:p w14:paraId="505A12C6" w14:textId="77777777" w:rsidR="00A449A1" w:rsidRPr="00691814" w:rsidRDefault="00A449A1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4" w:type="dxa"/>
            <w:gridSpan w:val="2"/>
            <w:shd w:val="clear" w:color="auto" w:fill="auto"/>
            <w:vAlign w:val="center"/>
          </w:tcPr>
          <w:p w14:paraId="2A8F1AB6" w14:textId="0F18D774" w:rsidR="00A449A1" w:rsidRPr="00691814" w:rsidRDefault="00A449A1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4" w:type="dxa"/>
            <w:shd w:val="clear" w:color="auto" w:fill="auto"/>
            <w:vAlign w:val="center"/>
          </w:tcPr>
          <w:p w14:paraId="4F00775B" w14:textId="35FBFD8D" w:rsidR="00A449A1" w:rsidRPr="00691814" w:rsidRDefault="00A449A1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3" w:type="dxa"/>
            <w:shd w:val="clear" w:color="auto" w:fill="BFBFBF" w:themeFill="background1" w:themeFillShade="BF"/>
            <w:vAlign w:val="center"/>
          </w:tcPr>
          <w:p w14:paraId="5FEFC396" w14:textId="478FDB5E" w:rsidR="00A449A1" w:rsidRPr="00691814" w:rsidRDefault="00A449A1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4" w:type="dxa"/>
            <w:shd w:val="clear" w:color="auto" w:fill="BFBFBF" w:themeFill="background1" w:themeFillShade="BF"/>
            <w:vAlign w:val="center"/>
          </w:tcPr>
          <w:p w14:paraId="0C2F300E" w14:textId="441384D2" w:rsidR="00A449A1" w:rsidRPr="00691814" w:rsidRDefault="00A449A1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4" w:type="dxa"/>
            <w:tcBorders>
              <w:right w:val="nil"/>
            </w:tcBorders>
            <w:shd w:val="clear" w:color="auto" w:fill="auto"/>
            <w:vAlign w:val="center"/>
          </w:tcPr>
          <w:p w14:paraId="09534568" w14:textId="38B49E50" w:rsidR="00A449A1" w:rsidRPr="00691814" w:rsidRDefault="00A449A1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</w:tr>
      <w:tr w:rsidR="001E7689" w:rsidRPr="00691814" w14:paraId="029B257B" w14:textId="77777777" w:rsidTr="000E7003">
        <w:trPr>
          <w:trHeight w:val="567"/>
        </w:trPr>
        <w:tc>
          <w:tcPr>
            <w:tcW w:w="2126" w:type="dxa"/>
            <w:tcBorders>
              <w:left w:val="nil"/>
            </w:tcBorders>
            <w:shd w:val="clear" w:color="auto" w:fill="auto"/>
            <w:vAlign w:val="center"/>
          </w:tcPr>
          <w:p w14:paraId="3B3FD898" w14:textId="233763E8" w:rsidR="001E7689" w:rsidRPr="00691814" w:rsidRDefault="001E7689" w:rsidP="00626913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szCs w:val="22"/>
                <w:lang w:eastAsia="ko-KR"/>
              </w:rPr>
              <w:t>운영 안정화</w:t>
            </w:r>
          </w:p>
        </w:tc>
        <w:tc>
          <w:tcPr>
            <w:tcW w:w="903" w:type="dxa"/>
            <w:shd w:val="clear" w:color="auto" w:fill="auto"/>
            <w:vAlign w:val="center"/>
          </w:tcPr>
          <w:p w14:paraId="1B65110B" w14:textId="77777777" w:rsidR="001E7689" w:rsidRPr="00691814" w:rsidRDefault="001E7689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4" w:type="dxa"/>
            <w:shd w:val="clear" w:color="auto" w:fill="auto"/>
            <w:vAlign w:val="center"/>
          </w:tcPr>
          <w:p w14:paraId="0F4B93F6" w14:textId="77777777" w:rsidR="001E7689" w:rsidRPr="00691814" w:rsidRDefault="001E7689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3" w:type="dxa"/>
            <w:shd w:val="clear" w:color="auto" w:fill="auto"/>
            <w:vAlign w:val="center"/>
          </w:tcPr>
          <w:p w14:paraId="61780A59" w14:textId="77777777" w:rsidR="001E7689" w:rsidRPr="00691814" w:rsidRDefault="001E7689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4" w:type="dxa"/>
            <w:gridSpan w:val="2"/>
            <w:shd w:val="clear" w:color="auto" w:fill="auto"/>
            <w:vAlign w:val="center"/>
          </w:tcPr>
          <w:p w14:paraId="5531EB32" w14:textId="11482DE6" w:rsidR="001E7689" w:rsidRPr="00691814" w:rsidRDefault="001E7689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4" w:type="dxa"/>
            <w:shd w:val="clear" w:color="auto" w:fill="auto"/>
            <w:vAlign w:val="center"/>
          </w:tcPr>
          <w:p w14:paraId="7718C875" w14:textId="4E496041" w:rsidR="001E7689" w:rsidRPr="00691814" w:rsidRDefault="001E7689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3" w:type="dxa"/>
            <w:shd w:val="clear" w:color="auto" w:fill="auto"/>
            <w:vAlign w:val="center"/>
          </w:tcPr>
          <w:p w14:paraId="042D5A43" w14:textId="77777777" w:rsidR="001E7689" w:rsidRPr="00691814" w:rsidRDefault="001E7689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4" w:type="dxa"/>
            <w:shd w:val="clear" w:color="auto" w:fill="auto"/>
            <w:vAlign w:val="center"/>
          </w:tcPr>
          <w:p w14:paraId="3C6D8C62" w14:textId="0F7A4B63" w:rsidR="001E7689" w:rsidRPr="00691814" w:rsidRDefault="001E7689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  <w:tc>
          <w:tcPr>
            <w:tcW w:w="904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51AF5255" w14:textId="103AAEC8" w:rsidR="001E7689" w:rsidRPr="00691814" w:rsidRDefault="001E7689" w:rsidP="00111807">
            <w:pPr>
              <w:jc w:val="center"/>
              <w:rPr>
                <w:rFonts w:ascii="KB금융 본문체 Light" w:eastAsia="KB금융 본문체 Light" w:hAnsi="KB금융 본문체 Light"/>
                <w:bCs/>
              </w:rPr>
            </w:pPr>
          </w:p>
        </w:tc>
      </w:tr>
    </w:tbl>
    <w:p w14:paraId="4F6B14B2" w14:textId="24E2C489" w:rsidR="00111807" w:rsidRDefault="00C17F14" w:rsidP="00DE3011">
      <w:pPr>
        <w:numPr>
          <w:ilvl w:val="0"/>
          <w:numId w:val="27"/>
        </w:numPr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  <w:r w:rsidRPr="00691814"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  <w:t>2024</w:t>
      </w:r>
      <w:r w:rsidR="00626913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년도</w:t>
      </w:r>
      <w:r w:rsidR="00E473A6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</w:t>
      </w:r>
      <w:r w:rsidR="00626913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『KB스타뱅킹 전용 프레임워크 구축』</w:t>
      </w:r>
      <w:r w:rsidR="00E473A6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프로젝트에서</w:t>
      </w:r>
      <w:r w:rsidRPr="00691814"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  <w:t xml:space="preserve"> </w:t>
      </w:r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요구사항 정의, 개발 환경 구축 및 </w:t>
      </w:r>
      <w:proofErr w:type="spellStart"/>
      <w:r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개발</w:t>
      </w:r>
      <w:r w:rsidR="000C2E9D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계</w:t>
      </w:r>
      <w:proofErr w:type="spellEnd"/>
      <w:r w:rsidR="00626913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</w:t>
      </w:r>
      <w:proofErr w:type="spellStart"/>
      <w:r w:rsidR="000C2E9D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중요거래</w:t>
      </w:r>
      <w:proofErr w:type="spellEnd"/>
      <w:r w:rsidR="000C2E9D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</w:t>
      </w:r>
      <w:r w:rsidR="002D491C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점검</w:t>
      </w:r>
      <w:r w:rsidR="00DE3011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</w:t>
      </w:r>
      <w:r w:rsidR="000C2E9D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(로그인 후 메인 </w:t>
      </w:r>
      <w:proofErr w:type="spellStart"/>
      <w:r w:rsidR="000C2E9D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홈화면</w:t>
      </w:r>
      <w:proofErr w:type="spellEnd"/>
      <w:r w:rsidR="000C2E9D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 xml:space="preserve"> 호출) </w:t>
      </w:r>
      <w:r w:rsidR="00DE3011" w:rsidRPr="00691814">
        <w:rPr>
          <w:rFonts w:ascii="KB금융 본문체 Light" w:eastAsia="KB금융 본문체 Light" w:cs="KB금융 본문체 Light" w:hint="eastAsia"/>
          <w:noProof w:val="0"/>
          <w:color w:val="000000"/>
          <w:sz w:val="24"/>
          <w:szCs w:val="24"/>
          <w:lang w:eastAsia="ko-KR"/>
        </w:rPr>
        <w:t>수행하였음</w:t>
      </w:r>
      <w:bookmarkEnd w:id="38"/>
      <w:bookmarkEnd w:id="39"/>
      <w:bookmarkEnd w:id="40"/>
    </w:p>
    <w:p w14:paraId="445B9AB2" w14:textId="09A86131" w:rsidR="00817F0C" w:rsidRDefault="00817F0C" w:rsidP="00817F0C">
      <w:pPr>
        <w:rPr>
          <w:rFonts w:ascii="KB금융 본문체 Light" w:eastAsia="KB금융 본문체 Light" w:cs="KB금융 본문체 Light"/>
          <w:noProof w:val="0"/>
          <w:color w:val="000000"/>
          <w:sz w:val="24"/>
          <w:szCs w:val="24"/>
          <w:lang w:eastAsia="ko-KR"/>
        </w:rPr>
      </w:pPr>
    </w:p>
    <w:p w14:paraId="035FE1E4" w14:textId="38714242" w:rsidR="00817F0C" w:rsidRDefault="00817F0C" w:rsidP="00817F0C">
      <w:pPr>
        <w:pStyle w:val="20"/>
        <w:numPr>
          <w:ilvl w:val="0"/>
          <w:numId w:val="0"/>
        </w:numPr>
        <w:ind w:left="400"/>
      </w:pPr>
      <w:r w:rsidRPr="00691814">
        <w:t>4</w:t>
      </w:r>
      <w:r>
        <w:rPr>
          <w:rFonts w:hint="eastAsia"/>
        </w:rPr>
        <w:t>.2인력 투입 계획</w:t>
      </w:r>
    </w:p>
    <w:tbl>
      <w:tblPr>
        <w:tblW w:w="1008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126"/>
        <w:gridCol w:w="681"/>
        <w:gridCol w:w="691"/>
        <w:gridCol w:w="691"/>
        <w:gridCol w:w="691"/>
        <w:gridCol w:w="691"/>
        <w:gridCol w:w="691"/>
        <w:gridCol w:w="691"/>
        <w:gridCol w:w="691"/>
        <w:gridCol w:w="691"/>
        <w:gridCol w:w="1038"/>
      </w:tblGrid>
      <w:tr w:rsidR="000E7003" w:rsidRPr="00052B47" w14:paraId="0832B5E0" w14:textId="1F4F9C84" w:rsidTr="000E7003">
        <w:trPr>
          <w:trHeight w:val="481"/>
        </w:trPr>
        <w:tc>
          <w:tcPr>
            <w:tcW w:w="709" w:type="dxa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14:paraId="7C151678" w14:textId="77777777" w:rsidR="000E7003" w:rsidRPr="00691814" w:rsidRDefault="000E7003" w:rsidP="00817F0C">
            <w:pPr>
              <w:jc w:val="center"/>
              <w:rPr>
                <w:rFonts w:ascii="KB금융 본문체 Light" w:eastAsia="KB금융 본문체 Light" w:hAnsi="KB금융 본문체 Light"/>
                <w:bCs/>
                <w:szCs w:val="22"/>
              </w:rPr>
            </w:pPr>
            <w:r w:rsidRPr="00691814">
              <w:rPr>
                <w:rFonts w:ascii="KB금융 본문체 Light" w:eastAsia="KB금융 본문체 Light" w:hAnsi="KB금융 본문체 Light" w:hint="eastAsia"/>
                <w:bCs/>
                <w:szCs w:val="22"/>
              </w:rPr>
              <w:t>구분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71B2D6CA" w14:textId="72099860" w:rsidR="000E7003" w:rsidRPr="00817F0C" w:rsidRDefault="000E7003" w:rsidP="00817F0C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역할</w:t>
            </w:r>
          </w:p>
        </w:tc>
        <w:tc>
          <w:tcPr>
            <w:tcW w:w="681" w:type="dxa"/>
            <w:shd w:val="clear" w:color="auto" w:fill="BFBFBF" w:themeFill="background1" w:themeFillShade="BF"/>
            <w:vAlign w:val="center"/>
          </w:tcPr>
          <w:p w14:paraId="473ECBDF" w14:textId="54765EBB" w:rsidR="000E7003" w:rsidRPr="00817F0C" w:rsidRDefault="000E7003" w:rsidP="00817F0C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등급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500BF6B9" w14:textId="580EB4E6" w:rsidR="000E7003" w:rsidRPr="00817F0C" w:rsidRDefault="000E7003" w:rsidP="00817F0C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7604FE3B" w14:textId="77777777" w:rsidR="000E7003" w:rsidRPr="00817F0C" w:rsidRDefault="000E7003" w:rsidP="00817F0C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M+1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389A1445" w14:textId="77777777" w:rsidR="000E7003" w:rsidRPr="00817F0C" w:rsidRDefault="000E7003" w:rsidP="00817F0C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M+2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0A087835" w14:textId="77777777" w:rsidR="000E7003" w:rsidRPr="00817F0C" w:rsidRDefault="000E7003" w:rsidP="00817F0C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M+3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01F83444" w14:textId="77777777" w:rsidR="000E7003" w:rsidRPr="00817F0C" w:rsidRDefault="000E7003" w:rsidP="00817F0C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M+4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29F9D239" w14:textId="33C9900E" w:rsidR="000E7003" w:rsidRPr="00817F0C" w:rsidRDefault="000E7003" w:rsidP="00817F0C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M+5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70028D0E" w14:textId="77777777" w:rsidR="000E7003" w:rsidRPr="00817F0C" w:rsidRDefault="000E7003" w:rsidP="00817F0C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M+6</w:t>
            </w:r>
          </w:p>
        </w:tc>
        <w:tc>
          <w:tcPr>
            <w:tcW w:w="691" w:type="dxa"/>
            <w:shd w:val="clear" w:color="auto" w:fill="BFBFBF" w:themeFill="background1" w:themeFillShade="BF"/>
            <w:vAlign w:val="center"/>
          </w:tcPr>
          <w:p w14:paraId="2CEA3358" w14:textId="6E0B0B1A" w:rsidR="000E7003" w:rsidRPr="00817F0C" w:rsidRDefault="000E7003" w:rsidP="00817F0C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 w:rsidRPr="00817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M+7</w:t>
            </w:r>
          </w:p>
        </w:tc>
        <w:tc>
          <w:tcPr>
            <w:tcW w:w="1038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4C342781" w14:textId="1082F095" w:rsidR="000E7003" w:rsidRPr="00817F0C" w:rsidRDefault="000E7003" w:rsidP="00052B47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Cs w:val="22"/>
              </w:rPr>
              <w:t>합계</w:t>
            </w:r>
          </w:p>
        </w:tc>
      </w:tr>
      <w:tr w:rsidR="00151A7E" w:rsidRPr="00691814" w14:paraId="26D681A9" w14:textId="07DC5882" w:rsidTr="00151A7E">
        <w:trPr>
          <w:trHeight w:val="481"/>
        </w:trPr>
        <w:tc>
          <w:tcPr>
            <w:tcW w:w="709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0B30FAEA" w14:textId="5EA966E4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szCs w:val="22"/>
                <w:lang w:eastAsia="ko-KR"/>
              </w:rPr>
            </w:pPr>
            <w:r w:rsidRPr="00455CA0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szCs w:val="22"/>
                <w:lang w:eastAsia="ko-KR"/>
              </w:rPr>
              <w:t>KB</w:t>
            </w:r>
          </w:p>
        </w:tc>
        <w:tc>
          <w:tcPr>
            <w:tcW w:w="2126" w:type="dxa"/>
            <w:vAlign w:val="center"/>
          </w:tcPr>
          <w:p w14:paraId="3FC66AF1" w14:textId="52721ECC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455CA0"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PM</w:t>
            </w:r>
          </w:p>
        </w:tc>
        <w:tc>
          <w:tcPr>
            <w:tcW w:w="681" w:type="dxa"/>
            <w:vAlign w:val="center"/>
          </w:tcPr>
          <w:p w14:paraId="211E6BDB" w14:textId="6F7C9FC3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455CA0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-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116A6F7" w14:textId="0F8E69A0" w:rsidR="00151A7E" w:rsidRPr="00455CA0" w:rsidRDefault="003778F4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D104845" w14:textId="1640B1BA" w:rsidR="00151A7E" w:rsidRPr="00455CA0" w:rsidRDefault="003778F4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4B14054" w14:textId="57C5F290" w:rsidR="00151A7E" w:rsidRPr="00455CA0" w:rsidRDefault="003778F4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EFDB85F" w14:textId="4740D985" w:rsidR="00151A7E" w:rsidRPr="00455CA0" w:rsidRDefault="003778F4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696F6E4" w14:textId="2857C04F" w:rsidR="00151A7E" w:rsidRPr="00455CA0" w:rsidRDefault="003778F4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88A75A0" w14:textId="49ADCC2E" w:rsidR="00151A7E" w:rsidRPr="00455CA0" w:rsidRDefault="003778F4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2CF4B12" w14:textId="17C1B13A" w:rsidR="00151A7E" w:rsidRPr="00455CA0" w:rsidRDefault="003778F4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57FEA79" w14:textId="16AC61C7" w:rsidR="00151A7E" w:rsidRPr="00455CA0" w:rsidRDefault="003778F4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0.5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2B3C2222" w14:textId="16138090" w:rsidR="003778F4" w:rsidRPr="00455CA0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4</w:t>
            </w:r>
          </w:p>
        </w:tc>
      </w:tr>
      <w:tr w:rsidR="00151A7E" w:rsidRPr="00691814" w14:paraId="2DBDFF11" w14:textId="3CF640F4" w:rsidTr="00151A7E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0E3900A5" w14:textId="79B55113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1C3EC011" w14:textId="77777777" w:rsidR="00151A7E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 xml:space="preserve">인프라 아키텍처 </w:t>
            </w:r>
          </w:p>
          <w:p w14:paraId="64EE4AC2" w14:textId="3A601E20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설계 및 구성</w:t>
            </w:r>
          </w:p>
        </w:tc>
        <w:tc>
          <w:tcPr>
            <w:tcW w:w="681" w:type="dxa"/>
            <w:vAlign w:val="center"/>
          </w:tcPr>
          <w:p w14:paraId="0A1EFD73" w14:textId="17F090A2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</w:rPr>
            </w:pPr>
            <w:r>
              <w:rPr>
                <w:rFonts w:ascii="KB금융 본문체 Light" w:eastAsia="KB금융 본문체 Light" w:hAnsi="KB금융 본문체 Light"/>
                <w:bCs/>
                <w:sz w:val="20"/>
              </w:rPr>
              <w:t>-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BDA8206" w14:textId="2908FA0A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8BAEFFA" w14:textId="6D3B28DF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69534D1" w14:textId="23BABA2A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9550A86" w14:textId="75298601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E81B455" w14:textId="59010326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4F5EE0A" w14:textId="572398EC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9B9B720" w14:textId="415F4505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4B2F0A9" w14:textId="15EFDEB6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4E2698DF" w14:textId="0B1A35A1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151A7E"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12</w:t>
            </w:r>
          </w:p>
        </w:tc>
      </w:tr>
      <w:tr w:rsidR="00151A7E" w:rsidRPr="00691814" w14:paraId="518ABEC2" w14:textId="77777777" w:rsidTr="00151A7E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2757E05E" w14:textId="77777777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71474B90" w14:textId="55299453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Kafka</w:t>
            </w: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 xml:space="preserve"> / </w:t>
            </w: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EFK</w:t>
            </w: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구성</w:t>
            </w:r>
          </w:p>
        </w:tc>
        <w:tc>
          <w:tcPr>
            <w:tcW w:w="681" w:type="dxa"/>
            <w:vAlign w:val="center"/>
          </w:tcPr>
          <w:p w14:paraId="572AD636" w14:textId="6A97D27B" w:rsidR="00151A7E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-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168BC0C" w14:textId="0732D4D8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A02D773" w14:textId="04B67443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A102E5E" w14:textId="45B25CFA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9CFB2F4" w14:textId="7F26B25B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010F636" w14:textId="1D1DD0F3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5C2389B" w14:textId="597D8649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70254A0" w14:textId="6844E468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F7535B9" w14:textId="04918E9A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437DF0C6" w14:textId="07881EDC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151A7E"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8</w:t>
            </w:r>
          </w:p>
        </w:tc>
      </w:tr>
      <w:tr w:rsidR="00151A7E" w:rsidRPr="00691814" w14:paraId="71C46BAE" w14:textId="39C380BF" w:rsidTr="00151A7E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6CEEF48F" w14:textId="085B8388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1693EE64" w14:textId="22095573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PaaS  F/W 개발</w:t>
            </w:r>
          </w:p>
        </w:tc>
        <w:tc>
          <w:tcPr>
            <w:tcW w:w="681" w:type="dxa"/>
            <w:vAlign w:val="center"/>
          </w:tcPr>
          <w:p w14:paraId="7D825C4A" w14:textId="333C88DC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-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628F36F" w14:textId="77781138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C0FA8F1" w14:textId="3CE83855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FD0E131" w14:textId="4A4D070F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B5C051F" w14:textId="1D484187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43D3474" w14:textId="3139BB6D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00301A1" w14:textId="10E9E4D5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E62814A" w14:textId="2C6CFA9C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406BAD7" w14:textId="314A6ED2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4.5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1C2F0225" w14:textId="0C148856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151A7E"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36</w:t>
            </w:r>
          </w:p>
        </w:tc>
      </w:tr>
      <w:tr w:rsidR="00151A7E" w:rsidRPr="00691814" w14:paraId="6F662A6A" w14:textId="5272085A" w:rsidTr="00151A7E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1763D532" w14:textId="39D1ADFB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13DF1833" w14:textId="18981E9C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 xml:space="preserve">스타루트 </w:t>
            </w:r>
            <w:r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 xml:space="preserve">F/W </w:t>
            </w: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개발</w:t>
            </w:r>
          </w:p>
        </w:tc>
        <w:tc>
          <w:tcPr>
            <w:tcW w:w="681" w:type="dxa"/>
            <w:vAlign w:val="center"/>
          </w:tcPr>
          <w:p w14:paraId="72AEDE40" w14:textId="5A67D1B0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-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BF690B0" w14:textId="51CC55BA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D19B29C" w14:textId="050EAE7E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DE6027C" w14:textId="445442D2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BFA139B" w14:textId="292209AD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3CF02DD" w14:textId="5B6CC2B7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7ADC528" w14:textId="44E519A6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0716672" w14:textId="7681700A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974183A" w14:textId="3DDBE1AF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0.25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7BB74666" w14:textId="0ABEF761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151A7E"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2</w:t>
            </w:r>
          </w:p>
        </w:tc>
      </w:tr>
      <w:tr w:rsidR="00151A7E" w:rsidRPr="00691814" w14:paraId="39E7B0BB" w14:textId="77777777" w:rsidTr="00151A7E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3BA9BC28" w14:textId="77777777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79A41AC7" w14:textId="55AA84C9" w:rsidR="00151A7E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4Star 어드민 개발</w:t>
            </w:r>
          </w:p>
        </w:tc>
        <w:tc>
          <w:tcPr>
            <w:tcW w:w="681" w:type="dxa"/>
            <w:vAlign w:val="center"/>
          </w:tcPr>
          <w:p w14:paraId="27A432BD" w14:textId="3779464B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-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13B4C9B" w14:textId="771C47CC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AF6CF3E" w14:textId="4CCADF54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9795DCF" w14:textId="2D8DD41A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0109156" w14:textId="10641058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6A4607F" w14:textId="7AD6FFBA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B1689DA" w14:textId="788D9355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AB3665B" w14:textId="1BF3D050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F6A9C22" w14:textId="4006E201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Cs/>
                <w:sz w:val="20"/>
                <w:lang w:eastAsia="ko-KR"/>
              </w:rPr>
              <w:t>1.5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6BE48C4F" w14:textId="5B24F730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  <w:r w:rsidRPr="00151A7E"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  <w:t>12</w:t>
            </w:r>
          </w:p>
        </w:tc>
      </w:tr>
      <w:tr w:rsidR="000E7003" w:rsidRPr="00691814" w14:paraId="389EE6B6" w14:textId="77777777" w:rsidTr="000E7003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753A13E1" w14:textId="77777777" w:rsidR="000E7003" w:rsidRPr="00455CA0" w:rsidRDefault="000E7003" w:rsidP="00B10D1C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</w:rPr>
            </w:pPr>
          </w:p>
        </w:tc>
        <w:tc>
          <w:tcPr>
            <w:tcW w:w="2126" w:type="dxa"/>
            <w:shd w:val="clear" w:color="auto" w:fill="DDD9C3" w:themeFill="background2" w:themeFillShade="E6"/>
            <w:vAlign w:val="center"/>
          </w:tcPr>
          <w:p w14:paraId="50199E0A" w14:textId="26641597" w:rsidR="000E7003" w:rsidRPr="00E01EBA" w:rsidRDefault="000E7003" w:rsidP="00B10D1C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E01EBA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소계</w:t>
            </w:r>
          </w:p>
        </w:tc>
        <w:tc>
          <w:tcPr>
            <w:tcW w:w="681" w:type="dxa"/>
            <w:shd w:val="clear" w:color="auto" w:fill="DDD9C3" w:themeFill="background2" w:themeFillShade="E6"/>
            <w:vAlign w:val="center"/>
          </w:tcPr>
          <w:p w14:paraId="01D0D6DB" w14:textId="77777777" w:rsidR="000E7003" w:rsidRPr="00E01EBA" w:rsidRDefault="000E7003" w:rsidP="00B10D1C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</w:rPr>
            </w:pP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43CF2E47" w14:textId="78A2D5F0" w:rsidR="000E7003" w:rsidRPr="00B10D1C" w:rsidRDefault="000E7003" w:rsidP="00B10D1C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7E2F45C3" w14:textId="1853E0FA" w:rsidR="000E7003" w:rsidRPr="00B10D1C" w:rsidRDefault="000E7003" w:rsidP="00B10D1C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7694573A" w14:textId="17BC5545" w:rsidR="000E7003" w:rsidRPr="00B10D1C" w:rsidRDefault="000E7003" w:rsidP="00B10D1C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33E342FC" w14:textId="7AD7B469" w:rsidR="000E7003" w:rsidRPr="00B10D1C" w:rsidRDefault="000E7003" w:rsidP="00B10D1C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308D7B37" w14:textId="34C489E9" w:rsidR="000E7003" w:rsidRPr="00B10D1C" w:rsidRDefault="000E7003" w:rsidP="00B10D1C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3EBCB343" w14:textId="4D827432" w:rsidR="000E7003" w:rsidRPr="00B10D1C" w:rsidRDefault="000E7003" w:rsidP="00B10D1C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6835F9B6" w14:textId="31189B6E" w:rsidR="000E7003" w:rsidRPr="00B10D1C" w:rsidRDefault="000E7003" w:rsidP="00B10D1C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79B9BC4A" w14:textId="26EDCF4A" w:rsidR="000E7003" w:rsidRPr="00B10D1C" w:rsidRDefault="000E7003" w:rsidP="00B10D1C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B10D1C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9.25</w:t>
            </w:r>
          </w:p>
        </w:tc>
        <w:tc>
          <w:tcPr>
            <w:tcW w:w="1038" w:type="dxa"/>
            <w:tcBorders>
              <w:right w:val="nil"/>
            </w:tcBorders>
            <w:shd w:val="clear" w:color="auto" w:fill="DDD9C3" w:themeFill="background2" w:themeFillShade="E6"/>
            <w:vAlign w:val="center"/>
          </w:tcPr>
          <w:p w14:paraId="7DB58AE8" w14:textId="3D549DB9" w:rsidR="000E7003" w:rsidRPr="00B10D1C" w:rsidRDefault="00151A7E" w:rsidP="00B10D1C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74</w:t>
            </w:r>
          </w:p>
        </w:tc>
      </w:tr>
      <w:tr w:rsidR="00151A7E" w:rsidRPr="00691814" w14:paraId="6C276982" w14:textId="77777777" w:rsidTr="00151A7E">
        <w:trPr>
          <w:trHeight w:val="481"/>
        </w:trPr>
        <w:tc>
          <w:tcPr>
            <w:tcW w:w="709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7BCA241A" w14:textId="720F54B4" w:rsidR="00151A7E" w:rsidRPr="00455CA0" w:rsidRDefault="00151A7E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sz w:val="20"/>
                <w:szCs w:val="22"/>
                <w:lang w:eastAsia="ko-KR"/>
              </w:rPr>
              <w:t>외주</w:t>
            </w:r>
          </w:p>
        </w:tc>
        <w:tc>
          <w:tcPr>
            <w:tcW w:w="2126" w:type="dxa"/>
            <w:vAlign w:val="center"/>
          </w:tcPr>
          <w:p w14:paraId="14D7F468" w14:textId="53903C62" w:rsidR="00151A7E" w:rsidRPr="00996F0C" w:rsidRDefault="003778F4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PM</w:t>
            </w:r>
          </w:p>
        </w:tc>
        <w:tc>
          <w:tcPr>
            <w:tcW w:w="681" w:type="dxa"/>
            <w:vAlign w:val="center"/>
          </w:tcPr>
          <w:p w14:paraId="3BC7F01B" w14:textId="592A2102" w:rsidR="00151A7E" w:rsidRPr="00996F0C" w:rsidRDefault="00EE48D8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고급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05309BD" w14:textId="044CBC2B" w:rsidR="00151A7E" w:rsidRPr="00996F0C" w:rsidRDefault="003778F4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CA9478B" w14:textId="31FAA62B" w:rsidR="00151A7E" w:rsidRPr="00996F0C" w:rsidRDefault="003778F4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52A5598" w14:textId="7CF077BA" w:rsidR="00151A7E" w:rsidRPr="00996F0C" w:rsidRDefault="003778F4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42295FA" w14:textId="1BBA141D" w:rsidR="00151A7E" w:rsidRPr="00996F0C" w:rsidRDefault="003778F4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DE08CB5" w14:textId="0D30990F" w:rsidR="00151A7E" w:rsidRPr="00996F0C" w:rsidRDefault="003778F4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A82E361" w14:textId="24AE2956" w:rsidR="00151A7E" w:rsidRPr="00996F0C" w:rsidRDefault="003778F4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A59E218" w14:textId="597A1897" w:rsidR="00151A7E" w:rsidRPr="00996F0C" w:rsidRDefault="003778F4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5439519" w14:textId="3C6EDA40" w:rsidR="00151A7E" w:rsidRPr="00996F0C" w:rsidRDefault="003778F4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0BAFA3B1" w14:textId="3FF81CBC" w:rsidR="00151A7E" w:rsidRPr="00996F0C" w:rsidRDefault="003778F4" w:rsidP="00151A7E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8</w:t>
            </w:r>
          </w:p>
        </w:tc>
      </w:tr>
      <w:tr w:rsidR="003778F4" w:rsidRPr="00691814" w14:paraId="3B998630" w14:textId="77777777" w:rsidTr="00151A7E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0DE599E9" w14:textId="77777777" w:rsidR="003778F4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3C4E4A80" w14:textId="66852601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OCP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클러스터 구축</w:t>
            </w:r>
          </w:p>
        </w:tc>
        <w:tc>
          <w:tcPr>
            <w:tcW w:w="681" w:type="dxa"/>
            <w:vAlign w:val="center"/>
          </w:tcPr>
          <w:p w14:paraId="228CD596" w14:textId="1D0FD553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중급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FEAA11B" w14:textId="03778648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7333278" w14:textId="1B672351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223FF22" w14:textId="5EC2A5E1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9FF9783" w14:textId="6C627F34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D646676" w14:textId="19B6DF43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FBBB008" w14:textId="179FBA13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E5D03B8" w14:textId="65B22F3C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1645109" w14:textId="7FCB03CF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1.5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208579AC" w14:textId="2A5E156F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12</w:t>
            </w:r>
          </w:p>
        </w:tc>
      </w:tr>
      <w:tr w:rsidR="003778F4" w:rsidRPr="00691814" w14:paraId="7C6EC6CA" w14:textId="77777777" w:rsidTr="00151A7E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56A72A3A" w14:textId="77777777" w:rsidR="003778F4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660BD261" w14:textId="05AEEC8A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 xml:space="preserve">Kafka </w:t>
            </w: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구축</w:t>
            </w:r>
          </w:p>
        </w:tc>
        <w:tc>
          <w:tcPr>
            <w:tcW w:w="681" w:type="dxa"/>
            <w:vAlign w:val="center"/>
          </w:tcPr>
          <w:p w14:paraId="6E92C5E0" w14:textId="515A1647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고급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FBE1F22" w14:textId="33411C1D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BBD1F77" w14:textId="308023E3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16CCFF9" w14:textId="3A43B17E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673890D" w14:textId="735CFF69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95DB2D4" w14:textId="353B30C5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AA259A4" w14:textId="10EB4150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155AE43" w14:textId="1217EDE3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F0B1755" w14:textId="1EF27E3F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75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17BE5926" w14:textId="43B1C2A8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6</w:t>
            </w:r>
          </w:p>
        </w:tc>
      </w:tr>
      <w:tr w:rsidR="003778F4" w:rsidRPr="00691814" w14:paraId="0096CF5B" w14:textId="77777777" w:rsidTr="000E7003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0B9AD0E4" w14:textId="77777777" w:rsidR="003778F4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4D4C6B75" w14:textId="3BD06548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CDC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 xml:space="preserve"> </w:t>
            </w: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구축 및 개발</w:t>
            </w:r>
          </w:p>
        </w:tc>
        <w:tc>
          <w:tcPr>
            <w:tcW w:w="681" w:type="dxa"/>
            <w:vAlign w:val="center"/>
          </w:tcPr>
          <w:p w14:paraId="07C33CED" w14:textId="63CF32AA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특급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8050645" w14:textId="1CA741E2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0.7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3CE6B6C" w14:textId="33794D34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0.7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0FBC65B" w14:textId="4E7621A4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0.7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5F56CC6" w14:textId="2D0CC3B5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0.7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35AA7FF" w14:textId="06F69499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0.7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7EBA0BA" w14:textId="57BE08B4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0.7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581D72A" w14:textId="0466B103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0.7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12826B2" w14:textId="10307041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0.6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0E2A1C92" w14:textId="04FA71A3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5</w:t>
            </w:r>
            <w:r w:rsidRPr="00996F0C"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.5</w:t>
            </w:r>
          </w:p>
        </w:tc>
      </w:tr>
      <w:tr w:rsidR="003778F4" w:rsidRPr="00691814" w14:paraId="595B074F" w14:textId="77777777" w:rsidTr="000E7003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2AED9671" w14:textId="77777777" w:rsidR="003778F4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77B144DD" w14:textId="6761805A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성능, 가용성 테스트</w:t>
            </w:r>
          </w:p>
        </w:tc>
        <w:tc>
          <w:tcPr>
            <w:tcW w:w="681" w:type="dxa"/>
            <w:vAlign w:val="center"/>
          </w:tcPr>
          <w:p w14:paraId="66ABCDFD" w14:textId="09A42166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고급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80A5EEA" w14:textId="27A66285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0E82872" w14:textId="31692F17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5649DC5" w14:textId="7A8C7A57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00547E3" w14:textId="536DC45D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5A3A794" w14:textId="2EF5224C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260C9FC" w14:textId="2ABC59FF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76318DB4" w14:textId="272E7C87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6162554" w14:textId="374A3F5C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7AA2F9EE" w14:textId="27FEB332" w:rsidR="003778F4" w:rsidRPr="00996F0C" w:rsidRDefault="003778F4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3</w:t>
            </w:r>
          </w:p>
        </w:tc>
      </w:tr>
      <w:tr w:rsidR="00A02223" w:rsidRPr="00691814" w14:paraId="694C3B86" w14:textId="77777777" w:rsidTr="000E7003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3EDA1293" w14:textId="77777777" w:rsidR="00A02223" w:rsidRDefault="00A02223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4F07634C" w14:textId="611FFD06" w:rsidR="00A02223" w:rsidRPr="00996F0C" w:rsidRDefault="00CE48A5" w:rsidP="003778F4">
            <w:pPr>
              <w:jc w:val="center"/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OCP</w:t>
            </w: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 xml:space="preserve"> </w:t>
            </w: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설계 (</w:t>
            </w: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GPS</w:t>
            </w: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포함)</w:t>
            </w:r>
          </w:p>
        </w:tc>
        <w:tc>
          <w:tcPr>
            <w:tcW w:w="681" w:type="dxa"/>
            <w:vAlign w:val="center"/>
          </w:tcPr>
          <w:p w14:paraId="697948E7" w14:textId="21B37B02" w:rsidR="00A02223" w:rsidRPr="00996F0C" w:rsidRDefault="00CE48A5" w:rsidP="003778F4">
            <w:pPr>
              <w:jc w:val="center"/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특급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CEEAE24" w14:textId="70C51DC4" w:rsidR="00A02223" w:rsidRPr="00996F0C" w:rsidRDefault="00CE48A5" w:rsidP="003778F4">
            <w:pPr>
              <w:jc w:val="center"/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B9B8E52" w14:textId="411AB5B2" w:rsidR="00A02223" w:rsidRPr="00996F0C" w:rsidRDefault="00CE48A5" w:rsidP="003778F4">
            <w:pPr>
              <w:jc w:val="center"/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9AFA15A" w14:textId="2753BA79" w:rsidR="00A02223" w:rsidRPr="00996F0C" w:rsidRDefault="00CE48A5" w:rsidP="003778F4">
            <w:pPr>
              <w:jc w:val="center"/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1CDD110" w14:textId="2D69E2D6" w:rsidR="00A02223" w:rsidRPr="00996F0C" w:rsidRDefault="00CE48A5" w:rsidP="003778F4">
            <w:pPr>
              <w:jc w:val="center"/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FDA24B5" w14:textId="46E4D9DE" w:rsidR="00A02223" w:rsidRPr="00996F0C" w:rsidRDefault="00CE48A5" w:rsidP="003778F4">
            <w:pPr>
              <w:jc w:val="center"/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EBF220D" w14:textId="0D5AD673" w:rsidR="00A02223" w:rsidRPr="00996F0C" w:rsidRDefault="00CE48A5" w:rsidP="003778F4">
            <w:pPr>
              <w:jc w:val="center"/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58A0E96" w14:textId="381471F1" w:rsidR="00A02223" w:rsidRPr="00996F0C" w:rsidRDefault="00CE48A5" w:rsidP="003778F4">
            <w:pPr>
              <w:jc w:val="center"/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C5E5D5F" w14:textId="1385C338" w:rsidR="00A02223" w:rsidRPr="00996F0C" w:rsidRDefault="00CE48A5" w:rsidP="003778F4">
            <w:pPr>
              <w:jc w:val="center"/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2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0B30C6ED" w14:textId="04759ECE" w:rsidR="00CE48A5" w:rsidRPr="00996F0C" w:rsidRDefault="00CE48A5" w:rsidP="00CE48A5">
            <w:pPr>
              <w:jc w:val="center"/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16</w:t>
            </w:r>
          </w:p>
        </w:tc>
      </w:tr>
      <w:tr w:rsidR="00A02223" w:rsidRPr="00691814" w14:paraId="2814E2A7" w14:textId="77777777" w:rsidTr="000E7003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24882601" w14:textId="77777777" w:rsidR="00A02223" w:rsidRDefault="00A02223" w:rsidP="003778F4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vAlign w:val="center"/>
          </w:tcPr>
          <w:p w14:paraId="1626B33B" w14:textId="45294B01" w:rsidR="00A02223" w:rsidRPr="00996F0C" w:rsidRDefault="00EC7851" w:rsidP="003778F4">
            <w:pPr>
              <w:jc w:val="center"/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클라우드 전환 지원</w:t>
            </w:r>
          </w:p>
        </w:tc>
        <w:tc>
          <w:tcPr>
            <w:tcW w:w="681" w:type="dxa"/>
            <w:vAlign w:val="center"/>
          </w:tcPr>
          <w:p w14:paraId="65B6A11E" w14:textId="077C3211" w:rsidR="00A02223" w:rsidRPr="00996F0C" w:rsidRDefault="00CE48A5" w:rsidP="003778F4">
            <w:pPr>
              <w:jc w:val="center"/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</w:pPr>
            <w:r w:rsidRPr="00996F0C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특급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2A4FEF11" w14:textId="35CE563B" w:rsidR="00A02223" w:rsidRPr="00996F0C" w:rsidRDefault="00CE48A5" w:rsidP="003778F4">
            <w:pPr>
              <w:jc w:val="center"/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>
              <w:rPr>
                <w:rFonts w:ascii="KB금융 본문체 Light" w:eastAsia="KB금융 본문체 Light" w:hAnsi="KB금융 본문체 Light"/>
                <w:bCs/>
                <w:color w:val="000000" w:themeColor="text1"/>
                <w:sz w:val="20"/>
                <w:lang w:eastAsia="ko-KR"/>
              </w:rPr>
              <w:t>6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793199E" w14:textId="2A29ABCB" w:rsidR="00A02223" w:rsidRPr="00996F0C" w:rsidRDefault="00CE48A5" w:rsidP="003778F4">
            <w:pPr>
              <w:jc w:val="center"/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6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14AB650" w14:textId="2B290898" w:rsidR="00A02223" w:rsidRPr="00996F0C" w:rsidRDefault="00CE48A5" w:rsidP="003778F4">
            <w:pPr>
              <w:jc w:val="center"/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6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6A40F4D3" w14:textId="6D9DD8B2" w:rsidR="00A02223" w:rsidRPr="00996F0C" w:rsidRDefault="00CE48A5" w:rsidP="003778F4">
            <w:pPr>
              <w:jc w:val="center"/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6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8FD33B8" w14:textId="0DD8052C" w:rsidR="00A02223" w:rsidRPr="00996F0C" w:rsidRDefault="00CE48A5" w:rsidP="003778F4">
            <w:pPr>
              <w:jc w:val="center"/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6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04B5F75C" w14:textId="6BBF9520" w:rsidR="00A02223" w:rsidRPr="00996F0C" w:rsidRDefault="00CE48A5" w:rsidP="003778F4">
            <w:pPr>
              <w:jc w:val="center"/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6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53DF2BE9" w14:textId="2F88DA92" w:rsidR="00A02223" w:rsidRPr="00996F0C" w:rsidRDefault="00CE48A5" w:rsidP="003778F4">
            <w:pPr>
              <w:jc w:val="center"/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</w:t>
            </w: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6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33A458EB" w14:textId="2A6AD8AA" w:rsidR="00A02223" w:rsidRPr="00996F0C" w:rsidRDefault="00CE48A5" w:rsidP="003778F4">
            <w:pPr>
              <w:jc w:val="center"/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0.5</w:t>
            </w:r>
          </w:p>
        </w:tc>
        <w:tc>
          <w:tcPr>
            <w:tcW w:w="1038" w:type="dxa"/>
            <w:tcBorders>
              <w:right w:val="nil"/>
            </w:tcBorders>
            <w:vAlign w:val="center"/>
          </w:tcPr>
          <w:p w14:paraId="42F40FF4" w14:textId="1133E7AF" w:rsidR="00CE48A5" w:rsidRPr="00996F0C" w:rsidRDefault="00CE48A5" w:rsidP="00CE48A5">
            <w:pPr>
              <w:jc w:val="center"/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z w:val="20"/>
                <w:lang w:eastAsia="ko-KR"/>
              </w:rPr>
              <w:t>4.7</w:t>
            </w:r>
          </w:p>
        </w:tc>
      </w:tr>
      <w:tr w:rsidR="00CE48A5" w:rsidRPr="00691814" w14:paraId="391B5F15" w14:textId="77777777" w:rsidTr="00CE48A5">
        <w:trPr>
          <w:trHeight w:val="481"/>
        </w:trPr>
        <w:tc>
          <w:tcPr>
            <w:tcW w:w="709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3E4A704A" w14:textId="77777777" w:rsidR="00CE48A5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szCs w:val="22"/>
                <w:lang w:eastAsia="ko-KR"/>
              </w:rPr>
            </w:pPr>
          </w:p>
        </w:tc>
        <w:tc>
          <w:tcPr>
            <w:tcW w:w="2126" w:type="dxa"/>
            <w:shd w:val="clear" w:color="auto" w:fill="DDD9C3" w:themeFill="background2" w:themeFillShade="E6"/>
            <w:vAlign w:val="center"/>
          </w:tcPr>
          <w:p w14:paraId="48C29329" w14:textId="79699A75" w:rsidR="00CE48A5" w:rsidRPr="00E01EBA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E01EBA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소계</w:t>
            </w:r>
          </w:p>
        </w:tc>
        <w:tc>
          <w:tcPr>
            <w:tcW w:w="681" w:type="dxa"/>
            <w:shd w:val="clear" w:color="auto" w:fill="DDD9C3" w:themeFill="background2" w:themeFillShade="E6"/>
            <w:vAlign w:val="center"/>
          </w:tcPr>
          <w:p w14:paraId="6B946249" w14:textId="167F302A" w:rsidR="00CE48A5" w:rsidRPr="00151A7E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Cs/>
                <w:sz w:val="20"/>
                <w:lang w:eastAsia="ko-KR"/>
              </w:rPr>
            </w:pP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368B74EB" w14:textId="15CF789B" w:rsidR="00CE48A5" w:rsidRPr="00151A7E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6.55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1F113284" w14:textId="1FC3A31E" w:rsidR="00CE48A5" w:rsidRPr="00151A7E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6.55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71CBAEF1" w14:textId="7BB26E4B" w:rsidR="00CE48A5" w:rsidRPr="00151A7E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6.55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2E034E36" w14:textId="763A8C1D" w:rsidR="00CE48A5" w:rsidRPr="00151A7E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6.55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4FDC2E6E" w14:textId="02D1BFE5" w:rsidR="00CE48A5" w:rsidRPr="00151A7E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6.55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4CEE105F" w14:textId="06570A61" w:rsidR="00CE48A5" w:rsidRPr="00151A7E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7.55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63F6E141" w14:textId="30EA6CF3" w:rsidR="00CE48A5" w:rsidRPr="00151A7E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7.55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112C652A" w14:textId="55C93F63" w:rsidR="00CE48A5" w:rsidRPr="00151A7E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7.35</w:t>
            </w:r>
          </w:p>
        </w:tc>
        <w:tc>
          <w:tcPr>
            <w:tcW w:w="1038" w:type="dxa"/>
            <w:tcBorders>
              <w:right w:val="nil"/>
            </w:tcBorders>
            <w:shd w:val="clear" w:color="auto" w:fill="DDD9C3" w:themeFill="background2" w:themeFillShade="E6"/>
            <w:vAlign w:val="center"/>
          </w:tcPr>
          <w:p w14:paraId="61DEBD91" w14:textId="4682A5CC" w:rsidR="00CE48A5" w:rsidRPr="00151A7E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55.2</w:t>
            </w:r>
          </w:p>
        </w:tc>
      </w:tr>
      <w:tr w:rsidR="00CE48A5" w:rsidRPr="00691814" w14:paraId="1842DE43" w14:textId="77777777" w:rsidTr="00CE48A5">
        <w:trPr>
          <w:trHeight w:val="481"/>
        </w:trPr>
        <w:tc>
          <w:tcPr>
            <w:tcW w:w="2835" w:type="dxa"/>
            <w:gridSpan w:val="2"/>
            <w:tcBorders>
              <w:left w:val="nil"/>
            </w:tcBorders>
            <w:shd w:val="clear" w:color="auto" w:fill="DDD9C3" w:themeFill="background2" w:themeFillShade="E6"/>
            <w:vAlign w:val="center"/>
          </w:tcPr>
          <w:p w14:paraId="2804037A" w14:textId="532F8D26" w:rsidR="00CE48A5" w:rsidRPr="00E01EBA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E01EBA">
              <w:rPr>
                <w:rFonts w:ascii="KB금융 본문체 Light" w:eastAsia="KB금융 본문체 Light" w:hAnsi="KB금융 본문체 Light" w:hint="eastAsia"/>
                <w:b/>
                <w:bCs/>
                <w:sz w:val="20"/>
                <w:lang w:eastAsia="ko-KR"/>
              </w:rPr>
              <w:t>총계</w:t>
            </w:r>
          </w:p>
        </w:tc>
        <w:tc>
          <w:tcPr>
            <w:tcW w:w="681" w:type="dxa"/>
            <w:shd w:val="clear" w:color="auto" w:fill="DDD9C3" w:themeFill="background2" w:themeFillShade="E6"/>
            <w:vAlign w:val="center"/>
          </w:tcPr>
          <w:p w14:paraId="3D06388F" w14:textId="77777777" w:rsidR="00CE48A5" w:rsidRPr="00E01EBA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</w:rPr>
            </w:pP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32B4AC9A" w14:textId="55EDC1AA" w:rsidR="00CE48A5" w:rsidRPr="00E01EBA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15.8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584E63F0" w14:textId="2791037D" w:rsidR="00CE48A5" w:rsidRPr="00E01EBA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15.8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525CDFC7" w14:textId="7E397909" w:rsidR="00CE48A5" w:rsidRPr="00E01EBA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15.8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5001BD38" w14:textId="629B62AC" w:rsidR="00CE48A5" w:rsidRPr="00E01EBA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15.8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6DC4E4B5" w14:textId="78B0ABFD" w:rsidR="00CE48A5" w:rsidRPr="00E01EBA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15.8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3586EC04" w14:textId="50B7757D" w:rsidR="00CE48A5" w:rsidRPr="00E01EBA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16.8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14191D76" w14:textId="43F97153" w:rsidR="00CE48A5" w:rsidRPr="00E01EBA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16.8</w:t>
            </w:r>
          </w:p>
        </w:tc>
        <w:tc>
          <w:tcPr>
            <w:tcW w:w="691" w:type="dxa"/>
            <w:shd w:val="clear" w:color="auto" w:fill="DDD9C3" w:themeFill="background2" w:themeFillShade="E6"/>
            <w:vAlign w:val="center"/>
          </w:tcPr>
          <w:p w14:paraId="228C00B3" w14:textId="0AC6FCB7" w:rsidR="00CE48A5" w:rsidRPr="00E01EBA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16.6</w:t>
            </w:r>
          </w:p>
        </w:tc>
        <w:tc>
          <w:tcPr>
            <w:tcW w:w="1038" w:type="dxa"/>
            <w:tcBorders>
              <w:right w:val="nil"/>
            </w:tcBorders>
            <w:shd w:val="clear" w:color="auto" w:fill="DDD9C3" w:themeFill="background2" w:themeFillShade="E6"/>
            <w:vAlign w:val="center"/>
          </w:tcPr>
          <w:p w14:paraId="557C2FCE" w14:textId="043F2AFF" w:rsidR="00CE48A5" w:rsidRPr="00E01EBA" w:rsidRDefault="00CE48A5" w:rsidP="00CE48A5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</w:pPr>
            <w:r w:rsidRPr="00CE48A5">
              <w:rPr>
                <w:rFonts w:ascii="KB금융 본문체 Light" w:eastAsia="KB금융 본문체 Light" w:hAnsi="KB금융 본문체 Light"/>
                <w:b/>
                <w:bCs/>
                <w:sz w:val="20"/>
                <w:lang w:eastAsia="ko-KR"/>
              </w:rPr>
              <w:t>129.2</w:t>
            </w:r>
            <w:bookmarkStart w:id="53" w:name="_GoBack"/>
            <w:bookmarkEnd w:id="53"/>
          </w:p>
        </w:tc>
      </w:tr>
    </w:tbl>
    <w:p w14:paraId="6781BF28" w14:textId="77777777" w:rsidR="00817F0C" w:rsidRPr="00817F0C" w:rsidRDefault="00817F0C" w:rsidP="00817F0C">
      <w:pPr>
        <w:rPr>
          <w:lang w:eastAsia="ko-KR"/>
        </w:rPr>
      </w:pPr>
    </w:p>
    <w:sectPr w:rsidR="00817F0C" w:rsidRPr="00817F0C" w:rsidSect="007F6A06">
      <w:headerReference w:type="default" r:id="rId17"/>
      <w:footerReference w:type="default" r:id="rId18"/>
      <w:headerReference w:type="first" r:id="rId19"/>
      <w:pgSz w:w="11907" w:h="16840" w:code="9"/>
      <w:pgMar w:top="1411" w:right="992" w:bottom="850" w:left="850" w:header="374" w:footer="461" w:gutter="288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E9D712" w14:textId="77777777" w:rsidR="00EC7851" w:rsidRDefault="00EC7851" w:rsidP="00E232FF">
      <w:pPr>
        <w:pStyle w:val="a7"/>
      </w:pPr>
      <w:r>
        <w:separator/>
      </w:r>
    </w:p>
  </w:endnote>
  <w:endnote w:type="continuationSeparator" w:id="0">
    <w:p w14:paraId="45F609F0" w14:textId="77777777" w:rsidR="00EC7851" w:rsidRDefault="00EC7851" w:rsidP="00E232FF">
      <w:pPr>
        <w:pStyle w:val="a7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B금융 제목체 Bold">
    <w:panose1 w:val="020B0803000000000000"/>
    <w:charset w:val="81"/>
    <w:family w:val="modern"/>
    <w:pitch w:val="variable"/>
    <w:sig w:usb0="800002A7" w:usb1="7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9D7FCFB" w:usb2="00000010" w:usb3="00000000" w:csb0="00080001" w:csb1="00000000"/>
  </w:font>
  <w:font w:name="Arial Gra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..늲뤅.">
    <w:altName w:val="-2002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KB금융 제목체 Medium">
    <w:panose1 w:val="020B0603000000000000"/>
    <w:charset w:val="81"/>
    <w:family w:val="modern"/>
    <w:pitch w:val="variable"/>
    <w:sig w:usb0="800002A7" w:usb1="79D7FCFB" w:usb2="00000010" w:usb3="00000000" w:csb0="00080001" w:csb1="00000000"/>
  </w:font>
  <w:font w:name=".AppleSystemUIFont">
    <w:altName w:val="Cambria"/>
    <w:charset w:val="00"/>
    <w:family w:val="auto"/>
    <w:pitch w:val="default"/>
  </w:font>
  <w:font w:name="KB금융 본문체 Bold">
    <w:panose1 w:val="020B0803000000000000"/>
    <w:charset w:val="81"/>
    <w:family w:val="modern"/>
    <w:pitch w:val="variable"/>
    <w:sig w:usb0="800002A7" w:usb1="79D7F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-2002">
    <w:panose1 w:val="02030504000101010101"/>
    <w:charset w:val="81"/>
    <w:family w:val="roman"/>
    <w:pitch w:val="variable"/>
    <w:sig w:usb0="800002A7" w:usb1="0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0" w:type="dxa"/>
      <w:tblBorders>
        <w:top w:val="thickThinSmallGap" w:sz="12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299"/>
      <w:gridCol w:w="1300"/>
      <w:gridCol w:w="4281"/>
    </w:tblGrid>
    <w:tr w:rsidR="00EC7851" w14:paraId="0F7AF88B" w14:textId="77777777">
      <w:trPr>
        <w:trHeight w:val="364"/>
      </w:trPr>
      <w:tc>
        <w:tcPr>
          <w:tcW w:w="4299" w:type="dxa"/>
          <w:vAlign w:val="center"/>
        </w:tcPr>
        <w:p w14:paraId="0B293987" w14:textId="77777777" w:rsidR="00EC7851" w:rsidRDefault="00EC7851" w:rsidP="006D68AD">
          <w:pPr>
            <w:jc w:val="both"/>
            <w:rPr>
              <w:rFonts w:ascii="굴림" w:hAnsi="굴림"/>
              <w:sz w:val="24"/>
              <w:lang w:eastAsia="ko-KR"/>
            </w:rPr>
          </w:pPr>
          <w:r>
            <w:rPr>
              <w:lang w:eastAsia="ko-KR"/>
            </w:rPr>
            <w:drawing>
              <wp:inline distT="0" distB="0" distL="0" distR="0" wp14:anchorId="324E8CCC" wp14:editId="0A7C36CB">
                <wp:extent cx="561975" cy="228600"/>
                <wp:effectExtent l="0" t="0" r="0" b="0"/>
                <wp:docPr id="2" name="그림 2" descr="무제-1 복사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무제-1 복사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97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00" w:type="dxa"/>
          <w:vAlign w:val="center"/>
        </w:tcPr>
        <w:p w14:paraId="4790ADA2" w14:textId="0107FE87" w:rsidR="00EC7851" w:rsidRDefault="00EC7851" w:rsidP="006D68AD">
          <w:pPr>
            <w:jc w:val="center"/>
            <w:rPr>
              <w:rFonts w:cs="Arial"/>
              <w:b/>
              <w:bCs/>
              <w:sz w:val="18"/>
              <w:lang w:eastAsia="ko-KR"/>
            </w:rPr>
          </w:pPr>
          <w:r>
            <w:fldChar w:fldCharType="begin"/>
          </w:r>
          <w:r>
            <w:rPr>
              <w:lang w:eastAsia="ko-KR"/>
            </w:rPr>
            <w:instrText xml:space="preserve"> PAGE </w:instrText>
          </w:r>
          <w:r>
            <w:fldChar w:fldCharType="separate"/>
          </w:r>
          <w:r w:rsidR="00CE48A5">
            <w:rPr>
              <w:lang w:eastAsia="ko-KR"/>
            </w:rPr>
            <w:t>21</w:t>
          </w:r>
          <w:r>
            <w:fldChar w:fldCharType="end"/>
          </w:r>
          <w:r>
            <w:rPr>
              <w:lang w:eastAsia="ko-KR"/>
            </w:rPr>
            <w:t>/</w:t>
          </w:r>
          <w:r>
            <w:fldChar w:fldCharType="begin"/>
          </w:r>
          <w:r>
            <w:rPr>
              <w:lang w:eastAsia="ko-KR"/>
            </w:rPr>
            <w:instrText xml:space="preserve"> NUMPAGES </w:instrText>
          </w:r>
          <w:r>
            <w:fldChar w:fldCharType="separate"/>
          </w:r>
          <w:r w:rsidR="00CE48A5">
            <w:rPr>
              <w:lang w:eastAsia="ko-KR"/>
            </w:rPr>
            <w:t>21</w:t>
          </w:r>
          <w:r>
            <w:fldChar w:fldCharType="end"/>
          </w:r>
        </w:p>
      </w:tc>
      <w:tc>
        <w:tcPr>
          <w:tcW w:w="4281" w:type="dxa"/>
          <w:vAlign w:val="center"/>
        </w:tcPr>
        <w:p w14:paraId="14620588" w14:textId="77777777" w:rsidR="00EC7851" w:rsidRPr="00FD32E7" w:rsidRDefault="00EC7851" w:rsidP="006D68AD">
          <w:pPr>
            <w:jc w:val="right"/>
            <w:rPr>
              <w:rFonts w:eastAsia="맑은 고딕" w:hAnsi="맑은 고딕"/>
              <w:sz w:val="18"/>
              <w:szCs w:val="16"/>
              <w:lang w:eastAsia="ko-KR"/>
            </w:rPr>
          </w:pPr>
        </w:p>
      </w:tc>
    </w:tr>
  </w:tbl>
  <w:p w14:paraId="7B9DA091" w14:textId="77777777" w:rsidR="00EC7851" w:rsidRPr="006D68AD" w:rsidRDefault="00EC7851">
    <w:pPr>
      <w:pStyle w:val="a5"/>
      <w:tabs>
        <w:tab w:val="clear" w:pos="9214"/>
        <w:tab w:val="right" w:pos="9900"/>
      </w:tabs>
      <w:ind w:left="0"/>
      <w:rPr>
        <w:sz w:val="20"/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24041A" w14:textId="77777777" w:rsidR="00EC7851" w:rsidRDefault="00EC7851" w:rsidP="00E232FF">
      <w:pPr>
        <w:pStyle w:val="a7"/>
      </w:pPr>
      <w:r>
        <w:separator/>
      </w:r>
    </w:p>
  </w:footnote>
  <w:footnote w:type="continuationSeparator" w:id="0">
    <w:p w14:paraId="59F838B1" w14:textId="77777777" w:rsidR="00EC7851" w:rsidRDefault="00EC7851" w:rsidP="00E232FF">
      <w:pPr>
        <w:pStyle w:val="a7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28C822" w14:textId="33428A68" w:rsidR="00EC7851" w:rsidRDefault="00EC7851" w:rsidP="0014705B">
    <w:pPr>
      <w:pStyle w:val="a7"/>
      <w:rPr>
        <w:rFonts w:ascii="KB금융 본문체 Light" w:eastAsia="KB금융 본문체 Light" w:hAnsi="KB금융 본문체 Light"/>
        <w:i w:val="0"/>
        <w:sz w:val="20"/>
        <w:lang w:eastAsia="ko-KR"/>
      </w:rPr>
    </w:pPr>
    <w:r w:rsidRPr="00D83ACB">
      <w:rPr>
        <w:rFonts w:ascii="KB금융 본문체 Light" w:eastAsia="KB금융 본문체 Light" w:hAnsi="KB금융 본문체 Light" w:hint="eastAsia"/>
        <w:i w:val="0"/>
        <w:sz w:val="20"/>
        <w:lang w:eastAsia="ko-KR"/>
      </w:rPr>
      <w:t>「</w:t>
    </w:r>
    <w:r>
      <w:rPr>
        <w:rFonts w:ascii="KB금융 본문체 Light" w:eastAsia="KB금융 본문체 Light" w:hAnsi="KB금융 본문체 Light" w:hint="eastAsia"/>
        <w:i w:val="0"/>
        <w:sz w:val="20"/>
        <w:lang w:eastAsia="ko-KR"/>
      </w:rPr>
      <w:t>K</w:t>
    </w:r>
    <w:r>
      <w:rPr>
        <w:rFonts w:ascii="KB금융 본문체 Light" w:eastAsia="KB금융 본문체 Light" w:hAnsi="KB금융 본문체 Light"/>
        <w:i w:val="0"/>
        <w:sz w:val="20"/>
        <w:lang w:eastAsia="ko-KR"/>
      </w:rPr>
      <w:t>B</w:t>
    </w:r>
    <w:r>
      <w:rPr>
        <w:rFonts w:ascii="KB금융 본문체 Light" w:eastAsia="KB금융 본문체 Light" w:hAnsi="KB금융 본문체 Light" w:hint="eastAsia"/>
        <w:i w:val="0"/>
        <w:sz w:val="20"/>
        <w:lang w:eastAsia="ko-KR"/>
      </w:rPr>
      <w:t>스타뱅킹 전용 프레임워크 구축</w:t>
    </w:r>
    <w:r w:rsidRPr="00D83ACB">
      <w:rPr>
        <w:rFonts w:ascii="KB금융 본문체 Light" w:eastAsia="KB금융 본문체 Light" w:hAnsi="KB금융 본문체 Light" w:hint="eastAsia"/>
        <w:i w:val="0"/>
        <w:sz w:val="20"/>
        <w:lang w:eastAsia="ko-KR"/>
      </w:rPr>
      <w:t xml:space="preserve">」 </w:t>
    </w:r>
    <w:r>
      <w:rPr>
        <w:rFonts w:ascii="KB금융 본문체 Light" w:eastAsia="KB금융 본문체 Light" w:hAnsi="KB금융 본문체 Light" w:hint="eastAsia"/>
        <w:i w:val="0"/>
        <w:sz w:val="20"/>
        <w:lang w:eastAsia="ko-KR"/>
      </w:rPr>
      <w:t>프로젝트</w:t>
    </w:r>
  </w:p>
  <w:p w14:paraId="089283A4" w14:textId="77777777" w:rsidR="00EC7851" w:rsidRPr="0014705B" w:rsidRDefault="00EC7851" w:rsidP="0014705B">
    <w:pPr>
      <w:pStyle w:val="a7"/>
      <w:rPr>
        <w:rFonts w:ascii="KB금융 본문체 Light" w:eastAsia="KB금융 본문체 Light" w:hAnsi="KB금융 본문체 Light"/>
        <w:i w:val="0"/>
        <w:sz w:val="20"/>
        <w:lang w:eastAsia="ko-KR"/>
      </w:rPr>
    </w:pPr>
  </w:p>
  <w:p w14:paraId="77D0E266" w14:textId="77777777" w:rsidR="00EC7851" w:rsidRPr="0014705B" w:rsidRDefault="00EC7851">
    <w:pPr>
      <w:pStyle w:val="a7"/>
      <w:jc w:val="right"/>
      <w:rPr>
        <w:sz w:val="8"/>
        <w:lang w:eastAsia="ko-K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AC4BA7" w14:textId="77777777" w:rsidR="00EC7851" w:rsidRDefault="00EC7851">
    <w:pPr>
      <w:pStyle w:val="a7"/>
      <w:tabs>
        <w:tab w:val="clear" w:pos="4678"/>
        <w:tab w:val="clear" w:pos="9923"/>
        <w:tab w:val="right" w:pos="10065"/>
      </w:tabs>
      <w:ind w:left="142"/>
      <w:rPr>
        <w:lang w:eastAsia="ko-KR"/>
      </w:rPr>
    </w:pPr>
  </w:p>
  <w:tbl>
    <w:tblPr>
      <w:tblW w:w="0" w:type="auto"/>
      <w:tblBorders>
        <w:insideH w:val="single" w:sz="4" w:space="0" w:color="auto"/>
      </w:tblBorders>
      <w:tblLook w:val="01E0" w:firstRow="1" w:lastRow="1" w:firstColumn="1" w:lastColumn="1" w:noHBand="0" w:noVBand="0"/>
    </w:tblPr>
    <w:tblGrid>
      <w:gridCol w:w="4955"/>
      <w:gridCol w:w="4822"/>
    </w:tblGrid>
    <w:tr w:rsidR="00EC7851" w:rsidRPr="004B7555" w14:paraId="4DD261EC" w14:textId="77777777" w:rsidTr="004B7555">
      <w:tc>
        <w:tcPr>
          <w:tcW w:w="5130" w:type="dxa"/>
          <w:shd w:val="clear" w:color="auto" w:fill="auto"/>
        </w:tcPr>
        <w:p w14:paraId="05DF24D5" w14:textId="77777777" w:rsidR="00EC7851" w:rsidRDefault="00EC7851" w:rsidP="007F6A06">
          <w:pPr>
            <w:rPr>
              <w:lang w:eastAsia="ko-KR"/>
            </w:rPr>
          </w:pPr>
          <w:r>
            <w:rPr>
              <w:rFonts w:ascii="-2002" w:eastAsia="-2002" w:hint="eastAsia"/>
              <w:b/>
              <w:bCs/>
              <w:i/>
              <w:iCs/>
              <w:lang w:eastAsia="ko-KR"/>
            </w:rPr>
            <w:t>「기업CRM」재구축 프로젝트</w:t>
          </w:r>
        </w:p>
      </w:tc>
      <w:tc>
        <w:tcPr>
          <w:tcW w:w="5131" w:type="dxa"/>
          <w:shd w:val="clear" w:color="auto" w:fill="auto"/>
        </w:tcPr>
        <w:p w14:paraId="5C94A6DD" w14:textId="77777777" w:rsidR="00EC7851" w:rsidRDefault="00EC7851" w:rsidP="004B7555">
          <w:pPr>
            <w:jc w:val="right"/>
            <w:rPr>
              <w:lang w:eastAsia="ko-KR"/>
            </w:rPr>
          </w:pPr>
        </w:p>
      </w:tc>
    </w:tr>
  </w:tbl>
  <w:p w14:paraId="1B037B52" w14:textId="77777777" w:rsidR="00EC7851" w:rsidRPr="003B4F40" w:rsidRDefault="00EC7851">
    <w:pPr>
      <w:pStyle w:val="a7"/>
      <w:tabs>
        <w:tab w:val="clear" w:pos="4678"/>
        <w:tab w:val="clear" w:pos="9923"/>
        <w:tab w:val="right" w:pos="10065"/>
      </w:tabs>
      <w:ind w:left="142"/>
      <w:rPr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5FE0931C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1" w15:restartNumberingAfterBreak="0">
    <w:nsid w:val="FFFFFF81"/>
    <w:multiLevelType w:val="singleLevel"/>
    <w:tmpl w:val="F2BA6C52"/>
    <w:lvl w:ilvl="0">
      <w:start w:val="1"/>
      <w:numFmt w:val="bullet"/>
      <w:pStyle w:val="4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02064D81"/>
    <w:multiLevelType w:val="multilevel"/>
    <w:tmpl w:val="22F2ED7A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40" w:hanging="1440"/>
      </w:pPr>
      <w:rPr>
        <w:rFonts w:hint="default"/>
      </w:rPr>
    </w:lvl>
  </w:abstractNum>
  <w:abstractNum w:abstractNumId="3" w15:restartNumberingAfterBreak="0">
    <w:nsid w:val="04306705"/>
    <w:multiLevelType w:val="hybridMultilevel"/>
    <w:tmpl w:val="C09A6EB6"/>
    <w:lvl w:ilvl="0" w:tplc="A6B28F54">
      <w:start w:val="1"/>
      <w:numFmt w:val="bullet"/>
      <w:pStyle w:val="3"/>
      <w:lvlText w:val="ᅳ"/>
      <w:lvlJc w:val="left"/>
      <w:pPr>
        <w:tabs>
          <w:tab w:val="num" w:pos="360"/>
        </w:tabs>
        <w:ind w:left="360" w:hanging="36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58D18F6"/>
    <w:multiLevelType w:val="hybridMultilevel"/>
    <w:tmpl w:val="E6223BB0"/>
    <w:lvl w:ilvl="0" w:tplc="77BCC3F6"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바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01C22D8"/>
    <w:multiLevelType w:val="singleLevel"/>
    <w:tmpl w:val="ED72BCDA"/>
    <w:lvl w:ilvl="0">
      <w:start w:val="1"/>
      <w:numFmt w:val="bullet"/>
      <w:pStyle w:val="30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5371A4B"/>
    <w:multiLevelType w:val="multilevel"/>
    <w:tmpl w:val="6F6E5994"/>
    <w:lvl w:ilvl="0">
      <w:start w:val="1"/>
      <w:numFmt w:val="decimal"/>
      <w:pStyle w:val="1"/>
      <w:lvlText w:val="%1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firstLine="0"/>
      </w:pPr>
      <w:rPr>
        <w:rFonts w:hint="default"/>
        <w:lang w:val="en-US"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firstLine="360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tabs>
          <w:tab w:val="num" w:pos="229"/>
        </w:tabs>
        <w:ind w:left="0" w:firstLine="720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589"/>
        </w:tabs>
        <w:ind w:left="0" w:hanging="85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1C4E0124"/>
    <w:multiLevelType w:val="singleLevel"/>
    <w:tmpl w:val="9F088D3E"/>
    <w:lvl w:ilvl="0">
      <w:start w:val="1"/>
      <w:numFmt w:val="bullet"/>
      <w:pStyle w:val="Bullet3Heading3"/>
      <w:lvlText w:val="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</w:abstractNum>
  <w:abstractNum w:abstractNumId="8" w15:restartNumberingAfterBreak="0">
    <w:nsid w:val="223C03CF"/>
    <w:multiLevelType w:val="hybridMultilevel"/>
    <w:tmpl w:val="85AA6620"/>
    <w:lvl w:ilvl="0" w:tplc="538470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F8CA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88F4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AA2B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B401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528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5CD7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6A9C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8E91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A2206B2"/>
    <w:multiLevelType w:val="multilevel"/>
    <w:tmpl w:val="2554729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2A7B7198"/>
    <w:multiLevelType w:val="hybridMultilevel"/>
    <w:tmpl w:val="49BE88DC"/>
    <w:lvl w:ilvl="0" w:tplc="0718A0B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B438560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FB28F12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097296E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CE343B6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5B02D7E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5E94B32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985EDBD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D006EC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1" w15:restartNumberingAfterBreak="0">
    <w:nsid w:val="2AD30A75"/>
    <w:multiLevelType w:val="hybridMultilevel"/>
    <w:tmpl w:val="35428E92"/>
    <w:lvl w:ilvl="0" w:tplc="B7864436">
      <w:start w:val="18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D1A77A0"/>
    <w:multiLevelType w:val="hybridMultilevel"/>
    <w:tmpl w:val="3508C306"/>
    <w:lvl w:ilvl="0" w:tplc="F74480F8">
      <w:start w:val="1"/>
      <w:numFmt w:val="bullet"/>
      <w:pStyle w:val="Activity"/>
      <w:lvlText w:val=""/>
      <w:lvlJc w:val="left"/>
      <w:pPr>
        <w:tabs>
          <w:tab w:val="num" w:pos="760"/>
        </w:tabs>
        <w:ind w:left="513" w:hanging="113"/>
      </w:pPr>
      <w:rPr>
        <w:rFonts w:ascii="Wingdings" w:hAnsi="Wingdings" w:hint="default"/>
      </w:rPr>
    </w:lvl>
    <w:lvl w:ilvl="1" w:tplc="2886E6E8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36E527E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42CE45BA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83387E38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999CA632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756C36F0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21E0F9E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4590F60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00C024C"/>
    <w:multiLevelType w:val="multilevel"/>
    <w:tmpl w:val="2DEC2FAC"/>
    <w:lvl w:ilvl="0">
      <w:start w:val="2"/>
      <w:numFmt w:val="decimal"/>
      <w:lvlText w:val="%1"/>
      <w:lvlJc w:val="left"/>
      <w:pPr>
        <w:ind w:left="705" w:hanging="705"/>
      </w:pPr>
      <w:rPr>
        <w:rFonts w:hint="eastAsia"/>
      </w:rPr>
    </w:lvl>
    <w:lvl w:ilvl="1">
      <w:start w:val="3"/>
      <w:numFmt w:val="decimal"/>
      <w:lvlText w:val="%1.%2"/>
      <w:lvlJc w:val="left"/>
      <w:pPr>
        <w:ind w:left="905" w:hanging="705"/>
      </w:pPr>
      <w:rPr>
        <w:rFonts w:hint="eastAsia"/>
      </w:rPr>
    </w:lvl>
    <w:lvl w:ilvl="2">
      <w:start w:val="2"/>
      <w:numFmt w:val="decimal"/>
      <w:pStyle w:val="20"/>
      <w:lvlText w:val="%1.%2.%3"/>
      <w:lvlJc w:val="left"/>
      <w:pPr>
        <w:ind w:left="11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680" w:hanging="1080"/>
      </w:pPr>
      <w:rPr>
        <w:rFonts w:hint="eastAsia"/>
        <w:i w:val="0"/>
      </w:rPr>
    </w:lvl>
    <w:lvl w:ilvl="4">
      <w:start w:val="1"/>
      <w:numFmt w:val="decimal"/>
      <w:lvlText w:val="%1.%2.%3.%4.%5"/>
      <w:lvlJc w:val="left"/>
      <w:pPr>
        <w:ind w:left="18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6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2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400" w:hanging="1800"/>
      </w:pPr>
      <w:rPr>
        <w:rFonts w:hint="eastAsia"/>
      </w:rPr>
    </w:lvl>
  </w:abstractNum>
  <w:abstractNum w:abstractNumId="14" w15:restartNumberingAfterBreak="0">
    <w:nsid w:val="37D81540"/>
    <w:multiLevelType w:val="multilevel"/>
    <w:tmpl w:val="D09ECDDC"/>
    <w:lvl w:ilvl="0">
      <w:start w:val="2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00" w:hanging="2160"/>
      </w:pPr>
      <w:rPr>
        <w:rFonts w:hint="default"/>
      </w:rPr>
    </w:lvl>
  </w:abstractNum>
  <w:abstractNum w:abstractNumId="15" w15:restartNumberingAfterBreak="0">
    <w:nsid w:val="3F847398"/>
    <w:multiLevelType w:val="singleLevel"/>
    <w:tmpl w:val="3D427F3C"/>
    <w:lvl w:ilvl="0">
      <w:start w:val="1"/>
      <w:numFmt w:val="bullet"/>
      <w:pStyle w:val="Bullet1Heading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BC0E13"/>
    <w:multiLevelType w:val="singleLevel"/>
    <w:tmpl w:val="040C0001"/>
    <w:lvl w:ilvl="0">
      <w:start w:val="1"/>
      <w:numFmt w:val="bullet"/>
      <w:pStyle w:val="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7" w15:restartNumberingAfterBreak="0">
    <w:nsid w:val="4C384DB4"/>
    <w:multiLevelType w:val="singleLevel"/>
    <w:tmpl w:val="7A0C7D7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35764D4"/>
    <w:multiLevelType w:val="multilevel"/>
    <w:tmpl w:val="AEE8A026"/>
    <w:lvl w:ilvl="0">
      <w:start w:val="3"/>
      <w:numFmt w:val="decimal"/>
      <w:lvlText w:val="%1"/>
      <w:lvlJc w:val="left"/>
      <w:pPr>
        <w:ind w:left="435" w:hanging="43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6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2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8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0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5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120" w:hanging="2520"/>
      </w:pPr>
      <w:rPr>
        <w:rFonts w:hint="eastAsia"/>
      </w:rPr>
    </w:lvl>
  </w:abstractNum>
  <w:abstractNum w:abstractNumId="19" w15:restartNumberingAfterBreak="0">
    <w:nsid w:val="57841F10"/>
    <w:multiLevelType w:val="hybridMultilevel"/>
    <w:tmpl w:val="CDACB42E"/>
    <w:lvl w:ilvl="0" w:tplc="E7CE5C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053E7F2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81D2C02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F8C2F17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440E2DB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2236BE8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3A30C1B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A800A0B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3F2107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20" w15:restartNumberingAfterBreak="0">
    <w:nsid w:val="5DBE02D4"/>
    <w:multiLevelType w:val="multilevel"/>
    <w:tmpl w:val="63A67112"/>
    <w:lvl w:ilvl="0">
      <w:start w:val="2"/>
      <w:numFmt w:val="decimal"/>
      <w:lvlText w:val="%1"/>
      <w:lvlJc w:val="left"/>
      <w:pPr>
        <w:ind w:left="705" w:hanging="705"/>
      </w:pPr>
      <w:rPr>
        <w:rFonts w:ascii="KB금융 본문체 Light" w:eastAsia="KB금융 본문체 Light" w:hAnsi="KB금융 본문체 Light" w:hint="default"/>
        <w:i w:val="0"/>
      </w:rPr>
    </w:lvl>
    <w:lvl w:ilvl="1">
      <w:start w:val="3"/>
      <w:numFmt w:val="decimal"/>
      <w:lvlText w:val="%1.%2"/>
      <w:lvlJc w:val="left"/>
      <w:pPr>
        <w:ind w:left="905" w:hanging="705"/>
      </w:pPr>
      <w:rPr>
        <w:rFonts w:ascii="KB금융 본문체 Light" w:eastAsia="KB금융 본문체 Light" w:hAnsi="KB금융 본문체 Light" w:hint="default"/>
        <w:i w:val="0"/>
      </w:rPr>
    </w:lvl>
    <w:lvl w:ilvl="2">
      <w:start w:val="4"/>
      <w:numFmt w:val="decimal"/>
      <w:lvlText w:val="%1.%2.%3"/>
      <w:lvlJc w:val="left"/>
      <w:pPr>
        <w:ind w:left="1120" w:hanging="720"/>
      </w:pPr>
      <w:rPr>
        <w:rFonts w:ascii="KB금융 본문체 Light" w:eastAsia="KB금융 본문체 Light" w:hAnsi="KB금융 본문체 Light" w:hint="default"/>
        <w:i w:val="0"/>
      </w:rPr>
    </w:lvl>
    <w:lvl w:ilvl="3">
      <w:start w:val="1"/>
      <w:numFmt w:val="decimal"/>
      <w:lvlText w:val="%1.%2.%3.%4"/>
      <w:lvlJc w:val="left"/>
      <w:pPr>
        <w:ind w:left="1680" w:hanging="1080"/>
      </w:pPr>
      <w:rPr>
        <w:rFonts w:ascii="KB금융 본문체 Light" w:eastAsia="KB금융 본문체 Light" w:hAnsi="KB금융 본문체 Light" w:hint="default"/>
        <w:i w:val="0"/>
      </w:rPr>
    </w:lvl>
    <w:lvl w:ilvl="4">
      <w:start w:val="1"/>
      <w:numFmt w:val="decimal"/>
      <w:lvlText w:val="%1.%2.%3.%4.%5"/>
      <w:lvlJc w:val="left"/>
      <w:pPr>
        <w:ind w:left="1880" w:hanging="1080"/>
      </w:pPr>
      <w:rPr>
        <w:rFonts w:ascii="KB금융 본문체 Light" w:eastAsia="KB금융 본문체 Light" w:hAnsi="KB금융 본문체 Light" w:hint="default"/>
        <w:i w:val="0"/>
      </w:rPr>
    </w:lvl>
    <w:lvl w:ilvl="5">
      <w:start w:val="1"/>
      <w:numFmt w:val="decimal"/>
      <w:lvlText w:val="%1.%2.%3.%4.%5.%6"/>
      <w:lvlJc w:val="left"/>
      <w:pPr>
        <w:ind w:left="2440" w:hanging="1440"/>
      </w:pPr>
      <w:rPr>
        <w:rFonts w:ascii="KB금융 본문체 Light" w:eastAsia="KB금융 본문체 Light" w:hAnsi="KB금융 본문체 Light" w:hint="default"/>
        <w:i w:val="0"/>
      </w:rPr>
    </w:lvl>
    <w:lvl w:ilvl="6">
      <w:start w:val="1"/>
      <w:numFmt w:val="decimal"/>
      <w:lvlText w:val="%1.%2.%3.%4.%5.%6.%7"/>
      <w:lvlJc w:val="left"/>
      <w:pPr>
        <w:ind w:left="2640" w:hanging="1440"/>
      </w:pPr>
      <w:rPr>
        <w:rFonts w:ascii="KB금융 본문체 Light" w:eastAsia="KB금융 본문체 Light" w:hAnsi="KB금융 본문체 Light" w:hint="default"/>
        <w:i w:val="0"/>
      </w:rPr>
    </w:lvl>
    <w:lvl w:ilvl="7">
      <w:start w:val="1"/>
      <w:numFmt w:val="decimal"/>
      <w:lvlText w:val="%1.%2.%3.%4.%5.%6.%7.%8"/>
      <w:lvlJc w:val="left"/>
      <w:pPr>
        <w:ind w:left="3200" w:hanging="1800"/>
      </w:pPr>
      <w:rPr>
        <w:rFonts w:ascii="KB금융 본문체 Light" w:eastAsia="KB금융 본문체 Light" w:hAnsi="KB금융 본문체 Light" w:hint="default"/>
        <w:i w:val="0"/>
      </w:rPr>
    </w:lvl>
    <w:lvl w:ilvl="8">
      <w:start w:val="1"/>
      <w:numFmt w:val="decimal"/>
      <w:lvlText w:val="%1.%2.%3.%4.%5.%6.%7.%8.%9"/>
      <w:lvlJc w:val="left"/>
      <w:pPr>
        <w:ind w:left="3760" w:hanging="2160"/>
      </w:pPr>
      <w:rPr>
        <w:rFonts w:ascii="KB금융 본문체 Light" w:eastAsia="KB금융 본문체 Light" w:hAnsi="KB금융 본문체 Light" w:hint="default"/>
        <w:i w:val="0"/>
      </w:rPr>
    </w:lvl>
  </w:abstractNum>
  <w:abstractNum w:abstractNumId="21" w15:restartNumberingAfterBreak="0">
    <w:nsid w:val="60F435FB"/>
    <w:multiLevelType w:val="multilevel"/>
    <w:tmpl w:val="43CAF1CA"/>
    <w:lvl w:ilvl="0">
      <w:start w:val="2"/>
      <w:numFmt w:val="decimal"/>
      <w:lvlText w:val="%1"/>
      <w:lvlJc w:val="left"/>
      <w:pPr>
        <w:ind w:left="525" w:hanging="525"/>
      </w:pPr>
      <w:rPr>
        <w:rFonts w:ascii="KB금융 본문체 Light" w:eastAsia="KB금융 본문체 Light" w:hAnsi="KB금융 본문체 Light" w:hint="default"/>
        <w:i w:val="0"/>
      </w:rPr>
    </w:lvl>
    <w:lvl w:ilvl="1">
      <w:start w:val="5"/>
      <w:numFmt w:val="decimal"/>
      <w:lvlText w:val="%1.%2"/>
      <w:lvlJc w:val="left"/>
      <w:pPr>
        <w:ind w:left="825" w:hanging="525"/>
      </w:pPr>
      <w:rPr>
        <w:rFonts w:ascii="KB금융 본문체 Light" w:eastAsia="KB금융 본문체 Light" w:hAnsi="KB금융 본문체 Light" w:hint="default"/>
        <w:i w:val="0"/>
      </w:rPr>
    </w:lvl>
    <w:lvl w:ilvl="2">
      <w:start w:val="2"/>
      <w:numFmt w:val="decimal"/>
      <w:lvlText w:val="%1.%2.%3"/>
      <w:lvlJc w:val="left"/>
      <w:pPr>
        <w:ind w:left="1320" w:hanging="720"/>
      </w:pPr>
      <w:rPr>
        <w:rFonts w:ascii="KB금융 본문체 Light" w:eastAsia="KB금융 본문체 Light" w:hAnsi="KB금융 본문체 Light" w:hint="default"/>
        <w:i w:val="0"/>
      </w:rPr>
    </w:lvl>
    <w:lvl w:ilvl="3">
      <w:start w:val="1"/>
      <w:numFmt w:val="decimal"/>
      <w:lvlText w:val="%1.%2.%3.%4"/>
      <w:lvlJc w:val="left"/>
      <w:pPr>
        <w:ind w:left="1980" w:hanging="1080"/>
      </w:pPr>
      <w:rPr>
        <w:rFonts w:ascii="KB금융 본문체 Light" w:eastAsia="KB금융 본문체 Light" w:hAnsi="KB금융 본문체 Light" w:hint="default"/>
        <w:i w:val="0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ascii="KB금융 본문체 Light" w:eastAsia="KB금융 본문체 Light" w:hAnsi="KB금융 본문체 Light" w:hint="default"/>
        <w:i w:val="0"/>
      </w:rPr>
    </w:lvl>
    <w:lvl w:ilvl="5">
      <w:start w:val="1"/>
      <w:numFmt w:val="decimal"/>
      <w:lvlText w:val="%1.%2.%3.%4.%5.%6"/>
      <w:lvlJc w:val="left"/>
      <w:pPr>
        <w:ind w:left="2940" w:hanging="1440"/>
      </w:pPr>
      <w:rPr>
        <w:rFonts w:ascii="KB금융 본문체 Light" w:eastAsia="KB금융 본문체 Light" w:hAnsi="KB금융 본문체 Light" w:hint="default"/>
        <w:i w:val="0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ascii="KB금융 본문체 Light" w:eastAsia="KB금융 본문체 Light" w:hAnsi="KB금융 본문체 Light" w:hint="default"/>
        <w:i w:val="0"/>
      </w:rPr>
    </w:lvl>
    <w:lvl w:ilvl="7">
      <w:start w:val="1"/>
      <w:numFmt w:val="decimal"/>
      <w:lvlText w:val="%1.%2.%3.%4.%5.%6.%7.%8"/>
      <w:lvlJc w:val="left"/>
      <w:pPr>
        <w:ind w:left="3900" w:hanging="1800"/>
      </w:pPr>
      <w:rPr>
        <w:rFonts w:ascii="KB금융 본문체 Light" w:eastAsia="KB금융 본문체 Light" w:hAnsi="KB금융 본문체 Light" w:hint="default"/>
        <w:i w:val="0"/>
      </w:rPr>
    </w:lvl>
    <w:lvl w:ilvl="8">
      <w:start w:val="1"/>
      <w:numFmt w:val="decimal"/>
      <w:lvlText w:val="%1.%2.%3.%4.%5.%6.%7.%8.%9"/>
      <w:lvlJc w:val="left"/>
      <w:pPr>
        <w:ind w:left="4560" w:hanging="2160"/>
      </w:pPr>
      <w:rPr>
        <w:rFonts w:ascii="KB금융 본문체 Light" w:eastAsia="KB금융 본문체 Light" w:hAnsi="KB금융 본문체 Light" w:hint="default"/>
        <w:i w:val="0"/>
      </w:rPr>
    </w:lvl>
  </w:abstractNum>
  <w:abstractNum w:abstractNumId="22" w15:restartNumberingAfterBreak="0">
    <w:nsid w:val="61624B08"/>
    <w:multiLevelType w:val="multilevel"/>
    <w:tmpl w:val="5D667A22"/>
    <w:lvl w:ilvl="0">
      <w:start w:val="2"/>
      <w:numFmt w:val="decimal"/>
      <w:lvlText w:val="%1"/>
      <w:lvlJc w:val="left"/>
      <w:pPr>
        <w:ind w:left="525" w:hanging="525"/>
      </w:pPr>
      <w:rPr>
        <w:rFonts w:ascii="KB금융 본문체 Light" w:eastAsia="KB금융 본문체 Light" w:hAnsi="KB금융 본문체 Light" w:hint="default"/>
        <w:i w:val="0"/>
      </w:rPr>
    </w:lvl>
    <w:lvl w:ilvl="1">
      <w:start w:val="5"/>
      <w:numFmt w:val="decimal"/>
      <w:lvlText w:val="%1.%2"/>
      <w:lvlJc w:val="left"/>
      <w:pPr>
        <w:ind w:left="1020" w:hanging="720"/>
      </w:pPr>
      <w:rPr>
        <w:rFonts w:ascii="KB금융 본문체 Light" w:eastAsia="KB금융 본문체 Light" w:hAnsi="KB금융 본문체 Light" w:hint="default"/>
        <w:i w:val="0"/>
      </w:rPr>
    </w:lvl>
    <w:lvl w:ilvl="2">
      <w:start w:val="1"/>
      <w:numFmt w:val="decimal"/>
      <w:lvlText w:val="%1.%2.%3"/>
      <w:lvlJc w:val="left"/>
      <w:pPr>
        <w:ind w:left="1320" w:hanging="720"/>
      </w:pPr>
      <w:rPr>
        <w:rFonts w:ascii="KB금융 본문체 Light" w:eastAsia="KB금융 본문체 Light" w:hAnsi="KB금융 본문체 Light" w:hint="default"/>
        <w:i w:val="0"/>
      </w:rPr>
    </w:lvl>
    <w:lvl w:ilvl="3">
      <w:start w:val="1"/>
      <w:numFmt w:val="decimal"/>
      <w:lvlText w:val="%1.%2.%3.%4"/>
      <w:lvlJc w:val="left"/>
      <w:pPr>
        <w:ind w:left="1980" w:hanging="1080"/>
      </w:pPr>
      <w:rPr>
        <w:rFonts w:ascii="KB금융 본문체 Light" w:eastAsia="KB금융 본문체 Light" w:hAnsi="KB금융 본문체 Light" w:hint="default"/>
        <w:i w:val="0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ascii="KB금융 본문체 Light" w:eastAsia="KB금융 본문체 Light" w:hAnsi="KB금융 본문체 Light" w:hint="default"/>
        <w:i w:val="0"/>
      </w:rPr>
    </w:lvl>
    <w:lvl w:ilvl="5">
      <w:start w:val="1"/>
      <w:numFmt w:val="decimal"/>
      <w:lvlText w:val="%1.%2.%3.%4.%5.%6"/>
      <w:lvlJc w:val="left"/>
      <w:pPr>
        <w:ind w:left="2940" w:hanging="1440"/>
      </w:pPr>
      <w:rPr>
        <w:rFonts w:ascii="KB금융 본문체 Light" w:eastAsia="KB금융 본문체 Light" w:hAnsi="KB금융 본문체 Light" w:hint="default"/>
        <w:i w:val="0"/>
      </w:rPr>
    </w:lvl>
    <w:lvl w:ilvl="6">
      <w:start w:val="1"/>
      <w:numFmt w:val="decimal"/>
      <w:lvlText w:val="%1.%2.%3.%4.%5.%6.%7"/>
      <w:lvlJc w:val="left"/>
      <w:pPr>
        <w:ind w:left="3600" w:hanging="1800"/>
      </w:pPr>
      <w:rPr>
        <w:rFonts w:ascii="KB금융 본문체 Light" w:eastAsia="KB금융 본문체 Light" w:hAnsi="KB금융 본문체 Light" w:hint="default"/>
        <w:i w:val="0"/>
      </w:rPr>
    </w:lvl>
    <w:lvl w:ilvl="7">
      <w:start w:val="1"/>
      <w:numFmt w:val="decimal"/>
      <w:lvlText w:val="%1.%2.%3.%4.%5.%6.%7.%8"/>
      <w:lvlJc w:val="left"/>
      <w:pPr>
        <w:ind w:left="3900" w:hanging="1800"/>
      </w:pPr>
      <w:rPr>
        <w:rFonts w:ascii="KB금융 본문체 Light" w:eastAsia="KB금융 본문체 Light" w:hAnsi="KB금융 본문체 Light" w:hint="default"/>
        <w:i w:val="0"/>
      </w:rPr>
    </w:lvl>
    <w:lvl w:ilvl="8">
      <w:start w:val="1"/>
      <w:numFmt w:val="decimal"/>
      <w:lvlText w:val="%1.%2.%3.%4.%5.%6.%7.%8.%9"/>
      <w:lvlJc w:val="left"/>
      <w:pPr>
        <w:ind w:left="4560" w:hanging="2160"/>
      </w:pPr>
      <w:rPr>
        <w:rFonts w:ascii="KB금융 본문체 Light" w:eastAsia="KB금융 본문체 Light" w:hAnsi="KB금융 본문체 Light" w:hint="default"/>
        <w:i w:val="0"/>
      </w:rPr>
    </w:lvl>
  </w:abstractNum>
  <w:abstractNum w:abstractNumId="23" w15:restartNumberingAfterBreak="0">
    <w:nsid w:val="64D924F3"/>
    <w:multiLevelType w:val="multilevel"/>
    <w:tmpl w:val="89F4E5A2"/>
    <w:lvl w:ilvl="0">
      <w:start w:val="4"/>
      <w:numFmt w:val="bullet"/>
      <w:lvlText w:val="-"/>
      <w:lvlJc w:val="left"/>
      <w:pPr>
        <w:ind w:left="800" w:hanging="400"/>
      </w:pPr>
      <w:rPr>
        <w:rFonts w:ascii="KB금융 본문체 Light" w:eastAsia="KB금융 본문체 Light" w:hAnsi="KB금융 본문체 Light" w:cs="Times New Roman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BE21A14"/>
    <w:multiLevelType w:val="hybridMultilevel"/>
    <w:tmpl w:val="693CBCCC"/>
    <w:lvl w:ilvl="0" w:tplc="75C8E89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4F32BF7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B8D09E6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738283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AF40D68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93188A9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6A0E29E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FBD48F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11AD84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25" w15:restartNumberingAfterBreak="0">
    <w:nsid w:val="77140FD8"/>
    <w:multiLevelType w:val="multilevel"/>
    <w:tmpl w:val="EF74E988"/>
    <w:lvl w:ilvl="0">
      <w:start w:val="2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0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00" w:hanging="2160"/>
      </w:pPr>
      <w:rPr>
        <w:rFonts w:hint="default"/>
      </w:rPr>
    </w:lvl>
  </w:abstractNum>
  <w:abstractNum w:abstractNumId="26" w15:restartNumberingAfterBreak="0">
    <w:nsid w:val="77CC172C"/>
    <w:multiLevelType w:val="multilevel"/>
    <w:tmpl w:val="44F854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25659D"/>
    <w:multiLevelType w:val="hybridMultilevel"/>
    <w:tmpl w:val="E334E32A"/>
    <w:lvl w:ilvl="0" w:tplc="5674F64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917A701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3DE84F7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DB5AB7F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911ECB6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C7A6ACD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E71E232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B570088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8F4E30E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28" w15:restartNumberingAfterBreak="0">
    <w:nsid w:val="7BC75541"/>
    <w:multiLevelType w:val="singleLevel"/>
    <w:tmpl w:val="1D8603CE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FAA00CC"/>
    <w:multiLevelType w:val="singleLevel"/>
    <w:tmpl w:val="9F0646E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6"/>
  </w:num>
  <w:num w:numId="2">
    <w:abstractNumId w:val="17"/>
  </w:num>
  <w:num w:numId="3">
    <w:abstractNumId w:val="29"/>
  </w:num>
  <w:num w:numId="4">
    <w:abstractNumId w:val="28"/>
  </w:num>
  <w:num w:numId="5">
    <w:abstractNumId w:val="5"/>
  </w:num>
  <w:num w:numId="6">
    <w:abstractNumId w:val="6"/>
  </w:num>
  <w:num w:numId="7">
    <w:abstractNumId w:val="9"/>
  </w:num>
  <w:num w:numId="8">
    <w:abstractNumId w:val="9"/>
  </w:num>
  <w:num w:numId="9">
    <w:abstractNumId w:val="9"/>
  </w:num>
  <w:num w:numId="10">
    <w:abstractNumId w:val="9"/>
  </w:num>
  <w:num w:numId="11">
    <w:abstractNumId w:val="7"/>
  </w:num>
  <w:num w:numId="12">
    <w:abstractNumId w:val="15"/>
  </w:num>
  <w:num w:numId="13">
    <w:abstractNumId w:val="12"/>
  </w:num>
  <w:num w:numId="14">
    <w:abstractNumId w:val="1"/>
  </w:num>
  <w:num w:numId="15">
    <w:abstractNumId w:val="0"/>
  </w:num>
  <w:num w:numId="16">
    <w:abstractNumId w:val="3"/>
  </w:num>
  <w:num w:numId="17">
    <w:abstractNumId w:val="4"/>
  </w:num>
  <w:num w:numId="18">
    <w:abstractNumId w:val="13"/>
  </w:num>
  <w:num w:numId="19">
    <w:abstractNumId w:val="18"/>
  </w:num>
  <w:num w:numId="20">
    <w:abstractNumId w:val="11"/>
  </w:num>
  <w:num w:numId="21">
    <w:abstractNumId w:val="14"/>
  </w:num>
  <w:num w:numId="22">
    <w:abstractNumId w:val="25"/>
  </w:num>
  <w:num w:numId="23">
    <w:abstractNumId w:val="6"/>
  </w:num>
  <w:num w:numId="24">
    <w:abstractNumId w:val="6"/>
  </w:num>
  <w:num w:numId="25">
    <w:abstractNumId w:val="20"/>
  </w:num>
  <w:num w:numId="26">
    <w:abstractNumId w:val="26"/>
  </w:num>
  <w:num w:numId="27">
    <w:abstractNumId w:val="27"/>
  </w:num>
  <w:num w:numId="28">
    <w:abstractNumId w:val="24"/>
  </w:num>
  <w:num w:numId="29">
    <w:abstractNumId w:val="10"/>
  </w:num>
  <w:num w:numId="30">
    <w:abstractNumId w:val="19"/>
  </w:num>
  <w:num w:numId="31">
    <w:abstractNumId w:val="21"/>
  </w:num>
  <w:num w:numId="32">
    <w:abstractNumId w:val="22"/>
  </w:num>
  <w:num w:numId="33">
    <w:abstractNumId w:val="2"/>
  </w:num>
  <w:num w:numId="34">
    <w:abstractNumId w:val="23"/>
  </w:num>
  <w:num w:numId="35">
    <w:abstractNumId w:val="8"/>
  </w:num>
  <w:num w:numId="36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dataType w:val="textFile"/>
    <w:activeRecord w:val="-1"/>
  </w:mailMerge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352257" style="mso-width-relative:margin;mso-height-relative:margin;v-text-anchor:middle" fillcolor="#f2f2f2" strokecolor="none [2412]">
      <v:fill color="#f2f2f2"/>
      <v:stroke color="none [2412]"/>
      <v:textbox inset="0,0,0,0"/>
      <o:colormenu v:ext="edit" fillcolor="none [661]" strokecolor="none [1612]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6C5"/>
    <w:rsid w:val="0000190A"/>
    <w:rsid w:val="0000307F"/>
    <w:rsid w:val="000032DF"/>
    <w:rsid w:val="00003B3C"/>
    <w:rsid w:val="00004158"/>
    <w:rsid w:val="00005B80"/>
    <w:rsid w:val="00005FBF"/>
    <w:rsid w:val="000067F3"/>
    <w:rsid w:val="0001060E"/>
    <w:rsid w:val="00010741"/>
    <w:rsid w:val="000107EC"/>
    <w:rsid w:val="00010DC3"/>
    <w:rsid w:val="000114D5"/>
    <w:rsid w:val="000117BB"/>
    <w:rsid w:val="00011C98"/>
    <w:rsid w:val="00013881"/>
    <w:rsid w:val="00013FAA"/>
    <w:rsid w:val="000146C3"/>
    <w:rsid w:val="0001545B"/>
    <w:rsid w:val="00015D31"/>
    <w:rsid w:val="00016196"/>
    <w:rsid w:val="00016945"/>
    <w:rsid w:val="00016F2D"/>
    <w:rsid w:val="00017CCB"/>
    <w:rsid w:val="00020B19"/>
    <w:rsid w:val="00020E4E"/>
    <w:rsid w:val="00020E90"/>
    <w:rsid w:val="00020F4A"/>
    <w:rsid w:val="00021A71"/>
    <w:rsid w:val="00022A0B"/>
    <w:rsid w:val="00022E3F"/>
    <w:rsid w:val="00022F8B"/>
    <w:rsid w:val="00023011"/>
    <w:rsid w:val="00023347"/>
    <w:rsid w:val="00024E83"/>
    <w:rsid w:val="00027D97"/>
    <w:rsid w:val="00027E49"/>
    <w:rsid w:val="00030F44"/>
    <w:rsid w:val="00033D23"/>
    <w:rsid w:val="00034204"/>
    <w:rsid w:val="000343DC"/>
    <w:rsid w:val="000354D7"/>
    <w:rsid w:val="00035C70"/>
    <w:rsid w:val="00035D5C"/>
    <w:rsid w:val="00036065"/>
    <w:rsid w:val="0003656B"/>
    <w:rsid w:val="00036B06"/>
    <w:rsid w:val="00037027"/>
    <w:rsid w:val="00037097"/>
    <w:rsid w:val="0003715E"/>
    <w:rsid w:val="000372F6"/>
    <w:rsid w:val="00037580"/>
    <w:rsid w:val="000409A5"/>
    <w:rsid w:val="0004135B"/>
    <w:rsid w:val="0004195B"/>
    <w:rsid w:val="00042208"/>
    <w:rsid w:val="0004252C"/>
    <w:rsid w:val="00043D03"/>
    <w:rsid w:val="000444F5"/>
    <w:rsid w:val="00044A15"/>
    <w:rsid w:val="000460D8"/>
    <w:rsid w:val="000466B3"/>
    <w:rsid w:val="00047413"/>
    <w:rsid w:val="000475C9"/>
    <w:rsid w:val="00047A3D"/>
    <w:rsid w:val="00047BBA"/>
    <w:rsid w:val="000505FE"/>
    <w:rsid w:val="0005196C"/>
    <w:rsid w:val="00051B0A"/>
    <w:rsid w:val="00052712"/>
    <w:rsid w:val="0005289B"/>
    <w:rsid w:val="00052B47"/>
    <w:rsid w:val="00053767"/>
    <w:rsid w:val="00054155"/>
    <w:rsid w:val="00055ACB"/>
    <w:rsid w:val="00056876"/>
    <w:rsid w:val="00056C27"/>
    <w:rsid w:val="00056EE0"/>
    <w:rsid w:val="000571D9"/>
    <w:rsid w:val="000571E4"/>
    <w:rsid w:val="00060471"/>
    <w:rsid w:val="0006049A"/>
    <w:rsid w:val="00060A39"/>
    <w:rsid w:val="00061108"/>
    <w:rsid w:val="0006298E"/>
    <w:rsid w:val="00062E5B"/>
    <w:rsid w:val="00063B23"/>
    <w:rsid w:val="00063D7D"/>
    <w:rsid w:val="00064619"/>
    <w:rsid w:val="000655BE"/>
    <w:rsid w:val="00066514"/>
    <w:rsid w:val="0006713B"/>
    <w:rsid w:val="00067FE3"/>
    <w:rsid w:val="00070268"/>
    <w:rsid w:val="00070475"/>
    <w:rsid w:val="0007080C"/>
    <w:rsid w:val="0007140B"/>
    <w:rsid w:val="00072228"/>
    <w:rsid w:val="00072984"/>
    <w:rsid w:val="000734A9"/>
    <w:rsid w:val="0007420E"/>
    <w:rsid w:val="00074F06"/>
    <w:rsid w:val="00075DCF"/>
    <w:rsid w:val="00076026"/>
    <w:rsid w:val="0007648B"/>
    <w:rsid w:val="00076C6E"/>
    <w:rsid w:val="00077CD8"/>
    <w:rsid w:val="00077E62"/>
    <w:rsid w:val="000803CF"/>
    <w:rsid w:val="00080D4F"/>
    <w:rsid w:val="0008110D"/>
    <w:rsid w:val="000818C1"/>
    <w:rsid w:val="00081FB2"/>
    <w:rsid w:val="0008210A"/>
    <w:rsid w:val="00082797"/>
    <w:rsid w:val="000834AA"/>
    <w:rsid w:val="00083549"/>
    <w:rsid w:val="00083781"/>
    <w:rsid w:val="00083B40"/>
    <w:rsid w:val="00085842"/>
    <w:rsid w:val="00085AD9"/>
    <w:rsid w:val="00086205"/>
    <w:rsid w:val="00086EBC"/>
    <w:rsid w:val="00086F2C"/>
    <w:rsid w:val="00087FB2"/>
    <w:rsid w:val="0009021B"/>
    <w:rsid w:val="0009025B"/>
    <w:rsid w:val="00090BC2"/>
    <w:rsid w:val="00091D09"/>
    <w:rsid w:val="00092759"/>
    <w:rsid w:val="00093E4E"/>
    <w:rsid w:val="00094AC0"/>
    <w:rsid w:val="000961E5"/>
    <w:rsid w:val="000962C6"/>
    <w:rsid w:val="000973CE"/>
    <w:rsid w:val="00097460"/>
    <w:rsid w:val="00097C59"/>
    <w:rsid w:val="000A030D"/>
    <w:rsid w:val="000A0482"/>
    <w:rsid w:val="000A0575"/>
    <w:rsid w:val="000A062A"/>
    <w:rsid w:val="000A0AE6"/>
    <w:rsid w:val="000A0E8E"/>
    <w:rsid w:val="000A0F9F"/>
    <w:rsid w:val="000A14D2"/>
    <w:rsid w:val="000A16D0"/>
    <w:rsid w:val="000A190D"/>
    <w:rsid w:val="000A1FA0"/>
    <w:rsid w:val="000A2690"/>
    <w:rsid w:val="000A27CF"/>
    <w:rsid w:val="000A4675"/>
    <w:rsid w:val="000A49AA"/>
    <w:rsid w:val="000A4F6C"/>
    <w:rsid w:val="000A5641"/>
    <w:rsid w:val="000A5AA3"/>
    <w:rsid w:val="000A5EAF"/>
    <w:rsid w:val="000B0002"/>
    <w:rsid w:val="000B1911"/>
    <w:rsid w:val="000B2B44"/>
    <w:rsid w:val="000B2DC6"/>
    <w:rsid w:val="000B364C"/>
    <w:rsid w:val="000B39CC"/>
    <w:rsid w:val="000B3C64"/>
    <w:rsid w:val="000B4506"/>
    <w:rsid w:val="000B625C"/>
    <w:rsid w:val="000B637C"/>
    <w:rsid w:val="000B6585"/>
    <w:rsid w:val="000B7186"/>
    <w:rsid w:val="000B7B09"/>
    <w:rsid w:val="000C10E0"/>
    <w:rsid w:val="000C155C"/>
    <w:rsid w:val="000C1656"/>
    <w:rsid w:val="000C1C7A"/>
    <w:rsid w:val="000C2136"/>
    <w:rsid w:val="000C24B9"/>
    <w:rsid w:val="000C254E"/>
    <w:rsid w:val="000C2E9D"/>
    <w:rsid w:val="000C3113"/>
    <w:rsid w:val="000C35F5"/>
    <w:rsid w:val="000C432A"/>
    <w:rsid w:val="000C4A19"/>
    <w:rsid w:val="000C566A"/>
    <w:rsid w:val="000C64BF"/>
    <w:rsid w:val="000C71E8"/>
    <w:rsid w:val="000D10B4"/>
    <w:rsid w:val="000D24A7"/>
    <w:rsid w:val="000D273D"/>
    <w:rsid w:val="000D28A5"/>
    <w:rsid w:val="000D28F8"/>
    <w:rsid w:val="000D312C"/>
    <w:rsid w:val="000D374E"/>
    <w:rsid w:val="000D3D45"/>
    <w:rsid w:val="000D4279"/>
    <w:rsid w:val="000D4600"/>
    <w:rsid w:val="000D4DC8"/>
    <w:rsid w:val="000D555B"/>
    <w:rsid w:val="000D6369"/>
    <w:rsid w:val="000D689D"/>
    <w:rsid w:val="000D6A3E"/>
    <w:rsid w:val="000D6CA2"/>
    <w:rsid w:val="000D6CE2"/>
    <w:rsid w:val="000D7A24"/>
    <w:rsid w:val="000D7F37"/>
    <w:rsid w:val="000E0FC7"/>
    <w:rsid w:val="000E12EA"/>
    <w:rsid w:val="000E1530"/>
    <w:rsid w:val="000E16E2"/>
    <w:rsid w:val="000E1BA9"/>
    <w:rsid w:val="000E2280"/>
    <w:rsid w:val="000E34D4"/>
    <w:rsid w:val="000E41F4"/>
    <w:rsid w:val="000E52C3"/>
    <w:rsid w:val="000E5343"/>
    <w:rsid w:val="000E57D4"/>
    <w:rsid w:val="000E58B8"/>
    <w:rsid w:val="000E6627"/>
    <w:rsid w:val="000E7003"/>
    <w:rsid w:val="000F0ADA"/>
    <w:rsid w:val="000F2744"/>
    <w:rsid w:val="000F2BB9"/>
    <w:rsid w:val="000F30DA"/>
    <w:rsid w:val="000F3F09"/>
    <w:rsid w:val="000F4629"/>
    <w:rsid w:val="000F564D"/>
    <w:rsid w:val="000F5CE9"/>
    <w:rsid w:val="000F7163"/>
    <w:rsid w:val="000F7199"/>
    <w:rsid w:val="000F7793"/>
    <w:rsid w:val="0010066B"/>
    <w:rsid w:val="00100CE1"/>
    <w:rsid w:val="00101554"/>
    <w:rsid w:val="00101806"/>
    <w:rsid w:val="001021BE"/>
    <w:rsid w:val="00102E33"/>
    <w:rsid w:val="0010539E"/>
    <w:rsid w:val="00105409"/>
    <w:rsid w:val="00105B46"/>
    <w:rsid w:val="00105EC0"/>
    <w:rsid w:val="00106374"/>
    <w:rsid w:val="00111807"/>
    <w:rsid w:val="00111B8C"/>
    <w:rsid w:val="001128EC"/>
    <w:rsid w:val="00113D5E"/>
    <w:rsid w:val="00115003"/>
    <w:rsid w:val="00116366"/>
    <w:rsid w:val="00117546"/>
    <w:rsid w:val="00117CA6"/>
    <w:rsid w:val="00120D05"/>
    <w:rsid w:val="0012134C"/>
    <w:rsid w:val="00121882"/>
    <w:rsid w:val="00121B75"/>
    <w:rsid w:val="00122396"/>
    <w:rsid w:val="001227AB"/>
    <w:rsid w:val="00123D48"/>
    <w:rsid w:val="001247C6"/>
    <w:rsid w:val="00124C30"/>
    <w:rsid w:val="00125528"/>
    <w:rsid w:val="00126287"/>
    <w:rsid w:val="00126842"/>
    <w:rsid w:val="00126BED"/>
    <w:rsid w:val="00127E99"/>
    <w:rsid w:val="00127FE2"/>
    <w:rsid w:val="001304B1"/>
    <w:rsid w:val="0013054A"/>
    <w:rsid w:val="00130A27"/>
    <w:rsid w:val="00130C07"/>
    <w:rsid w:val="00131042"/>
    <w:rsid w:val="00132E9A"/>
    <w:rsid w:val="00133111"/>
    <w:rsid w:val="001335D6"/>
    <w:rsid w:val="00133A61"/>
    <w:rsid w:val="00134991"/>
    <w:rsid w:val="0013533C"/>
    <w:rsid w:val="00136A61"/>
    <w:rsid w:val="00136EA7"/>
    <w:rsid w:val="00140773"/>
    <w:rsid w:val="00142751"/>
    <w:rsid w:val="00142755"/>
    <w:rsid w:val="00142D75"/>
    <w:rsid w:val="001436C1"/>
    <w:rsid w:val="00145082"/>
    <w:rsid w:val="00145464"/>
    <w:rsid w:val="001459BD"/>
    <w:rsid w:val="00145BBB"/>
    <w:rsid w:val="00145BF3"/>
    <w:rsid w:val="001460F7"/>
    <w:rsid w:val="001461BB"/>
    <w:rsid w:val="0014705B"/>
    <w:rsid w:val="001475F7"/>
    <w:rsid w:val="001479AA"/>
    <w:rsid w:val="00147BE0"/>
    <w:rsid w:val="00147F6F"/>
    <w:rsid w:val="00151A7E"/>
    <w:rsid w:val="00151C1D"/>
    <w:rsid w:val="00151EDD"/>
    <w:rsid w:val="00153DA7"/>
    <w:rsid w:val="001549F7"/>
    <w:rsid w:val="00154F07"/>
    <w:rsid w:val="001566E9"/>
    <w:rsid w:val="00156FF1"/>
    <w:rsid w:val="001570E4"/>
    <w:rsid w:val="0015747E"/>
    <w:rsid w:val="00160B92"/>
    <w:rsid w:val="001616F5"/>
    <w:rsid w:val="001623B8"/>
    <w:rsid w:val="001628D0"/>
    <w:rsid w:val="00162F5B"/>
    <w:rsid w:val="00163102"/>
    <w:rsid w:val="00163E15"/>
    <w:rsid w:val="00164802"/>
    <w:rsid w:val="00164CDF"/>
    <w:rsid w:val="00164F4F"/>
    <w:rsid w:val="00165888"/>
    <w:rsid w:val="00166CD0"/>
    <w:rsid w:val="00167139"/>
    <w:rsid w:val="001706D9"/>
    <w:rsid w:val="001737B1"/>
    <w:rsid w:val="00173CE2"/>
    <w:rsid w:val="00174170"/>
    <w:rsid w:val="00174546"/>
    <w:rsid w:val="0017484F"/>
    <w:rsid w:val="00174E3B"/>
    <w:rsid w:val="0017608C"/>
    <w:rsid w:val="00176097"/>
    <w:rsid w:val="001800EF"/>
    <w:rsid w:val="0018015D"/>
    <w:rsid w:val="00180F26"/>
    <w:rsid w:val="00180F80"/>
    <w:rsid w:val="00181061"/>
    <w:rsid w:val="0018121D"/>
    <w:rsid w:val="00181E66"/>
    <w:rsid w:val="0018350F"/>
    <w:rsid w:val="00183B77"/>
    <w:rsid w:val="00185DDB"/>
    <w:rsid w:val="001866DC"/>
    <w:rsid w:val="00187669"/>
    <w:rsid w:val="00187B99"/>
    <w:rsid w:val="00187DD5"/>
    <w:rsid w:val="00187E9E"/>
    <w:rsid w:val="00191C66"/>
    <w:rsid w:val="00191F12"/>
    <w:rsid w:val="0019264D"/>
    <w:rsid w:val="00193DF8"/>
    <w:rsid w:val="001963F0"/>
    <w:rsid w:val="001A0E61"/>
    <w:rsid w:val="001A2AFA"/>
    <w:rsid w:val="001A2EFD"/>
    <w:rsid w:val="001A3D3E"/>
    <w:rsid w:val="001A45F4"/>
    <w:rsid w:val="001A4EAC"/>
    <w:rsid w:val="001A5081"/>
    <w:rsid w:val="001A55BC"/>
    <w:rsid w:val="001A5883"/>
    <w:rsid w:val="001A5B65"/>
    <w:rsid w:val="001A61B9"/>
    <w:rsid w:val="001A682D"/>
    <w:rsid w:val="001A76A7"/>
    <w:rsid w:val="001A7AB5"/>
    <w:rsid w:val="001B1352"/>
    <w:rsid w:val="001B2145"/>
    <w:rsid w:val="001B22CC"/>
    <w:rsid w:val="001B3EE4"/>
    <w:rsid w:val="001B4A21"/>
    <w:rsid w:val="001B547A"/>
    <w:rsid w:val="001B5E7D"/>
    <w:rsid w:val="001B5E82"/>
    <w:rsid w:val="001C170A"/>
    <w:rsid w:val="001C1A9B"/>
    <w:rsid w:val="001C4468"/>
    <w:rsid w:val="001C6103"/>
    <w:rsid w:val="001C64B7"/>
    <w:rsid w:val="001C651F"/>
    <w:rsid w:val="001C752B"/>
    <w:rsid w:val="001D162C"/>
    <w:rsid w:val="001D365E"/>
    <w:rsid w:val="001D3A46"/>
    <w:rsid w:val="001D478B"/>
    <w:rsid w:val="001D4E4B"/>
    <w:rsid w:val="001D5471"/>
    <w:rsid w:val="001D56CD"/>
    <w:rsid w:val="001D5A44"/>
    <w:rsid w:val="001D6590"/>
    <w:rsid w:val="001D6FFD"/>
    <w:rsid w:val="001D7A11"/>
    <w:rsid w:val="001D7E06"/>
    <w:rsid w:val="001E0703"/>
    <w:rsid w:val="001E0996"/>
    <w:rsid w:val="001E0B61"/>
    <w:rsid w:val="001E10B5"/>
    <w:rsid w:val="001E1915"/>
    <w:rsid w:val="001E1DBE"/>
    <w:rsid w:val="001E34B7"/>
    <w:rsid w:val="001E3A0F"/>
    <w:rsid w:val="001E4DDA"/>
    <w:rsid w:val="001E638F"/>
    <w:rsid w:val="001E678B"/>
    <w:rsid w:val="001E67EA"/>
    <w:rsid w:val="001E7185"/>
    <w:rsid w:val="001E7689"/>
    <w:rsid w:val="001F10B4"/>
    <w:rsid w:val="001F16A2"/>
    <w:rsid w:val="001F192C"/>
    <w:rsid w:val="001F2412"/>
    <w:rsid w:val="001F34C5"/>
    <w:rsid w:val="001F3BC1"/>
    <w:rsid w:val="001F4D03"/>
    <w:rsid w:val="001F576C"/>
    <w:rsid w:val="001F57B0"/>
    <w:rsid w:val="001F5DC5"/>
    <w:rsid w:val="001F6923"/>
    <w:rsid w:val="001F6F2D"/>
    <w:rsid w:val="001F72E5"/>
    <w:rsid w:val="0020002D"/>
    <w:rsid w:val="0020194C"/>
    <w:rsid w:val="00201B2C"/>
    <w:rsid w:val="00201BB6"/>
    <w:rsid w:val="00202308"/>
    <w:rsid w:val="00202AFC"/>
    <w:rsid w:val="00202C4E"/>
    <w:rsid w:val="0020385C"/>
    <w:rsid w:val="00203BBA"/>
    <w:rsid w:val="00203E13"/>
    <w:rsid w:val="002042B8"/>
    <w:rsid w:val="00204A21"/>
    <w:rsid w:val="00205059"/>
    <w:rsid w:val="00205642"/>
    <w:rsid w:val="00205651"/>
    <w:rsid w:val="00205F12"/>
    <w:rsid w:val="00206B82"/>
    <w:rsid w:val="002070B0"/>
    <w:rsid w:val="00207C60"/>
    <w:rsid w:val="00207E73"/>
    <w:rsid w:val="00210127"/>
    <w:rsid w:val="002108D2"/>
    <w:rsid w:val="00210CB2"/>
    <w:rsid w:val="00210FE7"/>
    <w:rsid w:val="00211402"/>
    <w:rsid w:val="00211608"/>
    <w:rsid w:val="00212A56"/>
    <w:rsid w:val="002132C3"/>
    <w:rsid w:val="002133C2"/>
    <w:rsid w:val="00214A87"/>
    <w:rsid w:val="002155B1"/>
    <w:rsid w:val="002155E3"/>
    <w:rsid w:val="00215B95"/>
    <w:rsid w:val="00216308"/>
    <w:rsid w:val="00217410"/>
    <w:rsid w:val="002202C5"/>
    <w:rsid w:val="0022059F"/>
    <w:rsid w:val="00220AE9"/>
    <w:rsid w:val="00221283"/>
    <w:rsid w:val="00221973"/>
    <w:rsid w:val="00221EC2"/>
    <w:rsid w:val="002223A2"/>
    <w:rsid w:val="00223386"/>
    <w:rsid w:val="00223F0F"/>
    <w:rsid w:val="00224C17"/>
    <w:rsid w:val="00226ADE"/>
    <w:rsid w:val="0023066B"/>
    <w:rsid w:val="0023182E"/>
    <w:rsid w:val="00232A55"/>
    <w:rsid w:val="00232A9D"/>
    <w:rsid w:val="00233AF5"/>
    <w:rsid w:val="00233F46"/>
    <w:rsid w:val="00234AC2"/>
    <w:rsid w:val="00234AF0"/>
    <w:rsid w:val="00236B3A"/>
    <w:rsid w:val="00237B2F"/>
    <w:rsid w:val="00240B0B"/>
    <w:rsid w:val="00242258"/>
    <w:rsid w:val="002433DE"/>
    <w:rsid w:val="00243551"/>
    <w:rsid w:val="00243B81"/>
    <w:rsid w:val="00244A1F"/>
    <w:rsid w:val="00244F53"/>
    <w:rsid w:val="00245937"/>
    <w:rsid w:val="00246C4C"/>
    <w:rsid w:val="00246DAA"/>
    <w:rsid w:val="0024753E"/>
    <w:rsid w:val="00247730"/>
    <w:rsid w:val="00252C84"/>
    <w:rsid w:val="00254655"/>
    <w:rsid w:val="002556EE"/>
    <w:rsid w:val="0025714D"/>
    <w:rsid w:val="002573E0"/>
    <w:rsid w:val="00260558"/>
    <w:rsid w:val="002608B6"/>
    <w:rsid w:val="00261007"/>
    <w:rsid w:val="00261873"/>
    <w:rsid w:val="002628B9"/>
    <w:rsid w:val="0026320F"/>
    <w:rsid w:val="00263E94"/>
    <w:rsid w:val="00265A0F"/>
    <w:rsid w:val="00265D4F"/>
    <w:rsid w:val="002664CF"/>
    <w:rsid w:val="00266FCC"/>
    <w:rsid w:val="00266FEB"/>
    <w:rsid w:val="00267022"/>
    <w:rsid w:val="002672D0"/>
    <w:rsid w:val="002676C5"/>
    <w:rsid w:val="00267C05"/>
    <w:rsid w:val="00267E8E"/>
    <w:rsid w:val="00270017"/>
    <w:rsid w:val="00270180"/>
    <w:rsid w:val="00270554"/>
    <w:rsid w:val="0027093F"/>
    <w:rsid w:val="00271252"/>
    <w:rsid w:val="002721F2"/>
    <w:rsid w:val="00272BC4"/>
    <w:rsid w:val="00272CAF"/>
    <w:rsid w:val="002742E3"/>
    <w:rsid w:val="002745F8"/>
    <w:rsid w:val="00274AEC"/>
    <w:rsid w:val="00274FC0"/>
    <w:rsid w:val="002763CF"/>
    <w:rsid w:val="00276A29"/>
    <w:rsid w:val="00277804"/>
    <w:rsid w:val="00277E3C"/>
    <w:rsid w:val="002802D1"/>
    <w:rsid w:val="00281765"/>
    <w:rsid w:val="00281882"/>
    <w:rsid w:val="00281F8A"/>
    <w:rsid w:val="00282BC9"/>
    <w:rsid w:val="00282DC4"/>
    <w:rsid w:val="00284044"/>
    <w:rsid w:val="00284CA7"/>
    <w:rsid w:val="00284E88"/>
    <w:rsid w:val="00284F79"/>
    <w:rsid w:val="002852E2"/>
    <w:rsid w:val="00285845"/>
    <w:rsid w:val="00286191"/>
    <w:rsid w:val="0028702D"/>
    <w:rsid w:val="002877FF"/>
    <w:rsid w:val="002878B5"/>
    <w:rsid w:val="00287961"/>
    <w:rsid w:val="00287EC0"/>
    <w:rsid w:val="0029100F"/>
    <w:rsid w:val="00291891"/>
    <w:rsid w:val="00292035"/>
    <w:rsid w:val="002926BC"/>
    <w:rsid w:val="0029387F"/>
    <w:rsid w:val="00293EDD"/>
    <w:rsid w:val="0029473F"/>
    <w:rsid w:val="00294E92"/>
    <w:rsid w:val="00295D5F"/>
    <w:rsid w:val="00295E10"/>
    <w:rsid w:val="00297CAC"/>
    <w:rsid w:val="002A0DF7"/>
    <w:rsid w:val="002A34D0"/>
    <w:rsid w:val="002A4780"/>
    <w:rsid w:val="002A5311"/>
    <w:rsid w:val="002A6182"/>
    <w:rsid w:val="002A6E94"/>
    <w:rsid w:val="002A74CE"/>
    <w:rsid w:val="002A7FA9"/>
    <w:rsid w:val="002B0598"/>
    <w:rsid w:val="002B07A2"/>
    <w:rsid w:val="002B093D"/>
    <w:rsid w:val="002B0DCE"/>
    <w:rsid w:val="002B264C"/>
    <w:rsid w:val="002B30EB"/>
    <w:rsid w:val="002B3150"/>
    <w:rsid w:val="002B3AB9"/>
    <w:rsid w:val="002B501B"/>
    <w:rsid w:val="002B5070"/>
    <w:rsid w:val="002B5179"/>
    <w:rsid w:val="002B60DA"/>
    <w:rsid w:val="002B63CB"/>
    <w:rsid w:val="002B6E3E"/>
    <w:rsid w:val="002B78BC"/>
    <w:rsid w:val="002B7E46"/>
    <w:rsid w:val="002C0F47"/>
    <w:rsid w:val="002C1DEA"/>
    <w:rsid w:val="002C347D"/>
    <w:rsid w:val="002C35AF"/>
    <w:rsid w:val="002C365D"/>
    <w:rsid w:val="002C4188"/>
    <w:rsid w:val="002C445E"/>
    <w:rsid w:val="002C59A5"/>
    <w:rsid w:val="002C5CC4"/>
    <w:rsid w:val="002C6115"/>
    <w:rsid w:val="002C6851"/>
    <w:rsid w:val="002C71F0"/>
    <w:rsid w:val="002C7974"/>
    <w:rsid w:val="002C7981"/>
    <w:rsid w:val="002C7C9A"/>
    <w:rsid w:val="002D0701"/>
    <w:rsid w:val="002D07B2"/>
    <w:rsid w:val="002D088D"/>
    <w:rsid w:val="002D1D1C"/>
    <w:rsid w:val="002D30B2"/>
    <w:rsid w:val="002D328F"/>
    <w:rsid w:val="002D39C6"/>
    <w:rsid w:val="002D3AB1"/>
    <w:rsid w:val="002D3DE2"/>
    <w:rsid w:val="002D473D"/>
    <w:rsid w:val="002D491C"/>
    <w:rsid w:val="002D7520"/>
    <w:rsid w:val="002D7FC0"/>
    <w:rsid w:val="002E00F3"/>
    <w:rsid w:val="002E0817"/>
    <w:rsid w:val="002E08B4"/>
    <w:rsid w:val="002E1980"/>
    <w:rsid w:val="002E1C16"/>
    <w:rsid w:val="002E1E25"/>
    <w:rsid w:val="002E322D"/>
    <w:rsid w:val="002E39B9"/>
    <w:rsid w:val="002E5F12"/>
    <w:rsid w:val="002E604E"/>
    <w:rsid w:val="002E6306"/>
    <w:rsid w:val="002E64F2"/>
    <w:rsid w:val="002E6602"/>
    <w:rsid w:val="002E6DA6"/>
    <w:rsid w:val="002E75A4"/>
    <w:rsid w:val="002F013A"/>
    <w:rsid w:val="002F243B"/>
    <w:rsid w:val="002F2E69"/>
    <w:rsid w:val="002F3639"/>
    <w:rsid w:val="002F36AD"/>
    <w:rsid w:val="002F3A43"/>
    <w:rsid w:val="002F4681"/>
    <w:rsid w:val="002F4A26"/>
    <w:rsid w:val="002F57DA"/>
    <w:rsid w:val="002F5AC5"/>
    <w:rsid w:val="002F5E7D"/>
    <w:rsid w:val="002F6021"/>
    <w:rsid w:val="003000C4"/>
    <w:rsid w:val="00300BD9"/>
    <w:rsid w:val="00302993"/>
    <w:rsid w:val="00302AA4"/>
    <w:rsid w:val="00304179"/>
    <w:rsid w:val="00304962"/>
    <w:rsid w:val="00305016"/>
    <w:rsid w:val="00306893"/>
    <w:rsid w:val="003069BD"/>
    <w:rsid w:val="00307D13"/>
    <w:rsid w:val="00311B5A"/>
    <w:rsid w:val="00314542"/>
    <w:rsid w:val="00315A3A"/>
    <w:rsid w:val="0031738D"/>
    <w:rsid w:val="003173EE"/>
    <w:rsid w:val="00320B9B"/>
    <w:rsid w:val="003213A7"/>
    <w:rsid w:val="00321A29"/>
    <w:rsid w:val="00321EAA"/>
    <w:rsid w:val="003223E7"/>
    <w:rsid w:val="00323163"/>
    <w:rsid w:val="00326888"/>
    <w:rsid w:val="00326CA0"/>
    <w:rsid w:val="0033024C"/>
    <w:rsid w:val="003341F9"/>
    <w:rsid w:val="00334478"/>
    <w:rsid w:val="00334B23"/>
    <w:rsid w:val="0033525D"/>
    <w:rsid w:val="0033541A"/>
    <w:rsid w:val="00335F7A"/>
    <w:rsid w:val="00335FF3"/>
    <w:rsid w:val="003373EB"/>
    <w:rsid w:val="003375BC"/>
    <w:rsid w:val="0033775C"/>
    <w:rsid w:val="003377ED"/>
    <w:rsid w:val="00337BA0"/>
    <w:rsid w:val="00337D43"/>
    <w:rsid w:val="00337D84"/>
    <w:rsid w:val="00342A09"/>
    <w:rsid w:val="0034317B"/>
    <w:rsid w:val="003434AD"/>
    <w:rsid w:val="00344228"/>
    <w:rsid w:val="00344463"/>
    <w:rsid w:val="00344E79"/>
    <w:rsid w:val="00344F8C"/>
    <w:rsid w:val="00345C81"/>
    <w:rsid w:val="00346119"/>
    <w:rsid w:val="0034737F"/>
    <w:rsid w:val="0034758B"/>
    <w:rsid w:val="003477AE"/>
    <w:rsid w:val="00350A36"/>
    <w:rsid w:val="00350CFB"/>
    <w:rsid w:val="00352214"/>
    <w:rsid w:val="0035284D"/>
    <w:rsid w:val="003537AD"/>
    <w:rsid w:val="003568E7"/>
    <w:rsid w:val="00356BEC"/>
    <w:rsid w:val="00357488"/>
    <w:rsid w:val="00360DAE"/>
    <w:rsid w:val="00361B31"/>
    <w:rsid w:val="00361B65"/>
    <w:rsid w:val="00361EEE"/>
    <w:rsid w:val="00361FA0"/>
    <w:rsid w:val="0036229F"/>
    <w:rsid w:val="00363187"/>
    <w:rsid w:val="0036399A"/>
    <w:rsid w:val="003639EC"/>
    <w:rsid w:val="00363A2B"/>
    <w:rsid w:val="00363FFE"/>
    <w:rsid w:val="00364093"/>
    <w:rsid w:val="00364B56"/>
    <w:rsid w:val="00364BBB"/>
    <w:rsid w:val="00364CFE"/>
    <w:rsid w:val="003655E7"/>
    <w:rsid w:val="003664D0"/>
    <w:rsid w:val="00366A67"/>
    <w:rsid w:val="0036717C"/>
    <w:rsid w:val="00367C80"/>
    <w:rsid w:val="00370542"/>
    <w:rsid w:val="00370584"/>
    <w:rsid w:val="00370A1D"/>
    <w:rsid w:val="003710B2"/>
    <w:rsid w:val="00371657"/>
    <w:rsid w:val="003718FF"/>
    <w:rsid w:val="00371B7A"/>
    <w:rsid w:val="003735EB"/>
    <w:rsid w:val="00373D28"/>
    <w:rsid w:val="003746F0"/>
    <w:rsid w:val="00374D82"/>
    <w:rsid w:val="00375130"/>
    <w:rsid w:val="0037513A"/>
    <w:rsid w:val="00375291"/>
    <w:rsid w:val="00375C9B"/>
    <w:rsid w:val="0037638C"/>
    <w:rsid w:val="00376FD1"/>
    <w:rsid w:val="003774B6"/>
    <w:rsid w:val="003778F4"/>
    <w:rsid w:val="00380D7E"/>
    <w:rsid w:val="0038110F"/>
    <w:rsid w:val="003816A4"/>
    <w:rsid w:val="00381A33"/>
    <w:rsid w:val="00381B59"/>
    <w:rsid w:val="00382284"/>
    <w:rsid w:val="00383174"/>
    <w:rsid w:val="003835EC"/>
    <w:rsid w:val="0038435B"/>
    <w:rsid w:val="00387B2E"/>
    <w:rsid w:val="00390628"/>
    <w:rsid w:val="0039198E"/>
    <w:rsid w:val="00391B53"/>
    <w:rsid w:val="00391C0B"/>
    <w:rsid w:val="00392128"/>
    <w:rsid w:val="003926EC"/>
    <w:rsid w:val="00392D60"/>
    <w:rsid w:val="00392DAD"/>
    <w:rsid w:val="00393AAE"/>
    <w:rsid w:val="003940F5"/>
    <w:rsid w:val="00394FB0"/>
    <w:rsid w:val="00394FCF"/>
    <w:rsid w:val="00395457"/>
    <w:rsid w:val="00396E57"/>
    <w:rsid w:val="003979B7"/>
    <w:rsid w:val="003A0BE3"/>
    <w:rsid w:val="003A0DF6"/>
    <w:rsid w:val="003A19E0"/>
    <w:rsid w:val="003A218F"/>
    <w:rsid w:val="003A2292"/>
    <w:rsid w:val="003A5852"/>
    <w:rsid w:val="003A5AB3"/>
    <w:rsid w:val="003A68FD"/>
    <w:rsid w:val="003A6B28"/>
    <w:rsid w:val="003A7474"/>
    <w:rsid w:val="003A7651"/>
    <w:rsid w:val="003A7A9F"/>
    <w:rsid w:val="003A7BD7"/>
    <w:rsid w:val="003B0748"/>
    <w:rsid w:val="003B07FE"/>
    <w:rsid w:val="003B27E3"/>
    <w:rsid w:val="003B29E9"/>
    <w:rsid w:val="003B3822"/>
    <w:rsid w:val="003B4183"/>
    <w:rsid w:val="003B47E6"/>
    <w:rsid w:val="003B4F40"/>
    <w:rsid w:val="003B53BC"/>
    <w:rsid w:val="003B5AC6"/>
    <w:rsid w:val="003B6122"/>
    <w:rsid w:val="003B64D3"/>
    <w:rsid w:val="003B7F17"/>
    <w:rsid w:val="003C00DC"/>
    <w:rsid w:val="003C0D8E"/>
    <w:rsid w:val="003C1857"/>
    <w:rsid w:val="003C1CA1"/>
    <w:rsid w:val="003C2527"/>
    <w:rsid w:val="003C2A5C"/>
    <w:rsid w:val="003C3128"/>
    <w:rsid w:val="003C3ECF"/>
    <w:rsid w:val="003C4645"/>
    <w:rsid w:val="003C4863"/>
    <w:rsid w:val="003C6911"/>
    <w:rsid w:val="003C7E61"/>
    <w:rsid w:val="003D093B"/>
    <w:rsid w:val="003D0B39"/>
    <w:rsid w:val="003D0B99"/>
    <w:rsid w:val="003D163F"/>
    <w:rsid w:val="003D1B0F"/>
    <w:rsid w:val="003D1EAC"/>
    <w:rsid w:val="003D2285"/>
    <w:rsid w:val="003D2AA9"/>
    <w:rsid w:val="003D2EDF"/>
    <w:rsid w:val="003D4D7A"/>
    <w:rsid w:val="003D4FCA"/>
    <w:rsid w:val="003D5BC6"/>
    <w:rsid w:val="003D5CDC"/>
    <w:rsid w:val="003D61D2"/>
    <w:rsid w:val="003D6407"/>
    <w:rsid w:val="003D7A4D"/>
    <w:rsid w:val="003E0B6D"/>
    <w:rsid w:val="003E1449"/>
    <w:rsid w:val="003E2754"/>
    <w:rsid w:val="003E4B88"/>
    <w:rsid w:val="003E5BBA"/>
    <w:rsid w:val="003E6570"/>
    <w:rsid w:val="003E6806"/>
    <w:rsid w:val="003E688D"/>
    <w:rsid w:val="003E6896"/>
    <w:rsid w:val="003E7142"/>
    <w:rsid w:val="003F1CCF"/>
    <w:rsid w:val="003F1D8E"/>
    <w:rsid w:val="003F264B"/>
    <w:rsid w:val="003F375A"/>
    <w:rsid w:val="003F458E"/>
    <w:rsid w:val="003F4A87"/>
    <w:rsid w:val="003F4CD4"/>
    <w:rsid w:val="003F50C8"/>
    <w:rsid w:val="003F61E0"/>
    <w:rsid w:val="003F6659"/>
    <w:rsid w:val="003F6D2B"/>
    <w:rsid w:val="003F7071"/>
    <w:rsid w:val="003F7554"/>
    <w:rsid w:val="003F76CD"/>
    <w:rsid w:val="003F7BBA"/>
    <w:rsid w:val="0040089A"/>
    <w:rsid w:val="004022A0"/>
    <w:rsid w:val="00404331"/>
    <w:rsid w:val="00404AC9"/>
    <w:rsid w:val="00404E58"/>
    <w:rsid w:val="00406EF7"/>
    <w:rsid w:val="0041001C"/>
    <w:rsid w:val="00411F36"/>
    <w:rsid w:val="004123C5"/>
    <w:rsid w:val="00412DDC"/>
    <w:rsid w:val="0041319A"/>
    <w:rsid w:val="00413EFF"/>
    <w:rsid w:val="00414050"/>
    <w:rsid w:val="0041521C"/>
    <w:rsid w:val="00415CCA"/>
    <w:rsid w:val="00415EA6"/>
    <w:rsid w:val="0041661A"/>
    <w:rsid w:val="0041685C"/>
    <w:rsid w:val="004168D5"/>
    <w:rsid w:val="00416CBD"/>
    <w:rsid w:val="00416E92"/>
    <w:rsid w:val="004177BC"/>
    <w:rsid w:val="00417FC1"/>
    <w:rsid w:val="00420FB4"/>
    <w:rsid w:val="00421ACD"/>
    <w:rsid w:val="00421BB1"/>
    <w:rsid w:val="00421E1C"/>
    <w:rsid w:val="004229C5"/>
    <w:rsid w:val="004243CB"/>
    <w:rsid w:val="0042462D"/>
    <w:rsid w:val="00424B10"/>
    <w:rsid w:val="00424F46"/>
    <w:rsid w:val="00425187"/>
    <w:rsid w:val="0042522A"/>
    <w:rsid w:val="00425537"/>
    <w:rsid w:val="00425AEE"/>
    <w:rsid w:val="00425E8B"/>
    <w:rsid w:val="00426657"/>
    <w:rsid w:val="00426682"/>
    <w:rsid w:val="00426720"/>
    <w:rsid w:val="004269AF"/>
    <w:rsid w:val="00426FA0"/>
    <w:rsid w:val="00430204"/>
    <w:rsid w:val="004319C5"/>
    <w:rsid w:val="00433F49"/>
    <w:rsid w:val="00433FFC"/>
    <w:rsid w:val="004350E0"/>
    <w:rsid w:val="00435D87"/>
    <w:rsid w:val="00436A9F"/>
    <w:rsid w:val="00440449"/>
    <w:rsid w:val="00441156"/>
    <w:rsid w:val="004416BD"/>
    <w:rsid w:val="004418CF"/>
    <w:rsid w:val="00441E41"/>
    <w:rsid w:val="004422E7"/>
    <w:rsid w:val="00442501"/>
    <w:rsid w:val="0044292B"/>
    <w:rsid w:val="00442DC0"/>
    <w:rsid w:val="004436F4"/>
    <w:rsid w:val="0044380E"/>
    <w:rsid w:val="0044415F"/>
    <w:rsid w:val="0044418E"/>
    <w:rsid w:val="00444242"/>
    <w:rsid w:val="004446BB"/>
    <w:rsid w:val="00445B7C"/>
    <w:rsid w:val="00446AB9"/>
    <w:rsid w:val="00447667"/>
    <w:rsid w:val="0045019B"/>
    <w:rsid w:val="00450345"/>
    <w:rsid w:val="00451D20"/>
    <w:rsid w:val="00452099"/>
    <w:rsid w:val="0045276C"/>
    <w:rsid w:val="00452DD8"/>
    <w:rsid w:val="00453117"/>
    <w:rsid w:val="004533F7"/>
    <w:rsid w:val="00453840"/>
    <w:rsid w:val="004540AB"/>
    <w:rsid w:val="004549B1"/>
    <w:rsid w:val="00454C73"/>
    <w:rsid w:val="0045553C"/>
    <w:rsid w:val="00455990"/>
    <w:rsid w:val="00455CA0"/>
    <w:rsid w:val="00462816"/>
    <w:rsid w:val="0046302F"/>
    <w:rsid w:val="0046352E"/>
    <w:rsid w:val="0046392E"/>
    <w:rsid w:val="004643E8"/>
    <w:rsid w:val="00465751"/>
    <w:rsid w:val="00465A6E"/>
    <w:rsid w:val="00465FE7"/>
    <w:rsid w:val="00466E4F"/>
    <w:rsid w:val="00467DFC"/>
    <w:rsid w:val="00471614"/>
    <w:rsid w:val="00471670"/>
    <w:rsid w:val="00471A5C"/>
    <w:rsid w:val="00472B76"/>
    <w:rsid w:val="00472FD9"/>
    <w:rsid w:val="00472FFD"/>
    <w:rsid w:val="004731ED"/>
    <w:rsid w:val="0047393D"/>
    <w:rsid w:val="00473A18"/>
    <w:rsid w:val="00473A64"/>
    <w:rsid w:val="00474D06"/>
    <w:rsid w:val="004759BB"/>
    <w:rsid w:val="004766D0"/>
    <w:rsid w:val="0047683A"/>
    <w:rsid w:val="0047708A"/>
    <w:rsid w:val="004802B9"/>
    <w:rsid w:val="00480432"/>
    <w:rsid w:val="00480E8E"/>
    <w:rsid w:val="004816A0"/>
    <w:rsid w:val="00481C61"/>
    <w:rsid w:val="00482E8E"/>
    <w:rsid w:val="004834F5"/>
    <w:rsid w:val="00483CC1"/>
    <w:rsid w:val="00483F7B"/>
    <w:rsid w:val="00484C5D"/>
    <w:rsid w:val="00486360"/>
    <w:rsid w:val="0048676E"/>
    <w:rsid w:val="004868EC"/>
    <w:rsid w:val="0048715F"/>
    <w:rsid w:val="00487342"/>
    <w:rsid w:val="004875F1"/>
    <w:rsid w:val="004879F5"/>
    <w:rsid w:val="00487C8B"/>
    <w:rsid w:val="00487CC8"/>
    <w:rsid w:val="00487F2A"/>
    <w:rsid w:val="004925CE"/>
    <w:rsid w:val="004945BD"/>
    <w:rsid w:val="00495D72"/>
    <w:rsid w:val="00496A91"/>
    <w:rsid w:val="00496C71"/>
    <w:rsid w:val="004A0252"/>
    <w:rsid w:val="004A03B8"/>
    <w:rsid w:val="004A092A"/>
    <w:rsid w:val="004A12AC"/>
    <w:rsid w:val="004A13DF"/>
    <w:rsid w:val="004A17A5"/>
    <w:rsid w:val="004A1953"/>
    <w:rsid w:val="004A22FC"/>
    <w:rsid w:val="004A2F92"/>
    <w:rsid w:val="004A32AB"/>
    <w:rsid w:val="004A345A"/>
    <w:rsid w:val="004A477B"/>
    <w:rsid w:val="004A4794"/>
    <w:rsid w:val="004A6340"/>
    <w:rsid w:val="004A6826"/>
    <w:rsid w:val="004A6C0D"/>
    <w:rsid w:val="004A6E91"/>
    <w:rsid w:val="004A7133"/>
    <w:rsid w:val="004A71C5"/>
    <w:rsid w:val="004B073C"/>
    <w:rsid w:val="004B2D65"/>
    <w:rsid w:val="004B7555"/>
    <w:rsid w:val="004C073B"/>
    <w:rsid w:val="004C1865"/>
    <w:rsid w:val="004C1B6D"/>
    <w:rsid w:val="004C2263"/>
    <w:rsid w:val="004C3530"/>
    <w:rsid w:val="004C3BA0"/>
    <w:rsid w:val="004C4AC4"/>
    <w:rsid w:val="004C5342"/>
    <w:rsid w:val="004C5C01"/>
    <w:rsid w:val="004C69D2"/>
    <w:rsid w:val="004C6E4C"/>
    <w:rsid w:val="004C74EB"/>
    <w:rsid w:val="004C796C"/>
    <w:rsid w:val="004C7B7C"/>
    <w:rsid w:val="004D06D2"/>
    <w:rsid w:val="004D10B8"/>
    <w:rsid w:val="004D13F7"/>
    <w:rsid w:val="004D30ED"/>
    <w:rsid w:val="004D34C5"/>
    <w:rsid w:val="004D35CA"/>
    <w:rsid w:val="004D6CA4"/>
    <w:rsid w:val="004D72AB"/>
    <w:rsid w:val="004E005A"/>
    <w:rsid w:val="004E0079"/>
    <w:rsid w:val="004E02BA"/>
    <w:rsid w:val="004E1C3E"/>
    <w:rsid w:val="004E305F"/>
    <w:rsid w:val="004E33A1"/>
    <w:rsid w:val="004E3420"/>
    <w:rsid w:val="004E3914"/>
    <w:rsid w:val="004E473B"/>
    <w:rsid w:val="004E55DF"/>
    <w:rsid w:val="004E64BC"/>
    <w:rsid w:val="004E65B5"/>
    <w:rsid w:val="004E6E75"/>
    <w:rsid w:val="004E72EE"/>
    <w:rsid w:val="004E76A3"/>
    <w:rsid w:val="004E7F5C"/>
    <w:rsid w:val="004F034C"/>
    <w:rsid w:val="004F13AF"/>
    <w:rsid w:val="004F1FB1"/>
    <w:rsid w:val="004F22CD"/>
    <w:rsid w:val="004F2B6D"/>
    <w:rsid w:val="004F2BA2"/>
    <w:rsid w:val="004F4841"/>
    <w:rsid w:val="004F550A"/>
    <w:rsid w:val="004F5628"/>
    <w:rsid w:val="004F575E"/>
    <w:rsid w:val="004F6419"/>
    <w:rsid w:val="004F6D55"/>
    <w:rsid w:val="004F6D70"/>
    <w:rsid w:val="004F794D"/>
    <w:rsid w:val="00500142"/>
    <w:rsid w:val="005005BF"/>
    <w:rsid w:val="005007E6"/>
    <w:rsid w:val="00500C9A"/>
    <w:rsid w:val="00501A64"/>
    <w:rsid w:val="00501DB4"/>
    <w:rsid w:val="00502B33"/>
    <w:rsid w:val="00503CBD"/>
    <w:rsid w:val="0050473B"/>
    <w:rsid w:val="00504E83"/>
    <w:rsid w:val="005069C3"/>
    <w:rsid w:val="00507050"/>
    <w:rsid w:val="00507693"/>
    <w:rsid w:val="00507D93"/>
    <w:rsid w:val="0051087B"/>
    <w:rsid w:val="00511BFB"/>
    <w:rsid w:val="00512673"/>
    <w:rsid w:val="005140CA"/>
    <w:rsid w:val="0051457F"/>
    <w:rsid w:val="0051588E"/>
    <w:rsid w:val="00516229"/>
    <w:rsid w:val="00516EC6"/>
    <w:rsid w:val="005179F0"/>
    <w:rsid w:val="00517E88"/>
    <w:rsid w:val="0052060F"/>
    <w:rsid w:val="0052370B"/>
    <w:rsid w:val="005239CA"/>
    <w:rsid w:val="005246AB"/>
    <w:rsid w:val="00525DEC"/>
    <w:rsid w:val="00526625"/>
    <w:rsid w:val="00526A74"/>
    <w:rsid w:val="005270F1"/>
    <w:rsid w:val="005278C6"/>
    <w:rsid w:val="005278E0"/>
    <w:rsid w:val="0053003E"/>
    <w:rsid w:val="00533421"/>
    <w:rsid w:val="00533FFF"/>
    <w:rsid w:val="00534A20"/>
    <w:rsid w:val="005358FB"/>
    <w:rsid w:val="00535E9E"/>
    <w:rsid w:val="005375BC"/>
    <w:rsid w:val="00537921"/>
    <w:rsid w:val="00537FFD"/>
    <w:rsid w:val="005405CB"/>
    <w:rsid w:val="00541133"/>
    <w:rsid w:val="0054157D"/>
    <w:rsid w:val="00541A8D"/>
    <w:rsid w:val="005421AD"/>
    <w:rsid w:val="0054257F"/>
    <w:rsid w:val="0054271E"/>
    <w:rsid w:val="00542729"/>
    <w:rsid w:val="00542D40"/>
    <w:rsid w:val="0054388D"/>
    <w:rsid w:val="00543A4B"/>
    <w:rsid w:val="00545130"/>
    <w:rsid w:val="0054573D"/>
    <w:rsid w:val="00545F5D"/>
    <w:rsid w:val="005466AB"/>
    <w:rsid w:val="00546933"/>
    <w:rsid w:val="00546D6F"/>
    <w:rsid w:val="005474D0"/>
    <w:rsid w:val="00550423"/>
    <w:rsid w:val="00550AA2"/>
    <w:rsid w:val="00550E96"/>
    <w:rsid w:val="00551417"/>
    <w:rsid w:val="00552B49"/>
    <w:rsid w:val="00552F67"/>
    <w:rsid w:val="00553466"/>
    <w:rsid w:val="00553794"/>
    <w:rsid w:val="0055444D"/>
    <w:rsid w:val="00554F7E"/>
    <w:rsid w:val="005559E2"/>
    <w:rsid w:val="005569B9"/>
    <w:rsid w:val="00556BBB"/>
    <w:rsid w:val="0056007E"/>
    <w:rsid w:val="005603B3"/>
    <w:rsid w:val="0056144D"/>
    <w:rsid w:val="00562264"/>
    <w:rsid w:val="00562439"/>
    <w:rsid w:val="00562617"/>
    <w:rsid w:val="005629CE"/>
    <w:rsid w:val="00563574"/>
    <w:rsid w:val="00563B13"/>
    <w:rsid w:val="0056442F"/>
    <w:rsid w:val="0056476B"/>
    <w:rsid w:val="005649B2"/>
    <w:rsid w:val="005659B9"/>
    <w:rsid w:val="00565A77"/>
    <w:rsid w:val="00565B94"/>
    <w:rsid w:val="00566BC3"/>
    <w:rsid w:val="005672BC"/>
    <w:rsid w:val="00570CAD"/>
    <w:rsid w:val="0057182B"/>
    <w:rsid w:val="00573E83"/>
    <w:rsid w:val="005757C8"/>
    <w:rsid w:val="00575B42"/>
    <w:rsid w:val="005775B6"/>
    <w:rsid w:val="005801DB"/>
    <w:rsid w:val="00580AF8"/>
    <w:rsid w:val="00581D92"/>
    <w:rsid w:val="0058202F"/>
    <w:rsid w:val="005834A6"/>
    <w:rsid w:val="00584AF3"/>
    <w:rsid w:val="0058539E"/>
    <w:rsid w:val="00585B6F"/>
    <w:rsid w:val="00586CE0"/>
    <w:rsid w:val="00587540"/>
    <w:rsid w:val="005879A4"/>
    <w:rsid w:val="00590324"/>
    <w:rsid w:val="00590795"/>
    <w:rsid w:val="005909F2"/>
    <w:rsid w:val="00591462"/>
    <w:rsid w:val="00591577"/>
    <w:rsid w:val="0059459E"/>
    <w:rsid w:val="00594888"/>
    <w:rsid w:val="00594C23"/>
    <w:rsid w:val="00594F84"/>
    <w:rsid w:val="00596A3E"/>
    <w:rsid w:val="0059746C"/>
    <w:rsid w:val="00597753"/>
    <w:rsid w:val="00597B1E"/>
    <w:rsid w:val="005A0C9D"/>
    <w:rsid w:val="005A184C"/>
    <w:rsid w:val="005A2916"/>
    <w:rsid w:val="005A32DE"/>
    <w:rsid w:val="005A6784"/>
    <w:rsid w:val="005B0642"/>
    <w:rsid w:val="005B1DDA"/>
    <w:rsid w:val="005B285B"/>
    <w:rsid w:val="005B2AFC"/>
    <w:rsid w:val="005B31C3"/>
    <w:rsid w:val="005B33BD"/>
    <w:rsid w:val="005B5172"/>
    <w:rsid w:val="005B5299"/>
    <w:rsid w:val="005B59D3"/>
    <w:rsid w:val="005B603C"/>
    <w:rsid w:val="005B7A3E"/>
    <w:rsid w:val="005C154A"/>
    <w:rsid w:val="005C1984"/>
    <w:rsid w:val="005C1B50"/>
    <w:rsid w:val="005C2921"/>
    <w:rsid w:val="005C3BF0"/>
    <w:rsid w:val="005C45F5"/>
    <w:rsid w:val="005C5066"/>
    <w:rsid w:val="005C50E9"/>
    <w:rsid w:val="005C5C29"/>
    <w:rsid w:val="005C5E7E"/>
    <w:rsid w:val="005C6D34"/>
    <w:rsid w:val="005C727F"/>
    <w:rsid w:val="005C72D5"/>
    <w:rsid w:val="005C79D4"/>
    <w:rsid w:val="005D0329"/>
    <w:rsid w:val="005D1D0D"/>
    <w:rsid w:val="005D21F3"/>
    <w:rsid w:val="005D3368"/>
    <w:rsid w:val="005D3C09"/>
    <w:rsid w:val="005D55CC"/>
    <w:rsid w:val="005D7023"/>
    <w:rsid w:val="005D7843"/>
    <w:rsid w:val="005D7AEE"/>
    <w:rsid w:val="005E0B0A"/>
    <w:rsid w:val="005E1437"/>
    <w:rsid w:val="005E169C"/>
    <w:rsid w:val="005E1F1D"/>
    <w:rsid w:val="005E1FB2"/>
    <w:rsid w:val="005E2B7B"/>
    <w:rsid w:val="005E2F3A"/>
    <w:rsid w:val="005E39DA"/>
    <w:rsid w:val="005E3E62"/>
    <w:rsid w:val="005E3ED1"/>
    <w:rsid w:val="005E4B6D"/>
    <w:rsid w:val="005E5D95"/>
    <w:rsid w:val="005E6956"/>
    <w:rsid w:val="005E702B"/>
    <w:rsid w:val="005F154D"/>
    <w:rsid w:val="005F1C60"/>
    <w:rsid w:val="005F1DB0"/>
    <w:rsid w:val="005F2D4B"/>
    <w:rsid w:val="005F3118"/>
    <w:rsid w:val="005F3576"/>
    <w:rsid w:val="005F38C3"/>
    <w:rsid w:val="005F4667"/>
    <w:rsid w:val="005F48D9"/>
    <w:rsid w:val="005F4C2A"/>
    <w:rsid w:val="005F4E85"/>
    <w:rsid w:val="005F5327"/>
    <w:rsid w:val="005F595F"/>
    <w:rsid w:val="005F5C37"/>
    <w:rsid w:val="005F6045"/>
    <w:rsid w:val="005F7855"/>
    <w:rsid w:val="005F79A8"/>
    <w:rsid w:val="00600D8F"/>
    <w:rsid w:val="00601233"/>
    <w:rsid w:val="006012C6"/>
    <w:rsid w:val="00603206"/>
    <w:rsid w:val="0060321C"/>
    <w:rsid w:val="00604A90"/>
    <w:rsid w:val="00604F17"/>
    <w:rsid w:val="00605983"/>
    <w:rsid w:val="00606379"/>
    <w:rsid w:val="006067A6"/>
    <w:rsid w:val="0060723B"/>
    <w:rsid w:val="00610437"/>
    <w:rsid w:val="006106FE"/>
    <w:rsid w:val="00611083"/>
    <w:rsid w:val="0061163C"/>
    <w:rsid w:val="006130EB"/>
    <w:rsid w:val="00614484"/>
    <w:rsid w:val="00616235"/>
    <w:rsid w:val="006165EA"/>
    <w:rsid w:val="0061666B"/>
    <w:rsid w:val="006170F0"/>
    <w:rsid w:val="00620AB6"/>
    <w:rsid w:val="00621013"/>
    <w:rsid w:val="00621A9F"/>
    <w:rsid w:val="00621CB1"/>
    <w:rsid w:val="006221B3"/>
    <w:rsid w:val="006230C2"/>
    <w:rsid w:val="00623F23"/>
    <w:rsid w:val="0062476A"/>
    <w:rsid w:val="00625481"/>
    <w:rsid w:val="006258C3"/>
    <w:rsid w:val="00625E91"/>
    <w:rsid w:val="006262AF"/>
    <w:rsid w:val="00626871"/>
    <w:rsid w:val="00626913"/>
    <w:rsid w:val="006269CB"/>
    <w:rsid w:val="00626AD1"/>
    <w:rsid w:val="00627249"/>
    <w:rsid w:val="00627513"/>
    <w:rsid w:val="00627E42"/>
    <w:rsid w:val="006301C6"/>
    <w:rsid w:val="00630214"/>
    <w:rsid w:val="0063145E"/>
    <w:rsid w:val="006325B8"/>
    <w:rsid w:val="00632D4E"/>
    <w:rsid w:val="00633007"/>
    <w:rsid w:val="006349E7"/>
    <w:rsid w:val="00635375"/>
    <w:rsid w:val="00635E6B"/>
    <w:rsid w:val="006360E7"/>
    <w:rsid w:val="00636209"/>
    <w:rsid w:val="006368F7"/>
    <w:rsid w:val="006369D6"/>
    <w:rsid w:val="00636DF6"/>
    <w:rsid w:val="006370BE"/>
    <w:rsid w:val="00637A05"/>
    <w:rsid w:val="0064096B"/>
    <w:rsid w:val="00640985"/>
    <w:rsid w:val="0064110D"/>
    <w:rsid w:val="00641669"/>
    <w:rsid w:val="00641B92"/>
    <w:rsid w:val="00642593"/>
    <w:rsid w:val="00642E9F"/>
    <w:rsid w:val="0064310B"/>
    <w:rsid w:val="00643205"/>
    <w:rsid w:val="00643463"/>
    <w:rsid w:val="00643CF8"/>
    <w:rsid w:val="006442BC"/>
    <w:rsid w:val="00646CB4"/>
    <w:rsid w:val="00647016"/>
    <w:rsid w:val="0065096F"/>
    <w:rsid w:val="00650CD7"/>
    <w:rsid w:val="00651133"/>
    <w:rsid w:val="006521DC"/>
    <w:rsid w:val="00652634"/>
    <w:rsid w:val="006536E9"/>
    <w:rsid w:val="0065499D"/>
    <w:rsid w:val="00655976"/>
    <w:rsid w:val="00655B78"/>
    <w:rsid w:val="00655C54"/>
    <w:rsid w:val="00655DED"/>
    <w:rsid w:val="00657152"/>
    <w:rsid w:val="006574D5"/>
    <w:rsid w:val="0066037D"/>
    <w:rsid w:val="00660914"/>
    <w:rsid w:val="00660E41"/>
    <w:rsid w:val="00661354"/>
    <w:rsid w:val="0066175B"/>
    <w:rsid w:val="00661BEA"/>
    <w:rsid w:val="00662718"/>
    <w:rsid w:val="00665146"/>
    <w:rsid w:val="006658F5"/>
    <w:rsid w:val="006660F8"/>
    <w:rsid w:val="0066667F"/>
    <w:rsid w:val="00666CED"/>
    <w:rsid w:val="00667C93"/>
    <w:rsid w:val="006701AF"/>
    <w:rsid w:val="0067123C"/>
    <w:rsid w:val="0067161F"/>
    <w:rsid w:val="00671B1E"/>
    <w:rsid w:val="006720E3"/>
    <w:rsid w:val="00672266"/>
    <w:rsid w:val="00674D7C"/>
    <w:rsid w:val="00674F41"/>
    <w:rsid w:val="00675467"/>
    <w:rsid w:val="00677CEB"/>
    <w:rsid w:val="00680D20"/>
    <w:rsid w:val="00681404"/>
    <w:rsid w:val="00681B40"/>
    <w:rsid w:val="00682252"/>
    <w:rsid w:val="0068404B"/>
    <w:rsid w:val="00684D28"/>
    <w:rsid w:val="0068518F"/>
    <w:rsid w:val="00685A5D"/>
    <w:rsid w:val="006866E1"/>
    <w:rsid w:val="0068676C"/>
    <w:rsid w:val="006878D8"/>
    <w:rsid w:val="00690048"/>
    <w:rsid w:val="006901FE"/>
    <w:rsid w:val="00690646"/>
    <w:rsid w:val="00690752"/>
    <w:rsid w:val="00690874"/>
    <w:rsid w:val="00691010"/>
    <w:rsid w:val="006917E8"/>
    <w:rsid w:val="00691814"/>
    <w:rsid w:val="00692CD8"/>
    <w:rsid w:val="00693B63"/>
    <w:rsid w:val="00693BDB"/>
    <w:rsid w:val="00693C2F"/>
    <w:rsid w:val="00693E47"/>
    <w:rsid w:val="0069470D"/>
    <w:rsid w:val="00694F48"/>
    <w:rsid w:val="00695662"/>
    <w:rsid w:val="00695D19"/>
    <w:rsid w:val="00697882"/>
    <w:rsid w:val="00697BBE"/>
    <w:rsid w:val="00697C00"/>
    <w:rsid w:val="006A02A1"/>
    <w:rsid w:val="006A04D5"/>
    <w:rsid w:val="006A199E"/>
    <w:rsid w:val="006A362E"/>
    <w:rsid w:val="006A4AD1"/>
    <w:rsid w:val="006A5A03"/>
    <w:rsid w:val="006A6404"/>
    <w:rsid w:val="006A6F03"/>
    <w:rsid w:val="006B11CA"/>
    <w:rsid w:val="006B1302"/>
    <w:rsid w:val="006B162F"/>
    <w:rsid w:val="006B2ACC"/>
    <w:rsid w:val="006B2D70"/>
    <w:rsid w:val="006B3662"/>
    <w:rsid w:val="006B4048"/>
    <w:rsid w:val="006B57FE"/>
    <w:rsid w:val="006B5C7C"/>
    <w:rsid w:val="006B63F9"/>
    <w:rsid w:val="006B686B"/>
    <w:rsid w:val="006B783C"/>
    <w:rsid w:val="006B7939"/>
    <w:rsid w:val="006C016D"/>
    <w:rsid w:val="006C0DDE"/>
    <w:rsid w:val="006C1147"/>
    <w:rsid w:val="006C1474"/>
    <w:rsid w:val="006C1956"/>
    <w:rsid w:val="006C26DD"/>
    <w:rsid w:val="006C29AF"/>
    <w:rsid w:val="006C2F79"/>
    <w:rsid w:val="006C3287"/>
    <w:rsid w:val="006C3ABD"/>
    <w:rsid w:val="006C4D02"/>
    <w:rsid w:val="006C4DC4"/>
    <w:rsid w:val="006C5515"/>
    <w:rsid w:val="006C5BE9"/>
    <w:rsid w:val="006D009E"/>
    <w:rsid w:val="006D00BA"/>
    <w:rsid w:val="006D191C"/>
    <w:rsid w:val="006D1B4E"/>
    <w:rsid w:val="006D2110"/>
    <w:rsid w:val="006D2618"/>
    <w:rsid w:val="006D2CA2"/>
    <w:rsid w:val="006D332C"/>
    <w:rsid w:val="006D4AF4"/>
    <w:rsid w:val="006D4B95"/>
    <w:rsid w:val="006D4C7F"/>
    <w:rsid w:val="006D5F6F"/>
    <w:rsid w:val="006D6475"/>
    <w:rsid w:val="006D65EB"/>
    <w:rsid w:val="006D67AD"/>
    <w:rsid w:val="006D68AD"/>
    <w:rsid w:val="006D6944"/>
    <w:rsid w:val="006D73D9"/>
    <w:rsid w:val="006D7B4A"/>
    <w:rsid w:val="006E029F"/>
    <w:rsid w:val="006E05FE"/>
    <w:rsid w:val="006E1081"/>
    <w:rsid w:val="006E1EB1"/>
    <w:rsid w:val="006E1FA1"/>
    <w:rsid w:val="006E2FF9"/>
    <w:rsid w:val="006E3110"/>
    <w:rsid w:val="006E36D2"/>
    <w:rsid w:val="006E3CD0"/>
    <w:rsid w:val="006E47FE"/>
    <w:rsid w:val="006E4E5E"/>
    <w:rsid w:val="006E4F36"/>
    <w:rsid w:val="006E55EA"/>
    <w:rsid w:val="006E5D73"/>
    <w:rsid w:val="006E69C9"/>
    <w:rsid w:val="006E7F9D"/>
    <w:rsid w:val="006F006E"/>
    <w:rsid w:val="006F08E3"/>
    <w:rsid w:val="006F2372"/>
    <w:rsid w:val="006F47EA"/>
    <w:rsid w:val="006F4CDF"/>
    <w:rsid w:val="006F5B59"/>
    <w:rsid w:val="006F5B7B"/>
    <w:rsid w:val="006F5FEF"/>
    <w:rsid w:val="006F7137"/>
    <w:rsid w:val="007002C9"/>
    <w:rsid w:val="00700F6E"/>
    <w:rsid w:val="00701A50"/>
    <w:rsid w:val="00702067"/>
    <w:rsid w:val="007025CF"/>
    <w:rsid w:val="00702934"/>
    <w:rsid w:val="00703488"/>
    <w:rsid w:val="00703792"/>
    <w:rsid w:val="00704EE1"/>
    <w:rsid w:val="00704F91"/>
    <w:rsid w:val="00705FCC"/>
    <w:rsid w:val="00706E16"/>
    <w:rsid w:val="00706EB8"/>
    <w:rsid w:val="0070717E"/>
    <w:rsid w:val="0070767D"/>
    <w:rsid w:val="007076C7"/>
    <w:rsid w:val="0071099D"/>
    <w:rsid w:val="00710B59"/>
    <w:rsid w:val="00711666"/>
    <w:rsid w:val="007127CD"/>
    <w:rsid w:val="007128E8"/>
    <w:rsid w:val="0071324E"/>
    <w:rsid w:val="00713C35"/>
    <w:rsid w:val="00713F29"/>
    <w:rsid w:val="007166E5"/>
    <w:rsid w:val="00716D50"/>
    <w:rsid w:val="00717E3D"/>
    <w:rsid w:val="0072125F"/>
    <w:rsid w:val="0072165B"/>
    <w:rsid w:val="0072192A"/>
    <w:rsid w:val="0072329F"/>
    <w:rsid w:val="007236AA"/>
    <w:rsid w:val="00724AB3"/>
    <w:rsid w:val="00724C67"/>
    <w:rsid w:val="00724F02"/>
    <w:rsid w:val="00725502"/>
    <w:rsid w:val="00725BA4"/>
    <w:rsid w:val="00725C94"/>
    <w:rsid w:val="0072729B"/>
    <w:rsid w:val="007275A1"/>
    <w:rsid w:val="00727E44"/>
    <w:rsid w:val="00731155"/>
    <w:rsid w:val="007320C8"/>
    <w:rsid w:val="00733220"/>
    <w:rsid w:val="007333BD"/>
    <w:rsid w:val="00733A50"/>
    <w:rsid w:val="00733C26"/>
    <w:rsid w:val="00734F5C"/>
    <w:rsid w:val="0073630C"/>
    <w:rsid w:val="00736460"/>
    <w:rsid w:val="007372A9"/>
    <w:rsid w:val="00737AD3"/>
    <w:rsid w:val="00737F68"/>
    <w:rsid w:val="00740091"/>
    <w:rsid w:val="00740620"/>
    <w:rsid w:val="00740C16"/>
    <w:rsid w:val="007412CE"/>
    <w:rsid w:val="00741662"/>
    <w:rsid w:val="007423BB"/>
    <w:rsid w:val="007430BA"/>
    <w:rsid w:val="0074452E"/>
    <w:rsid w:val="00745653"/>
    <w:rsid w:val="007458D7"/>
    <w:rsid w:val="0074611E"/>
    <w:rsid w:val="00746D3D"/>
    <w:rsid w:val="0074743D"/>
    <w:rsid w:val="00747C51"/>
    <w:rsid w:val="00750B4E"/>
    <w:rsid w:val="007512B6"/>
    <w:rsid w:val="00751628"/>
    <w:rsid w:val="00752991"/>
    <w:rsid w:val="007533B5"/>
    <w:rsid w:val="00754A46"/>
    <w:rsid w:val="0075599B"/>
    <w:rsid w:val="00755B1B"/>
    <w:rsid w:val="007562CA"/>
    <w:rsid w:val="0075686F"/>
    <w:rsid w:val="00756B4A"/>
    <w:rsid w:val="00756F12"/>
    <w:rsid w:val="00760024"/>
    <w:rsid w:val="007608DB"/>
    <w:rsid w:val="00761C4C"/>
    <w:rsid w:val="00761FB3"/>
    <w:rsid w:val="0076230F"/>
    <w:rsid w:val="00763354"/>
    <w:rsid w:val="00764147"/>
    <w:rsid w:val="0076461B"/>
    <w:rsid w:val="00764BDC"/>
    <w:rsid w:val="00767909"/>
    <w:rsid w:val="00767B08"/>
    <w:rsid w:val="007701C6"/>
    <w:rsid w:val="00772F0D"/>
    <w:rsid w:val="00773924"/>
    <w:rsid w:val="00773CD1"/>
    <w:rsid w:val="00773CEB"/>
    <w:rsid w:val="00774A23"/>
    <w:rsid w:val="00774B2B"/>
    <w:rsid w:val="00775525"/>
    <w:rsid w:val="0077598B"/>
    <w:rsid w:val="00775D67"/>
    <w:rsid w:val="007760F0"/>
    <w:rsid w:val="007805C7"/>
    <w:rsid w:val="00780966"/>
    <w:rsid w:val="00780B30"/>
    <w:rsid w:val="00781020"/>
    <w:rsid w:val="007810C1"/>
    <w:rsid w:val="007813D6"/>
    <w:rsid w:val="0078163A"/>
    <w:rsid w:val="00782673"/>
    <w:rsid w:val="00783150"/>
    <w:rsid w:val="0078344F"/>
    <w:rsid w:val="00784A59"/>
    <w:rsid w:val="00784BE1"/>
    <w:rsid w:val="00785DC0"/>
    <w:rsid w:val="0078785E"/>
    <w:rsid w:val="00790031"/>
    <w:rsid w:val="00790198"/>
    <w:rsid w:val="00790817"/>
    <w:rsid w:val="00790E0C"/>
    <w:rsid w:val="007910EF"/>
    <w:rsid w:val="00791329"/>
    <w:rsid w:val="00791CEB"/>
    <w:rsid w:val="00791F18"/>
    <w:rsid w:val="00792EA8"/>
    <w:rsid w:val="00793E4B"/>
    <w:rsid w:val="00794BF1"/>
    <w:rsid w:val="00795765"/>
    <w:rsid w:val="00795E16"/>
    <w:rsid w:val="007963DA"/>
    <w:rsid w:val="00796A34"/>
    <w:rsid w:val="007973A2"/>
    <w:rsid w:val="007A041F"/>
    <w:rsid w:val="007A119F"/>
    <w:rsid w:val="007A1769"/>
    <w:rsid w:val="007A2045"/>
    <w:rsid w:val="007A3638"/>
    <w:rsid w:val="007A373C"/>
    <w:rsid w:val="007A5A0F"/>
    <w:rsid w:val="007A61B5"/>
    <w:rsid w:val="007A687B"/>
    <w:rsid w:val="007A7E74"/>
    <w:rsid w:val="007B0CE6"/>
    <w:rsid w:val="007B0FE7"/>
    <w:rsid w:val="007B1168"/>
    <w:rsid w:val="007B1458"/>
    <w:rsid w:val="007B1D9C"/>
    <w:rsid w:val="007B2A8D"/>
    <w:rsid w:val="007B2CB1"/>
    <w:rsid w:val="007B339A"/>
    <w:rsid w:val="007B46B2"/>
    <w:rsid w:val="007B63C3"/>
    <w:rsid w:val="007B6B07"/>
    <w:rsid w:val="007B713E"/>
    <w:rsid w:val="007C0176"/>
    <w:rsid w:val="007C0C60"/>
    <w:rsid w:val="007C0FD1"/>
    <w:rsid w:val="007C3319"/>
    <w:rsid w:val="007C336B"/>
    <w:rsid w:val="007C3FB8"/>
    <w:rsid w:val="007C4DCD"/>
    <w:rsid w:val="007C5169"/>
    <w:rsid w:val="007C52B7"/>
    <w:rsid w:val="007C55BF"/>
    <w:rsid w:val="007C62D3"/>
    <w:rsid w:val="007C688D"/>
    <w:rsid w:val="007C6B9F"/>
    <w:rsid w:val="007C70F4"/>
    <w:rsid w:val="007C7115"/>
    <w:rsid w:val="007C7880"/>
    <w:rsid w:val="007D0253"/>
    <w:rsid w:val="007D02FA"/>
    <w:rsid w:val="007D0C77"/>
    <w:rsid w:val="007D25B8"/>
    <w:rsid w:val="007D3282"/>
    <w:rsid w:val="007D36B4"/>
    <w:rsid w:val="007D39C6"/>
    <w:rsid w:val="007D3E08"/>
    <w:rsid w:val="007D732C"/>
    <w:rsid w:val="007D7482"/>
    <w:rsid w:val="007E0480"/>
    <w:rsid w:val="007E0AA7"/>
    <w:rsid w:val="007E117E"/>
    <w:rsid w:val="007E1943"/>
    <w:rsid w:val="007E22EB"/>
    <w:rsid w:val="007E29A4"/>
    <w:rsid w:val="007E351B"/>
    <w:rsid w:val="007E4E70"/>
    <w:rsid w:val="007E5BA9"/>
    <w:rsid w:val="007E5D7F"/>
    <w:rsid w:val="007E5E74"/>
    <w:rsid w:val="007E64C2"/>
    <w:rsid w:val="007E64D0"/>
    <w:rsid w:val="007E6555"/>
    <w:rsid w:val="007E70FA"/>
    <w:rsid w:val="007E7C19"/>
    <w:rsid w:val="007F25EF"/>
    <w:rsid w:val="007F43A0"/>
    <w:rsid w:val="007F492C"/>
    <w:rsid w:val="007F4F06"/>
    <w:rsid w:val="007F51E5"/>
    <w:rsid w:val="007F57F1"/>
    <w:rsid w:val="007F5BD5"/>
    <w:rsid w:val="007F6319"/>
    <w:rsid w:val="007F6A06"/>
    <w:rsid w:val="007F7051"/>
    <w:rsid w:val="007F7438"/>
    <w:rsid w:val="007F7662"/>
    <w:rsid w:val="007F7E22"/>
    <w:rsid w:val="008010E5"/>
    <w:rsid w:val="00801630"/>
    <w:rsid w:val="0080260D"/>
    <w:rsid w:val="008028A7"/>
    <w:rsid w:val="00802F73"/>
    <w:rsid w:val="008040A2"/>
    <w:rsid w:val="0080437F"/>
    <w:rsid w:val="00805A37"/>
    <w:rsid w:val="00805ADB"/>
    <w:rsid w:val="00807BEA"/>
    <w:rsid w:val="00807D6F"/>
    <w:rsid w:val="00807F20"/>
    <w:rsid w:val="008103C3"/>
    <w:rsid w:val="008107B7"/>
    <w:rsid w:val="0081148B"/>
    <w:rsid w:val="008115EA"/>
    <w:rsid w:val="00811DE3"/>
    <w:rsid w:val="00811FB2"/>
    <w:rsid w:val="008129AB"/>
    <w:rsid w:val="008134FD"/>
    <w:rsid w:val="00814328"/>
    <w:rsid w:val="00815E6A"/>
    <w:rsid w:val="0081675F"/>
    <w:rsid w:val="00816AF5"/>
    <w:rsid w:val="00816F8A"/>
    <w:rsid w:val="008170AE"/>
    <w:rsid w:val="00817F0C"/>
    <w:rsid w:val="0082027D"/>
    <w:rsid w:val="0082086F"/>
    <w:rsid w:val="00820E57"/>
    <w:rsid w:val="008219F7"/>
    <w:rsid w:val="00821AB4"/>
    <w:rsid w:val="00822664"/>
    <w:rsid w:val="00822879"/>
    <w:rsid w:val="00822BC4"/>
    <w:rsid w:val="00823EA9"/>
    <w:rsid w:val="0082422B"/>
    <w:rsid w:val="00824568"/>
    <w:rsid w:val="00824E76"/>
    <w:rsid w:val="00825366"/>
    <w:rsid w:val="008259DE"/>
    <w:rsid w:val="00826728"/>
    <w:rsid w:val="0082795D"/>
    <w:rsid w:val="00830D04"/>
    <w:rsid w:val="008336CB"/>
    <w:rsid w:val="00833B2C"/>
    <w:rsid w:val="00833E6A"/>
    <w:rsid w:val="00833FD9"/>
    <w:rsid w:val="008341B1"/>
    <w:rsid w:val="008342E5"/>
    <w:rsid w:val="00835107"/>
    <w:rsid w:val="00835FA6"/>
    <w:rsid w:val="00837E91"/>
    <w:rsid w:val="008400E9"/>
    <w:rsid w:val="00840781"/>
    <w:rsid w:val="00840F20"/>
    <w:rsid w:val="00842390"/>
    <w:rsid w:val="008427CC"/>
    <w:rsid w:val="00843714"/>
    <w:rsid w:val="00843748"/>
    <w:rsid w:val="00843A9C"/>
    <w:rsid w:val="0084460F"/>
    <w:rsid w:val="00844C20"/>
    <w:rsid w:val="00845DD2"/>
    <w:rsid w:val="00846893"/>
    <w:rsid w:val="00847645"/>
    <w:rsid w:val="00851893"/>
    <w:rsid w:val="00851FDA"/>
    <w:rsid w:val="0085372A"/>
    <w:rsid w:val="00853827"/>
    <w:rsid w:val="00853B18"/>
    <w:rsid w:val="00854D3F"/>
    <w:rsid w:val="008551C8"/>
    <w:rsid w:val="00855EF0"/>
    <w:rsid w:val="00856555"/>
    <w:rsid w:val="00856702"/>
    <w:rsid w:val="00856C07"/>
    <w:rsid w:val="00856EE4"/>
    <w:rsid w:val="00857CFA"/>
    <w:rsid w:val="00860348"/>
    <w:rsid w:val="008618A8"/>
    <w:rsid w:val="00861D06"/>
    <w:rsid w:val="00863946"/>
    <w:rsid w:val="00863E9A"/>
    <w:rsid w:val="0086429C"/>
    <w:rsid w:val="00864678"/>
    <w:rsid w:val="008659CC"/>
    <w:rsid w:val="0086647E"/>
    <w:rsid w:val="00866857"/>
    <w:rsid w:val="00866D16"/>
    <w:rsid w:val="00867E63"/>
    <w:rsid w:val="00871097"/>
    <w:rsid w:val="008710F1"/>
    <w:rsid w:val="00871358"/>
    <w:rsid w:val="00871364"/>
    <w:rsid w:val="0087176C"/>
    <w:rsid w:val="0087193D"/>
    <w:rsid w:val="00871FE9"/>
    <w:rsid w:val="00872AE7"/>
    <w:rsid w:val="008735D1"/>
    <w:rsid w:val="008735E6"/>
    <w:rsid w:val="00873AD2"/>
    <w:rsid w:val="00873E3A"/>
    <w:rsid w:val="00873F58"/>
    <w:rsid w:val="00874137"/>
    <w:rsid w:val="00874BED"/>
    <w:rsid w:val="008754CC"/>
    <w:rsid w:val="00876D7B"/>
    <w:rsid w:val="008770D2"/>
    <w:rsid w:val="00877110"/>
    <w:rsid w:val="00880C18"/>
    <w:rsid w:val="00881077"/>
    <w:rsid w:val="008815E2"/>
    <w:rsid w:val="00882233"/>
    <w:rsid w:val="008826CD"/>
    <w:rsid w:val="00882DA2"/>
    <w:rsid w:val="008845CD"/>
    <w:rsid w:val="00884A3C"/>
    <w:rsid w:val="00886449"/>
    <w:rsid w:val="00886D4B"/>
    <w:rsid w:val="00886F0C"/>
    <w:rsid w:val="00887325"/>
    <w:rsid w:val="008879B8"/>
    <w:rsid w:val="00887D80"/>
    <w:rsid w:val="00890580"/>
    <w:rsid w:val="00890A4E"/>
    <w:rsid w:val="00890F12"/>
    <w:rsid w:val="00890F74"/>
    <w:rsid w:val="00891D95"/>
    <w:rsid w:val="00891E55"/>
    <w:rsid w:val="00892E03"/>
    <w:rsid w:val="00892EB0"/>
    <w:rsid w:val="00893137"/>
    <w:rsid w:val="0089372B"/>
    <w:rsid w:val="00893782"/>
    <w:rsid w:val="0089555B"/>
    <w:rsid w:val="00895C44"/>
    <w:rsid w:val="00895E52"/>
    <w:rsid w:val="0089624A"/>
    <w:rsid w:val="00897045"/>
    <w:rsid w:val="00897956"/>
    <w:rsid w:val="00897F6D"/>
    <w:rsid w:val="008A1155"/>
    <w:rsid w:val="008A136C"/>
    <w:rsid w:val="008A3389"/>
    <w:rsid w:val="008A50C2"/>
    <w:rsid w:val="008A512D"/>
    <w:rsid w:val="008A5E81"/>
    <w:rsid w:val="008A65D6"/>
    <w:rsid w:val="008A6CBA"/>
    <w:rsid w:val="008A7338"/>
    <w:rsid w:val="008B1FD8"/>
    <w:rsid w:val="008B2219"/>
    <w:rsid w:val="008B2416"/>
    <w:rsid w:val="008B5026"/>
    <w:rsid w:val="008B50BD"/>
    <w:rsid w:val="008B5132"/>
    <w:rsid w:val="008B779A"/>
    <w:rsid w:val="008C0512"/>
    <w:rsid w:val="008C09E8"/>
    <w:rsid w:val="008C17A9"/>
    <w:rsid w:val="008C2059"/>
    <w:rsid w:val="008C391E"/>
    <w:rsid w:val="008C649D"/>
    <w:rsid w:val="008C678C"/>
    <w:rsid w:val="008C69CA"/>
    <w:rsid w:val="008C6C58"/>
    <w:rsid w:val="008C6F5F"/>
    <w:rsid w:val="008C704C"/>
    <w:rsid w:val="008C7A17"/>
    <w:rsid w:val="008C7BD1"/>
    <w:rsid w:val="008D0040"/>
    <w:rsid w:val="008D018B"/>
    <w:rsid w:val="008D0BDE"/>
    <w:rsid w:val="008D0F74"/>
    <w:rsid w:val="008D30CC"/>
    <w:rsid w:val="008D3C6F"/>
    <w:rsid w:val="008D4758"/>
    <w:rsid w:val="008D5C5B"/>
    <w:rsid w:val="008D7BAA"/>
    <w:rsid w:val="008D7D83"/>
    <w:rsid w:val="008D7D87"/>
    <w:rsid w:val="008E05BB"/>
    <w:rsid w:val="008E1633"/>
    <w:rsid w:val="008E2008"/>
    <w:rsid w:val="008E2DAE"/>
    <w:rsid w:val="008E31B1"/>
    <w:rsid w:val="008E38EC"/>
    <w:rsid w:val="008E447A"/>
    <w:rsid w:val="008E582B"/>
    <w:rsid w:val="008E619C"/>
    <w:rsid w:val="008E6920"/>
    <w:rsid w:val="008E6E0F"/>
    <w:rsid w:val="008E6E77"/>
    <w:rsid w:val="008E76B7"/>
    <w:rsid w:val="008E76E7"/>
    <w:rsid w:val="008F049B"/>
    <w:rsid w:val="008F1C66"/>
    <w:rsid w:val="008F2800"/>
    <w:rsid w:val="008F3A9E"/>
    <w:rsid w:val="008F59BE"/>
    <w:rsid w:val="008F6077"/>
    <w:rsid w:val="008F62A8"/>
    <w:rsid w:val="008F6CEE"/>
    <w:rsid w:val="008F750D"/>
    <w:rsid w:val="008F7757"/>
    <w:rsid w:val="008F7A5A"/>
    <w:rsid w:val="008F7B07"/>
    <w:rsid w:val="009000EF"/>
    <w:rsid w:val="00900454"/>
    <w:rsid w:val="009009A8"/>
    <w:rsid w:val="00900D3C"/>
    <w:rsid w:val="00900FDA"/>
    <w:rsid w:val="00901733"/>
    <w:rsid w:val="00901854"/>
    <w:rsid w:val="00901F99"/>
    <w:rsid w:val="00901FFC"/>
    <w:rsid w:val="00902890"/>
    <w:rsid w:val="009043B8"/>
    <w:rsid w:val="00904843"/>
    <w:rsid w:val="00904945"/>
    <w:rsid w:val="00904FE3"/>
    <w:rsid w:val="009058A0"/>
    <w:rsid w:val="00906067"/>
    <w:rsid w:val="009064C9"/>
    <w:rsid w:val="00906A68"/>
    <w:rsid w:val="009077CC"/>
    <w:rsid w:val="00907FBB"/>
    <w:rsid w:val="0091001E"/>
    <w:rsid w:val="00910265"/>
    <w:rsid w:val="009103A4"/>
    <w:rsid w:val="0091136B"/>
    <w:rsid w:val="00911519"/>
    <w:rsid w:val="0091167A"/>
    <w:rsid w:val="009125BC"/>
    <w:rsid w:val="00912C42"/>
    <w:rsid w:val="00912D5E"/>
    <w:rsid w:val="00913645"/>
    <w:rsid w:val="009137E3"/>
    <w:rsid w:val="00913D84"/>
    <w:rsid w:val="00914345"/>
    <w:rsid w:val="0091462E"/>
    <w:rsid w:val="009149EE"/>
    <w:rsid w:val="00916570"/>
    <w:rsid w:val="00920070"/>
    <w:rsid w:val="009215B2"/>
    <w:rsid w:val="00922F1E"/>
    <w:rsid w:val="00923020"/>
    <w:rsid w:val="00923F94"/>
    <w:rsid w:val="00924A28"/>
    <w:rsid w:val="00925E5F"/>
    <w:rsid w:val="009261BE"/>
    <w:rsid w:val="009262B7"/>
    <w:rsid w:val="00926AFE"/>
    <w:rsid w:val="009270F2"/>
    <w:rsid w:val="009279C5"/>
    <w:rsid w:val="0093180B"/>
    <w:rsid w:val="00932144"/>
    <w:rsid w:val="00932EF6"/>
    <w:rsid w:val="0093321F"/>
    <w:rsid w:val="00933320"/>
    <w:rsid w:val="00933521"/>
    <w:rsid w:val="00933B63"/>
    <w:rsid w:val="0093403B"/>
    <w:rsid w:val="00934830"/>
    <w:rsid w:val="009349AF"/>
    <w:rsid w:val="00934D4B"/>
    <w:rsid w:val="00935894"/>
    <w:rsid w:val="00935BB2"/>
    <w:rsid w:val="009362F3"/>
    <w:rsid w:val="00936739"/>
    <w:rsid w:val="00936DD6"/>
    <w:rsid w:val="009370EB"/>
    <w:rsid w:val="00937897"/>
    <w:rsid w:val="00940835"/>
    <w:rsid w:val="0094091E"/>
    <w:rsid w:val="00940ADA"/>
    <w:rsid w:val="00940B80"/>
    <w:rsid w:val="00940C96"/>
    <w:rsid w:val="00940D39"/>
    <w:rsid w:val="00941994"/>
    <w:rsid w:val="00941A16"/>
    <w:rsid w:val="00941B7A"/>
    <w:rsid w:val="00942CA4"/>
    <w:rsid w:val="0094410A"/>
    <w:rsid w:val="00945425"/>
    <w:rsid w:val="00945692"/>
    <w:rsid w:val="0094570C"/>
    <w:rsid w:val="00946293"/>
    <w:rsid w:val="009467BA"/>
    <w:rsid w:val="009467FA"/>
    <w:rsid w:val="00946C13"/>
    <w:rsid w:val="00947217"/>
    <w:rsid w:val="00947284"/>
    <w:rsid w:val="009507D1"/>
    <w:rsid w:val="0095107C"/>
    <w:rsid w:val="00953AA9"/>
    <w:rsid w:val="00953F34"/>
    <w:rsid w:val="00953FF6"/>
    <w:rsid w:val="0095429F"/>
    <w:rsid w:val="00954466"/>
    <w:rsid w:val="0095630F"/>
    <w:rsid w:val="009565A5"/>
    <w:rsid w:val="00956974"/>
    <w:rsid w:val="0095704D"/>
    <w:rsid w:val="00960EED"/>
    <w:rsid w:val="00962699"/>
    <w:rsid w:val="00962AAF"/>
    <w:rsid w:val="00962F7C"/>
    <w:rsid w:val="00962F94"/>
    <w:rsid w:val="00963D7A"/>
    <w:rsid w:val="00964AF5"/>
    <w:rsid w:val="0096656C"/>
    <w:rsid w:val="00966CD2"/>
    <w:rsid w:val="00966EFE"/>
    <w:rsid w:val="009672C4"/>
    <w:rsid w:val="009675D2"/>
    <w:rsid w:val="00970470"/>
    <w:rsid w:val="00971599"/>
    <w:rsid w:val="009723CB"/>
    <w:rsid w:val="009733C7"/>
    <w:rsid w:val="00973953"/>
    <w:rsid w:val="00973E2F"/>
    <w:rsid w:val="00973E78"/>
    <w:rsid w:val="009744C6"/>
    <w:rsid w:val="00975BAC"/>
    <w:rsid w:val="00975C7A"/>
    <w:rsid w:val="00975DE9"/>
    <w:rsid w:val="00977068"/>
    <w:rsid w:val="009801BF"/>
    <w:rsid w:val="0098079C"/>
    <w:rsid w:val="00980CAC"/>
    <w:rsid w:val="00980F83"/>
    <w:rsid w:val="00981687"/>
    <w:rsid w:val="00982301"/>
    <w:rsid w:val="00982F9A"/>
    <w:rsid w:val="0098360F"/>
    <w:rsid w:val="00983AAD"/>
    <w:rsid w:val="009847A5"/>
    <w:rsid w:val="00984EF2"/>
    <w:rsid w:val="009851B8"/>
    <w:rsid w:val="00985E15"/>
    <w:rsid w:val="00985E5A"/>
    <w:rsid w:val="0098603E"/>
    <w:rsid w:val="00986182"/>
    <w:rsid w:val="009861E2"/>
    <w:rsid w:val="00986250"/>
    <w:rsid w:val="009864FD"/>
    <w:rsid w:val="00986675"/>
    <w:rsid w:val="009869B7"/>
    <w:rsid w:val="00987682"/>
    <w:rsid w:val="00990444"/>
    <w:rsid w:val="009906BD"/>
    <w:rsid w:val="00990AD1"/>
    <w:rsid w:val="00991C30"/>
    <w:rsid w:val="00992592"/>
    <w:rsid w:val="0099264E"/>
    <w:rsid w:val="009926A7"/>
    <w:rsid w:val="00992B4B"/>
    <w:rsid w:val="00992C7F"/>
    <w:rsid w:val="00993AB9"/>
    <w:rsid w:val="0099428C"/>
    <w:rsid w:val="009960D1"/>
    <w:rsid w:val="00996F0C"/>
    <w:rsid w:val="009976EE"/>
    <w:rsid w:val="009A1413"/>
    <w:rsid w:val="009A1E6A"/>
    <w:rsid w:val="009A1EB8"/>
    <w:rsid w:val="009A22DA"/>
    <w:rsid w:val="009A29F8"/>
    <w:rsid w:val="009A2C84"/>
    <w:rsid w:val="009A367F"/>
    <w:rsid w:val="009A3E27"/>
    <w:rsid w:val="009A404B"/>
    <w:rsid w:val="009A43EE"/>
    <w:rsid w:val="009A4D0E"/>
    <w:rsid w:val="009A5381"/>
    <w:rsid w:val="009A5FB7"/>
    <w:rsid w:val="009A72E5"/>
    <w:rsid w:val="009A7D76"/>
    <w:rsid w:val="009B04E2"/>
    <w:rsid w:val="009B0951"/>
    <w:rsid w:val="009B124F"/>
    <w:rsid w:val="009B24B7"/>
    <w:rsid w:val="009B30BB"/>
    <w:rsid w:val="009B34FA"/>
    <w:rsid w:val="009B410C"/>
    <w:rsid w:val="009B4741"/>
    <w:rsid w:val="009B4CFA"/>
    <w:rsid w:val="009B5481"/>
    <w:rsid w:val="009B66E9"/>
    <w:rsid w:val="009B6E86"/>
    <w:rsid w:val="009C1A79"/>
    <w:rsid w:val="009C26AB"/>
    <w:rsid w:val="009C3571"/>
    <w:rsid w:val="009C48A2"/>
    <w:rsid w:val="009C5C35"/>
    <w:rsid w:val="009C604A"/>
    <w:rsid w:val="009C614D"/>
    <w:rsid w:val="009C624E"/>
    <w:rsid w:val="009C69E0"/>
    <w:rsid w:val="009C72BE"/>
    <w:rsid w:val="009C73E3"/>
    <w:rsid w:val="009D1598"/>
    <w:rsid w:val="009D1C12"/>
    <w:rsid w:val="009D5C42"/>
    <w:rsid w:val="009D666E"/>
    <w:rsid w:val="009D7366"/>
    <w:rsid w:val="009D7A21"/>
    <w:rsid w:val="009E00AA"/>
    <w:rsid w:val="009E02C8"/>
    <w:rsid w:val="009E051A"/>
    <w:rsid w:val="009E0F11"/>
    <w:rsid w:val="009E11F5"/>
    <w:rsid w:val="009E23FD"/>
    <w:rsid w:val="009E381E"/>
    <w:rsid w:val="009E41A8"/>
    <w:rsid w:val="009E42F4"/>
    <w:rsid w:val="009E4786"/>
    <w:rsid w:val="009E4D50"/>
    <w:rsid w:val="009E4F6F"/>
    <w:rsid w:val="009E527C"/>
    <w:rsid w:val="009E5961"/>
    <w:rsid w:val="009E5ED9"/>
    <w:rsid w:val="009F072A"/>
    <w:rsid w:val="009F0D30"/>
    <w:rsid w:val="009F0F66"/>
    <w:rsid w:val="009F143D"/>
    <w:rsid w:val="009F2609"/>
    <w:rsid w:val="009F308F"/>
    <w:rsid w:val="009F3F0B"/>
    <w:rsid w:val="009F49A5"/>
    <w:rsid w:val="009F4A01"/>
    <w:rsid w:val="009F50DC"/>
    <w:rsid w:val="009F5486"/>
    <w:rsid w:val="009F5EC5"/>
    <w:rsid w:val="009F6C6F"/>
    <w:rsid w:val="009F6E8C"/>
    <w:rsid w:val="009F7112"/>
    <w:rsid w:val="009F7B12"/>
    <w:rsid w:val="009F7C5D"/>
    <w:rsid w:val="009F7CB2"/>
    <w:rsid w:val="00A0099D"/>
    <w:rsid w:val="00A0123C"/>
    <w:rsid w:val="00A0187B"/>
    <w:rsid w:val="00A0209D"/>
    <w:rsid w:val="00A02223"/>
    <w:rsid w:val="00A02427"/>
    <w:rsid w:val="00A05398"/>
    <w:rsid w:val="00A05434"/>
    <w:rsid w:val="00A055D3"/>
    <w:rsid w:val="00A06367"/>
    <w:rsid w:val="00A064A3"/>
    <w:rsid w:val="00A07538"/>
    <w:rsid w:val="00A1048A"/>
    <w:rsid w:val="00A104B8"/>
    <w:rsid w:val="00A10B8A"/>
    <w:rsid w:val="00A10DFF"/>
    <w:rsid w:val="00A11112"/>
    <w:rsid w:val="00A120DE"/>
    <w:rsid w:val="00A124BC"/>
    <w:rsid w:val="00A12678"/>
    <w:rsid w:val="00A12D19"/>
    <w:rsid w:val="00A1311A"/>
    <w:rsid w:val="00A13500"/>
    <w:rsid w:val="00A13600"/>
    <w:rsid w:val="00A13701"/>
    <w:rsid w:val="00A14462"/>
    <w:rsid w:val="00A14604"/>
    <w:rsid w:val="00A14A69"/>
    <w:rsid w:val="00A151E6"/>
    <w:rsid w:val="00A15290"/>
    <w:rsid w:val="00A16479"/>
    <w:rsid w:val="00A2028E"/>
    <w:rsid w:val="00A20857"/>
    <w:rsid w:val="00A20E81"/>
    <w:rsid w:val="00A210CD"/>
    <w:rsid w:val="00A213F6"/>
    <w:rsid w:val="00A21CFE"/>
    <w:rsid w:val="00A224D7"/>
    <w:rsid w:val="00A226E4"/>
    <w:rsid w:val="00A230F8"/>
    <w:rsid w:val="00A232B4"/>
    <w:rsid w:val="00A23358"/>
    <w:rsid w:val="00A23542"/>
    <w:rsid w:val="00A24FBA"/>
    <w:rsid w:val="00A25779"/>
    <w:rsid w:val="00A25BB6"/>
    <w:rsid w:val="00A25E1C"/>
    <w:rsid w:val="00A2605E"/>
    <w:rsid w:val="00A303C7"/>
    <w:rsid w:val="00A30ABA"/>
    <w:rsid w:val="00A30C0A"/>
    <w:rsid w:val="00A31170"/>
    <w:rsid w:val="00A3148A"/>
    <w:rsid w:val="00A31B6B"/>
    <w:rsid w:val="00A32F4C"/>
    <w:rsid w:val="00A33A52"/>
    <w:rsid w:val="00A34595"/>
    <w:rsid w:val="00A3475C"/>
    <w:rsid w:val="00A34E4F"/>
    <w:rsid w:val="00A35081"/>
    <w:rsid w:val="00A35E0A"/>
    <w:rsid w:val="00A366C5"/>
    <w:rsid w:val="00A37580"/>
    <w:rsid w:val="00A406B9"/>
    <w:rsid w:val="00A40789"/>
    <w:rsid w:val="00A40904"/>
    <w:rsid w:val="00A40BF0"/>
    <w:rsid w:val="00A423D2"/>
    <w:rsid w:val="00A42DA9"/>
    <w:rsid w:val="00A43291"/>
    <w:rsid w:val="00A43533"/>
    <w:rsid w:val="00A43679"/>
    <w:rsid w:val="00A437DE"/>
    <w:rsid w:val="00A43D2A"/>
    <w:rsid w:val="00A43EFD"/>
    <w:rsid w:val="00A4438E"/>
    <w:rsid w:val="00A447F7"/>
    <w:rsid w:val="00A449A1"/>
    <w:rsid w:val="00A45A42"/>
    <w:rsid w:val="00A45ACC"/>
    <w:rsid w:val="00A45CEC"/>
    <w:rsid w:val="00A4618A"/>
    <w:rsid w:val="00A46532"/>
    <w:rsid w:val="00A4786B"/>
    <w:rsid w:val="00A50260"/>
    <w:rsid w:val="00A5032E"/>
    <w:rsid w:val="00A5065A"/>
    <w:rsid w:val="00A50693"/>
    <w:rsid w:val="00A5131D"/>
    <w:rsid w:val="00A5385A"/>
    <w:rsid w:val="00A53C9A"/>
    <w:rsid w:val="00A53CBE"/>
    <w:rsid w:val="00A53E61"/>
    <w:rsid w:val="00A562B4"/>
    <w:rsid w:val="00A564CE"/>
    <w:rsid w:val="00A56797"/>
    <w:rsid w:val="00A5755C"/>
    <w:rsid w:val="00A57643"/>
    <w:rsid w:val="00A57F15"/>
    <w:rsid w:val="00A61DFE"/>
    <w:rsid w:val="00A624BA"/>
    <w:rsid w:val="00A62E24"/>
    <w:rsid w:val="00A65EDB"/>
    <w:rsid w:val="00A6668F"/>
    <w:rsid w:val="00A667B1"/>
    <w:rsid w:val="00A67223"/>
    <w:rsid w:val="00A702DA"/>
    <w:rsid w:val="00A707E8"/>
    <w:rsid w:val="00A72256"/>
    <w:rsid w:val="00A737C9"/>
    <w:rsid w:val="00A746F1"/>
    <w:rsid w:val="00A74AA9"/>
    <w:rsid w:val="00A74B29"/>
    <w:rsid w:val="00A74F02"/>
    <w:rsid w:val="00A75454"/>
    <w:rsid w:val="00A75DA7"/>
    <w:rsid w:val="00A80AA5"/>
    <w:rsid w:val="00A80EA0"/>
    <w:rsid w:val="00A81541"/>
    <w:rsid w:val="00A816DC"/>
    <w:rsid w:val="00A827BA"/>
    <w:rsid w:val="00A83AF0"/>
    <w:rsid w:val="00A83DC4"/>
    <w:rsid w:val="00A84C31"/>
    <w:rsid w:val="00A8556C"/>
    <w:rsid w:val="00A85DD6"/>
    <w:rsid w:val="00A85FEE"/>
    <w:rsid w:val="00A8612C"/>
    <w:rsid w:val="00A86A4F"/>
    <w:rsid w:val="00A86E54"/>
    <w:rsid w:val="00A87132"/>
    <w:rsid w:val="00A9056C"/>
    <w:rsid w:val="00A910B6"/>
    <w:rsid w:val="00A93804"/>
    <w:rsid w:val="00A93FD1"/>
    <w:rsid w:val="00A9614F"/>
    <w:rsid w:val="00A96A0B"/>
    <w:rsid w:val="00A96DB2"/>
    <w:rsid w:val="00A97494"/>
    <w:rsid w:val="00A97F1B"/>
    <w:rsid w:val="00AA1A1A"/>
    <w:rsid w:val="00AA1DCE"/>
    <w:rsid w:val="00AA304B"/>
    <w:rsid w:val="00AA38F6"/>
    <w:rsid w:val="00AA4E9E"/>
    <w:rsid w:val="00AA4EA6"/>
    <w:rsid w:val="00AA5247"/>
    <w:rsid w:val="00AA60F5"/>
    <w:rsid w:val="00AA62E5"/>
    <w:rsid w:val="00AA64C9"/>
    <w:rsid w:val="00AA6502"/>
    <w:rsid w:val="00AA661A"/>
    <w:rsid w:val="00AA6EB4"/>
    <w:rsid w:val="00AA73B5"/>
    <w:rsid w:val="00AA7C3A"/>
    <w:rsid w:val="00AB010B"/>
    <w:rsid w:val="00AB04E9"/>
    <w:rsid w:val="00AB1889"/>
    <w:rsid w:val="00AB1CBA"/>
    <w:rsid w:val="00AB2E29"/>
    <w:rsid w:val="00AB451E"/>
    <w:rsid w:val="00AB5C09"/>
    <w:rsid w:val="00AB7021"/>
    <w:rsid w:val="00AB78D9"/>
    <w:rsid w:val="00AB7F17"/>
    <w:rsid w:val="00AC05E2"/>
    <w:rsid w:val="00AC08BB"/>
    <w:rsid w:val="00AC0D06"/>
    <w:rsid w:val="00AC0F07"/>
    <w:rsid w:val="00AC1245"/>
    <w:rsid w:val="00AC126D"/>
    <w:rsid w:val="00AC1F01"/>
    <w:rsid w:val="00AC308D"/>
    <w:rsid w:val="00AC467B"/>
    <w:rsid w:val="00AC5480"/>
    <w:rsid w:val="00AC5D7F"/>
    <w:rsid w:val="00AC671F"/>
    <w:rsid w:val="00AC7DCF"/>
    <w:rsid w:val="00AD0075"/>
    <w:rsid w:val="00AD03AD"/>
    <w:rsid w:val="00AD0819"/>
    <w:rsid w:val="00AD096A"/>
    <w:rsid w:val="00AD24FF"/>
    <w:rsid w:val="00AD2572"/>
    <w:rsid w:val="00AD27E2"/>
    <w:rsid w:val="00AD3819"/>
    <w:rsid w:val="00AD38A1"/>
    <w:rsid w:val="00AD3D4B"/>
    <w:rsid w:val="00AD48C5"/>
    <w:rsid w:val="00AD50E8"/>
    <w:rsid w:val="00AD6E7F"/>
    <w:rsid w:val="00AD773E"/>
    <w:rsid w:val="00AE1E2A"/>
    <w:rsid w:val="00AE3BB7"/>
    <w:rsid w:val="00AE3E2A"/>
    <w:rsid w:val="00AE46C7"/>
    <w:rsid w:val="00AE4BA2"/>
    <w:rsid w:val="00AE4D6C"/>
    <w:rsid w:val="00AE5B93"/>
    <w:rsid w:val="00AE7139"/>
    <w:rsid w:val="00AE7315"/>
    <w:rsid w:val="00AF0261"/>
    <w:rsid w:val="00AF176B"/>
    <w:rsid w:val="00AF2294"/>
    <w:rsid w:val="00AF23BE"/>
    <w:rsid w:val="00AF3647"/>
    <w:rsid w:val="00AF42CD"/>
    <w:rsid w:val="00AF4B8C"/>
    <w:rsid w:val="00AF4CD4"/>
    <w:rsid w:val="00AF560C"/>
    <w:rsid w:val="00AF5827"/>
    <w:rsid w:val="00AF5FF5"/>
    <w:rsid w:val="00AF6328"/>
    <w:rsid w:val="00AF7289"/>
    <w:rsid w:val="00B0021C"/>
    <w:rsid w:val="00B008C0"/>
    <w:rsid w:val="00B03748"/>
    <w:rsid w:val="00B03DA2"/>
    <w:rsid w:val="00B0421C"/>
    <w:rsid w:val="00B04899"/>
    <w:rsid w:val="00B070DA"/>
    <w:rsid w:val="00B07615"/>
    <w:rsid w:val="00B07FBA"/>
    <w:rsid w:val="00B10D1C"/>
    <w:rsid w:val="00B10D6A"/>
    <w:rsid w:val="00B11A9A"/>
    <w:rsid w:val="00B11CE8"/>
    <w:rsid w:val="00B11DD4"/>
    <w:rsid w:val="00B12070"/>
    <w:rsid w:val="00B1340C"/>
    <w:rsid w:val="00B13B54"/>
    <w:rsid w:val="00B1427E"/>
    <w:rsid w:val="00B14AB8"/>
    <w:rsid w:val="00B16A5F"/>
    <w:rsid w:val="00B20698"/>
    <w:rsid w:val="00B20721"/>
    <w:rsid w:val="00B21B5C"/>
    <w:rsid w:val="00B22B38"/>
    <w:rsid w:val="00B2557F"/>
    <w:rsid w:val="00B25ACE"/>
    <w:rsid w:val="00B26259"/>
    <w:rsid w:val="00B263F3"/>
    <w:rsid w:val="00B2706B"/>
    <w:rsid w:val="00B275D5"/>
    <w:rsid w:val="00B27D00"/>
    <w:rsid w:val="00B30085"/>
    <w:rsid w:val="00B306D7"/>
    <w:rsid w:val="00B323B9"/>
    <w:rsid w:val="00B32934"/>
    <w:rsid w:val="00B336BA"/>
    <w:rsid w:val="00B3487E"/>
    <w:rsid w:val="00B3516E"/>
    <w:rsid w:val="00B35618"/>
    <w:rsid w:val="00B358B3"/>
    <w:rsid w:val="00B41A86"/>
    <w:rsid w:val="00B420B9"/>
    <w:rsid w:val="00B427CA"/>
    <w:rsid w:val="00B42F51"/>
    <w:rsid w:val="00B42F5E"/>
    <w:rsid w:val="00B43584"/>
    <w:rsid w:val="00B43FD0"/>
    <w:rsid w:val="00B4426D"/>
    <w:rsid w:val="00B44736"/>
    <w:rsid w:val="00B44A1B"/>
    <w:rsid w:val="00B4565E"/>
    <w:rsid w:val="00B4568B"/>
    <w:rsid w:val="00B45715"/>
    <w:rsid w:val="00B45F83"/>
    <w:rsid w:val="00B46B4B"/>
    <w:rsid w:val="00B46E8E"/>
    <w:rsid w:val="00B47778"/>
    <w:rsid w:val="00B47DE7"/>
    <w:rsid w:val="00B5044D"/>
    <w:rsid w:val="00B50C2D"/>
    <w:rsid w:val="00B50CA0"/>
    <w:rsid w:val="00B51C1F"/>
    <w:rsid w:val="00B51EB5"/>
    <w:rsid w:val="00B52AC1"/>
    <w:rsid w:val="00B53033"/>
    <w:rsid w:val="00B5337E"/>
    <w:rsid w:val="00B53627"/>
    <w:rsid w:val="00B53BDE"/>
    <w:rsid w:val="00B53E62"/>
    <w:rsid w:val="00B540A5"/>
    <w:rsid w:val="00B5410B"/>
    <w:rsid w:val="00B541B1"/>
    <w:rsid w:val="00B54861"/>
    <w:rsid w:val="00B5529A"/>
    <w:rsid w:val="00B55700"/>
    <w:rsid w:val="00B55E9F"/>
    <w:rsid w:val="00B561AB"/>
    <w:rsid w:val="00B57325"/>
    <w:rsid w:val="00B6001A"/>
    <w:rsid w:val="00B60F71"/>
    <w:rsid w:val="00B627F3"/>
    <w:rsid w:val="00B62AAF"/>
    <w:rsid w:val="00B63E55"/>
    <w:rsid w:val="00B64ADE"/>
    <w:rsid w:val="00B660C6"/>
    <w:rsid w:val="00B6721A"/>
    <w:rsid w:val="00B67C30"/>
    <w:rsid w:val="00B70179"/>
    <w:rsid w:val="00B712D6"/>
    <w:rsid w:val="00B73A4F"/>
    <w:rsid w:val="00B73BE0"/>
    <w:rsid w:val="00B73C46"/>
    <w:rsid w:val="00B73FAB"/>
    <w:rsid w:val="00B7524A"/>
    <w:rsid w:val="00B760A0"/>
    <w:rsid w:val="00B765E9"/>
    <w:rsid w:val="00B765F4"/>
    <w:rsid w:val="00B77164"/>
    <w:rsid w:val="00B77666"/>
    <w:rsid w:val="00B801E8"/>
    <w:rsid w:val="00B80ED0"/>
    <w:rsid w:val="00B820C8"/>
    <w:rsid w:val="00B824E9"/>
    <w:rsid w:val="00B82AA2"/>
    <w:rsid w:val="00B82CCE"/>
    <w:rsid w:val="00B82CDD"/>
    <w:rsid w:val="00B82D09"/>
    <w:rsid w:val="00B82FAB"/>
    <w:rsid w:val="00B83CE2"/>
    <w:rsid w:val="00B84672"/>
    <w:rsid w:val="00B8482E"/>
    <w:rsid w:val="00B84A8B"/>
    <w:rsid w:val="00B85922"/>
    <w:rsid w:val="00B85E19"/>
    <w:rsid w:val="00B860DA"/>
    <w:rsid w:val="00B86E7F"/>
    <w:rsid w:val="00B8739A"/>
    <w:rsid w:val="00B915AD"/>
    <w:rsid w:val="00B9179C"/>
    <w:rsid w:val="00B92ED6"/>
    <w:rsid w:val="00B93B37"/>
    <w:rsid w:val="00B9531C"/>
    <w:rsid w:val="00B9570B"/>
    <w:rsid w:val="00B96A22"/>
    <w:rsid w:val="00B96F2E"/>
    <w:rsid w:val="00B97718"/>
    <w:rsid w:val="00BA0F09"/>
    <w:rsid w:val="00BA1129"/>
    <w:rsid w:val="00BA1386"/>
    <w:rsid w:val="00BA2151"/>
    <w:rsid w:val="00BA33BF"/>
    <w:rsid w:val="00BA3611"/>
    <w:rsid w:val="00BA3D0B"/>
    <w:rsid w:val="00BA4420"/>
    <w:rsid w:val="00BA62CB"/>
    <w:rsid w:val="00BA745B"/>
    <w:rsid w:val="00BA7736"/>
    <w:rsid w:val="00BB0633"/>
    <w:rsid w:val="00BB1001"/>
    <w:rsid w:val="00BB147E"/>
    <w:rsid w:val="00BB19AA"/>
    <w:rsid w:val="00BB1D05"/>
    <w:rsid w:val="00BB22CC"/>
    <w:rsid w:val="00BB2C05"/>
    <w:rsid w:val="00BB2F23"/>
    <w:rsid w:val="00BB3BA8"/>
    <w:rsid w:val="00BB4928"/>
    <w:rsid w:val="00BB4A25"/>
    <w:rsid w:val="00BB4CA6"/>
    <w:rsid w:val="00BB5D2A"/>
    <w:rsid w:val="00BB643C"/>
    <w:rsid w:val="00BB6F09"/>
    <w:rsid w:val="00BB73BA"/>
    <w:rsid w:val="00BB7996"/>
    <w:rsid w:val="00BB7F87"/>
    <w:rsid w:val="00BC070C"/>
    <w:rsid w:val="00BC0E02"/>
    <w:rsid w:val="00BC0E08"/>
    <w:rsid w:val="00BC4227"/>
    <w:rsid w:val="00BC4A3B"/>
    <w:rsid w:val="00BC4E2B"/>
    <w:rsid w:val="00BC4E6B"/>
    <w:rsid w:val="00BC616E"/>
    <w:rsid w:val="00BC6D53"/>
    <w:rsid w:val="00BC753A"/>
    <w:rsid w:val="00BC7CE1"/>
    <w:rsid w:val="00BC7E26"/>
    <w:rsid w:val="00BD05D8"/>
    <w:rsid w:val="00BD064C"/>
    <w:rsid w:val="00BD0EF8"/>
    <w:rsid w:val="00BD1FE7"/>
    <w:rsid w:val="00BD2536"/>
    <w:rsid w:val="00BD2634"/>
    <w:rsid w:val="00BD297D"/>
    <w:rsid w:val="00BD3490"/>
    <w:rsid w:val="00BD372D"/>
    <w:rsid w:val="00BD3777"/>
    <w:rsid w:val="00BD3AA4"/>
    <w:rsid w:val="00BD4080"/>
    <w:rsid w:val="00BD4834"/>
    <w:rsid w:val="00BD57B7"/>
    <w:rsid w:val="00BD5A15"/>
    <w:rsid w:val="00BD662D"/>
    <w:rsid w:val="00BD668A"/>
    <w:rsid w:val="00BD6CAC"/>
    <w:rsid w:val="00BD6FEA"/>
    <w:rsid w:val="00BD7064"/>
    <w:rsid w:val="00BD7952"/>
    <w:rsid w:val="00BD7DE4"/>
    <w:rsid w:val="00BD7F6B"/>
    <w:rsid w:val="00BE01B7"/>
    <w:rsid w:val="00BE01E8"/>
    <w:rsid w:val="00BE13C8"/>
    <w:rsid w:val="00BE15ED"/>
    <w:rsid w:val="00BE17B0"/>
    <w:rsid w:val="00BE1F26"/>
    <w:rsid w:val="00BE2303"/>
    <w:rsid w:val="00BE2895"/>
    <w:rsid w:val="00BE3424"/>
    <w:rsid w:val="00BE4CBA"/>
    <w:rsid w:val="00BE4E4E"/>
    <w:rsid w:val="00BE5506"/>
    <w:rsid w:val="00BE6551"/>
    <w:rsid w:val="00BE69CF"/>
    <w:rsid w:val="00BE7FC3"/>
    <w:rsid w:val="00BF081B"/>
    <w:rsid w:val="00BF0A5B"/>
    <w:rsid w:val="00BF100D"/>
    <w:rsid w:val="00BF1204"/>
    <w:rsid w:val="00BF13EE"/>
    <w:rsid w:val="00BF3237"/>
    <w:rsid w:val="00BF32FB"/>
    <w:rsid w:val="00BF3467"/>
    <w:rsid w:val="00BF41E0"/>
    <w:rsid w:val="00BF44A8"/>
    <w:rsid w:val="00BF44B7"/>
    <w:rsid w:val="00BF5123"/>
    <w:rsid w:val="00BF515B"/>
    <w:rsid w:val="00BF5A79"/>
    <w:rsid w:val="00BF5CC2"/>
    <w:rsid w:val="00BF600C"/>
    <w:rsid w:val="00BF607D"/>
    <w:rsid w:val="00BF6142"/>
    <w:rsid w:val="00BF6A27"/>
    <w:rsid w:val="00C00044"/>
    <w:rsid w:val="00C00653"/>
    <w:rsid w:val="00C00721"/>
    <w:rsid w:val="00C0273D"/>
    <w:rsid w:val="00C037CA"/>
    <w:rsid w:val="00C06E47"/>
    <w:rsid w:val="00C07DB2"/>
    <w:rsid w:val="00C07DF8"/>
    <w:rsid w:val="00C10731"/>
    <w:rsid w:val="00C1087F"/>
    <w:rsid w:val="00C10A63"/>
    <w:rsid w:val="00C10D50"/>
    <w:rsid w:val="00C1126A"/>
    <w:rsid w:val="00C1164D"/>
    <w:rsid w:val="00C13059"/>
    <w:rsid w:val="00C13B09"/>
    <w:rsid w:val="00C1558D"/>
    <w:rsid w:val="00C17357"/>
    <w:rsid w:val="00C177F4"/>
    <w:rsid w:val="00C17F14"/>
    <w:rsid w:val="00C20026"/>
    <w:rsid w:val="00C205D7"/>
    <w:rsid w:val="00C21297"/>
    <w:rsid w:val="00C22BFF"/>
    <w:rsid w:val="00C2367B"/>
    <w:rsid w:val="00C239A3"/>
    <w:rsid w:val="00C2442A"/>
    <w:rsid w:val="00C2530E"/>
    <w:rsid w:val="00C253D4"/>
    <w:rsid w:val="00C256DF"/>
    <w:rsid w:val="00C257A8"/>
    <w:rsid w:val="00C2596C"/>
    <w:rsid w:val="00C25F47"/>
    <w:rsid w:val="00C2644A"/>
    <w:rsid w:val="00C267BD"/>
    <w:rsid w:val="00C26B8A"/>
    <w:rsid w:val="00C278CC"/>
    <w:rsid w:val="00C27C5D"/>
    <w:rsid w:val="00C30946"/>
    <w:rsid w:val="00C30C72"/>
    <w:rsid w:val="00C32936"/>
    <w:rsid w:val="00C32EBA"/>
    <w:rsid w:val="00C33094"/>
    <w:rsid w:val="00C33B88"/>
    <w:rsid w:val="00C346BE"/>
    <w:rsid w:val="00C34ABD"/>
    <w:rsid w:val="00C34ACB"/>
    <w:rsid w:val="00C35157"/>
    <w:rsid w:val="00C351D3"/>
    <w:rsid w:val="00C40357"/>
    <w:rsid w:val="00C418D9"/>
    <w:rsid w:val="00C41BA7"/>
    <w:rsid w:val="00C42BCB"/>
    <w:rsid w:val="00C430A1"/>
    <w:rsid w:val="00C43A9C"/>
    <w:rsid w:val="00C43D08"/>
    <w:rsid w:val="00C45796"/>
    <w:rsid w:val="00C46183"/>
    <w:rsid w:val="00C47C47"/>
    <w:rsid w:val="00C47C53"/>
    <w:rsid w:val="00C47D1B"/>
    <w:rsid w:val="00C50036"/>
    <w:rsid w:val="00C50265"/>
    <w:rsid w:val="00C510BB"/>
    <w:rsid w:val="00C512ED"/>
    <w:rsid w:val="00C514AB"/>
    <w:rsid w:val="00C51EF4"/>
    <w:rsid w:val="00C52A1B"/>
    <w:rsid w:val="00C54F44"/>
    <w:rsid w:val="00C55487"/>
    <w:rsid w:val="00C560D5"/>
    <w:rsid w:val="00C56423"/>
    <w:rsid w:val="00C56A60"/>
    <w:rsid w:val="00C56CA1"/>
    <w:rsid w:val="00C574CB"/>
    <w:rsid w:val="00C57D03"/>
    <w:rsid w:val="00C57E69"/>
    <w:rsid w:val="00C60AD2"/>
    <w:rsid w:val="00C60BAA"/>
    <w:rsid w:val="00C619C3"/>
    <w:rsid w:val="00C61BC1"/>
    <w:rsid w:val="00C62C35"/>
    <w:rsid w:val="00C632F9"/>
    <w:rsid w:val="00C6391A"/>
    <w:rsid w:val="00C64F21"/>
    <w:rsid w:val="00C66B9A"/>
    <w:rsid w:val="00C7042A"/>
    <w:rsid w:val="00C71E93"/>
    <w:rsid w:val="00C72F0E"/>
    <w:rsid w:val="00C73776"/>
    <w:rsid w:val="00C737C9"/>
    <w:rsid w:val="00C74824"/>
    <w:rsid w:val="00C750E8"/>
    <w:rsid w:val="00C758D6"/>
    <w:rsid w:val="00C76D2F"/>
    <w:rsid w:val="00C77213"/>
    <w:rsid w:val="00C777BB"/>
    <w:rsid w:val="00C80901"/>
    <w:rsid w:val="00C80993"/>
    <w:rsid w:val="00C82977"/>
    <w:rsid w:val="00C84136"/>
    <w:rsid w:val="00C844CD"/>
    <w:rsid w:val="00C84F5B"/>
    <w:rsid w:val="00C84F63"/>
    <w:rsid w:val="00C864F4"/>
    <w:rsid w:val="00C87147"/>
    <w:rsid w:val="00C87823"/>
    <w:rsid w:val="00C90435"/>
    <w:rsid w:val="00C90924"/>
    <w:rsid w:val="00C90B1F"/>
    <w:rsid w:val="00C90DE8"/>
    <w:rsid w:val="00C930AC"/>
    <w:rsid w:val="00C947A1"/>
    <w:rsid w:val="00C9659B"/>
    <w:rsid w:val="00C969B7"/>
    <w:rsid w:val="00C97207"/>
    <w:rsid w:val="00C97521"/>
    <w:rsid w:val="00C97CF6"/>
    <w:rsid w:val="00CA0D2E"/>
    <w:rsid w:val="00CA138A"/>
    <w:rsid w:val="00CA16FF"/>
    <w:rsid w:val="00CA20F6"/>
    <w:rsid w:val="00CA3C45"/>
    <w:rsid w:val="00CA434E"/>
    <w:rsid w:val="00CA4B97"/>
    <w:rsid w:val="00CA4DD7"/>
    <w:rsid w:val="00CA555C"/>
    <w:rsid w:val="00CA58B6"/>
    <w:rsid w:val="00CB1564"/>
    <w:rsid w:val="00CB31E9"/>
    <w:rsid w:val="00CB3672"/>
    <w:rsid w:val="00CB3855"/>
    <w:rsid w:val="00CB389C"/>
    <w:rsid w:val="00CB468C"/>
    <w:rsid w:val="00CB46DC"/>
    <w:rsid w:val="00CB48C9"/>
    <w:rsid w:val="00CB4E79"/>
    <w:rsid w:val="00CB5529"/>
    <w:rsid w:val="00CB6025"/>
    <w:rsid w:val="00CB687D"/>
    <w:rsid w:val="00CB6E81"/>
    <w:rsid w:val="00CB736F"/>
    <w:rsid w:val="00CB7CEC"/>
    <w:rsid w:val="00CC0B2D"/>
    <w:rsid w:val="00CC10A7"/>
    <w:rsid w:val="00CC1EB7"/>
    <w:rsid w:val="00CC21F8"/>
    <w:rsid w:val="00CC2D86"/>
    <w:rsid w:val="00CC4371"/>
    <w:rsid w:val="00CC5738"/>
    <w:rsid w:val="00CC6469"/>
    <w:rsid w:val="00CC79C4"/>
    <w:rsid w:val="00CC7BBB"/>
    <w:rsid w:val="00CD0123"/>
    <w:rsid w:val="00CD2DA1"/>
    <w:rsid w:val="00CD3022"/>
    <w:rsid w:val="00CD486D"/>
    <w:rsid w:val="00CD4C72"/>
    <w:rsid w:val="00CD532E"/>
    <w:rsid w:val="00CD669C"/>
    <w:rsid w:val="00CD6923"/>
    <w:rsid w:val="00CD6F6B"/>
    <w:rsid w:val="00CE1B22"/>
    <w:rsid w:val="00CE291B"/>
    <w:rsid w:val="00CE2F3E"/>
    <w:rsid w:val="00CE3F35"/>
    <w:rsid w:val="00CE4132"/>
    <w:rsid w:val="00CE48A5"/>
    <w:rsid w:val="00CE779C"/>
    <w:rsid w:val="00CF2141"/>
    <w:rsid w:val="00CF24D9"/>
    <w:rsid w:val="00CF3400"/>
    <w:rsid w:val="00CF4452"/>
    <w:rsid w:val="00CF5657"/>
    <w:rsid w:val="00CF5B2D"/>
    <w:rsid w:val="00CF67FD"/>
    <w:rsid w:val="00CF7109"/>
    <w:rsid w:val="00CF7309"/>
    <w:rsid w:val="00CF75F4"/>
    <w:rsid w:val="00CF7ED4"/>
    <w:rsid w:val="00D002D2"/>
    <w:rsid w:val="00D00D9D"/>
    <w:rsid w:val="00D01055"/>
    <w:rsid w:val="00D02FCA"/>
    <w:rsid w:val="00D034A8"/>
    <w:rsid w:val="00D04486"/>
    <w:rsid w:val="00D04793"/>
    <w:rsid w:val="00D058BF"/>
    <w:rsid w:val="00D05B9C"/>
    <w:rsid w:val="00D05D62"/>
    <w:rsid w:val="00D05D99"/>
    <w:rsid w:val="00D061AC"/>
    <w:rsid w:val="00D068D6"/>
    <w:rsid w:val="00D074C0"/>
    <w:rsid w:val="00D107A6"/>
    <w:rsid w:val="00D10869"/>
    <w:rsid w:val="00D10AEE"/>
    <w:rsid w:val="00D13058"/>
    <w:rsid w:val="00D1346D"/>
    <w:rsid w:val="00D13668"/>
    <w:rsid w:val="00D138D3"/>
    <w:rsid w:val="00D13AA4"/>
    <w:rsid w:val="00D16454"/>
    <w:rsid w:val="00D1658D"/>
    <w:rsid w:val="00D16ABB"/>
    <w:rsid w:val="00D1717B"/>
    <w:rsid w:val="00D1779B"/>
    <w:rsid w:val="00D202D9"/>
    <w:rsid w:val="00D20A78"/>
    <w:rsid w:val="00D22C98"/>
    <w:rsid w:val="00D255DA"/>
    <w:rsid w:val="00D26036"/>
    <w:rsid w:val="00D26F4E"/>
    <w:rsid w:val="00D2757D"/>
    <w:rsid w:val="00D27FDA"/>
    <w:rsid w:val="00D301D4"/>
    <w:rsid w:val="00D305EE"/>
    <w:rsid w:val="00D309A1"/>
    <w:rsid w:val="00D31363"/>
    <w:rsid w:val="00D316E4"/>
    <w:rsid w:val="00D32270"/>
    <w:rsid w:val="00D322E9"/>
    <w:rsid w:val="00D3245A"/>
    <w:rsid w:val="00D335B3"/>
    <w:rsid w:val="00D353AF"/>
    <w:rsid w:val="00D35742"/>
    <w:rsid w:val="00D35DDC"/>
    <w:rsid w:val="00D36401"/>
    <w:rsid w:val="00D3687B"/>
    <w:rsid w:val="00D373B5"/>
    <w:rsid w:val="00D377A8"/>
    <w:rsid w:val="00D37921"/>
    <w:rsid w:val="00D40765"/>
    <w:rsid w:val="00D414D9"/>
    <w:rsid w:val="00D41CF6"/>
    <w:rsid w:val="00D42D5E"/>
    <w:rsid w:val="00D45002"/>
    <w:rsid w:val="00D45BFE"/>
    <w:rsid w:val="00D45DE7"/>
    <w:rsid w:val="00D4634B"/>
    <w:rsid w:val="00D4758F"/>
    <w:rsid w:val="00D4774E"/>
    <w:rsid w:val="00D47A59"/>
    <w:rsid w:val="00D501BE"/>
    <w:rsid w:val="00D50D7C"/>
    <w:rsid w:val="00D50E72"/>
    <w:rsid w:val="00D50EEA"/>
    <w:rsid w:val="00D510F3"/>
    <w:rsid w:val="00D5156C"/>
    <w:rsid w:val="00D515DC"/>
    <w:rsid w:val="00D51754"/>
    <w:rsid w:val="00D52D21"/>
    <w:rsid w:val="00D533EA"/>
    <w:rsid w:val="00D539CC"/>
    <w:rsid w:val="00D566F7"/>
    <w:rsid w:val="00D56A85"/>
    <w:rsid w:val="00D576DC"/>
    <w:rsid w:val="00D60C33"/>
    <w:rsid w:val="00D61B84"/>
    <w:rsid w:val="00D63372"/>
    <w:rsid w:val="00D63776"/>
    <w:rsid w:val="00D63813"/>
    <w:rsid w:val="00D641B0"/>
    <w:rsid w:val="00D643A2"/>
    <w:rsid w:val="00D658C3"/>
    <w:rsid w:val="00D668AD"/>
    <w:rsid w:val="00D67454"/>
    <w:rsid w:val="00D67C80"/>
    <w:rsid w:val="00D67E5E"/>
    <w:rsid w:val="00D71596"/>
    <w:rsid w:val="00D718EE"/>
    <w:rsid w:val="00D71FF4"/>
    <w:rsid w:val="00D72644"/>
    <w:rsid w:val="00D72C6B"/>
    <w:rsid w:val="00D72DA9"/>
    <w:rsid w:val="00D7339B"/>
    <w:rsid w:val="00D74167"/>
    <w:rsid w:val="00D749AF"/>
    <w:rsid w:val="00D7634A"/>
    <w:rsid w:val="00D76641"/>
    <w:rsid w:val="00D7666F"/>
    <w:rsid w:val="00D76EF4"/>
    <w:rsid w:val="00D7714C"/>
    <w:rsid w:val="00D800FF"/>
    <w:rsid w:val="00D806CA"/>
    <w:rsid w:val="00D8088A"/>
    <w:rsid w:val="00D80AC8"/>
    <w:rsid w:val="00D80D4D"/>
    <w:rsid w:val="00D81443"/>
    <w:rsid w:val="00D81F45"/>
    <w:rsid w:val="00D81F57"/>
    <w:rsid w:val="00D82435"/>
    <w:rsid w:val="00D82C7C"/>
    <w:rsid w:val="00D83ACB"/>
    <w:rsid w:val="00D8456F"/>
    <w:rsid w:val="00D85C59"/>
    <w:rsid w:val="00D8629A"/>
    <w:rsid w:val="00D86DCC"/>
    <w:rsid w:val="00D8751F"/>
    <w:rsid w:val="00D87654"/>
    <w:rsid w:val="00D87CB8"/>
    <w:rsid w:val="00D87D01"/>
    <w:rsid w:val="00D90EC1"/>
    <w:rsid w:val="00D9182C"/>
    <w:rsid w:val="00D92DCE"/>
    <w:rsid w:val="00D93314"/>
    <w:rsid w:val="00D934BC"/>
    <w:rsid w:val="00D93E1D"/>
    <w:rsid w:val="00D9484D"/>
    <w:rsid w:val="00D95002"/>
    <w:rsid w:val="00D95439"/>
    <w:rsid w:val="00D95FFF"/>
    <w:rsid w:val="00D97E5D"/>
    <w:rsid w:val="00DA0BAE"/>
    <w:rsid w:val="00DA0BB6"/>
    <w:rsid w:val="00DA10A4"/>
    <w:rsid w:val="00DA2B69"/>
    <w:rsid w:val="00DA3AD8"/>
    <w:rsid w:val="00DA41D1"/>
    <w:rsid w:val="00DA4623"/>
    <w:rsid w:val="00DA52B4"/>
    <w:rsid w:val="00DA533A"/>
    <w:rsid w:val="00DA5B49"/>
    <w:rsid w:val="00DA5B9D"/>
    <w:rsid w:val="00DA5D92"/>
    <w:rsid w:val="00DA5E20"/>
    <w:rsid w:val="00DA6A41"/>
    <w:rsid w:val="00DA738B"/>
    <w:rsid w:val="00DA7720"/>
    <w:rsid w:val="00DA7CFF"/>
    <w:rsid w:val="00DB11CA"/>
    <w:rsid w:val="00DB1773"/>
    <w:rsid w:val="00DB186D"/>
    <w:rsid w:val="00DB25C5"/>
    <w:rsid w:val="00DB2E5C"/>
    <w:rsid w:val="00DB4F99"/>
    <w:rsid w:val="00DB5CD5"/>
    <w:rsid w:val="00DB6FF0"/>
    <w:rsid w:val="00DB77EB"/>
    <w:rsid w:val="00DC0111"/>
    <w:rsid w:val="00DC0A95"/>
    <w:rsid w:val="00DC1AD2"/>
    <w:rsid w:val="00DC2472"/>
    <w:rsid w:val="00DC39EB"/>
    <w:rsid w:val="00DC4DC6"/>
    <w:rsid w:val="00DC52CC"/>
    <w:rsid w:val="00DC556E"/>
    <w:rsid w:val="00DC66CE"/>
    <w:rsid w:val="00DC6BD9"/>
    <w:rsid w:val="00DC7038"/>
    <w:rsid w:val="00DC70BB"/>
    <w:rsid w:val="00DD0BD2"/>
    <w:rsid w:val="00DD0D69"/>
    <w:rsid w:val="00DD1937"/>
    <w:rsid w:val="00DD1DFA"/>
    <w:rsid w:val="00DD22CD"/>
    <w:rsid w:val="00DD2472"/>
    <w:rsid w:val="00DD2F1F"/>
    <w:rsid w:val="00DD3128"/>
    <w:rsid w:val="00DD3D2B"/>
    <w:rsid w:val="00DD54BE"/>
    <w:rsid w:val="00DD56BC"/>
    <w:rsid w:val="00DD7284"/>
    <w:rsid w:val="00DD7BD9"/>
    <w:rsid w:val="00DE0FC0"/>
    <w:rsid w:val="00DE1C16"/>
    <w:rsid w:val="00DE1DF2"/>
    <w:rsid w:val="00DE2057"/>
    <w:rsid w:val="00DE2DBF"/>
    <w:rsid w:val="00DE2FCC"/>
    <w:rsid w:val="00DE3011"/>
    <w:rsid w:val="00DE31E8"/>
    <w:rsid w:val="00DE4947"/>
    <w:rsid w:val="00DE6310"/>
    <w:rsid w:val="00DE6319"/>
    <w:rsid w:val="00DE6361"/>
    <w:rsid w:val="00DE637F"/>
    <w:rsid w:val="00DE6E9B"/>
    <w:rsid w:val="00DE7684"/>
    <w:rsid w:val="00DF1A34"/>
    <w:rsid w:val="00DF1B88"/>
    <w:rsid w:val="00DF1E41"/>
    <w:rsid w:val="00DF2C3E"/>
    <w:rsid w:val="00DF3C3A"/>
    <w:rsid w:val="00DF4119"/>
    <w:rsid w:val="00DF4680"/>
    <w:rsid w:val="00DF5116"/>
    <w:rsid w:val="00DF57BF"/>
    <w:rsid w:val="00DF741E"/>
    <w:rsid w:val="00DF7C5F"/>
    <w:rsid w:val="00DF7D8E"/>
    <w:rsid w:val="00E00F2C"/>
    <w:rsid w:val="00E01EBA"/>
    <w:rsid w:val="00E0261A"/>
    <w:rsid w:val="00E02E70"/>
    <w:rsid w:val="00E038C5"/>
    <w:rsid w:val="00E040A1"/>
    <w:rsid w:val="00E05224"/>
    <w:rsid w:val="00E05732"/>
    <w:rsid w:val="00E0603C"/>
    <w:rsid w:val="00E06381"/>
    <w:rsid w:val="00E0713F"/>
    <w:rsid w:val="00E072F8"/>
    <w:rsid w:val="00E07477"/>
    <w:rsid w:val="00E0757B"/>
    <w:rsid w:val="00E077FD"/>
    <w:rsid w:val="00E105E3"/>
    <w:rsid w:val="00E1061D"/>
    <w:rsid w:val="00E108C0"/>
    <w:rsid w:val="00E10FFF"/>
    <w:rsid w:val="00E110AC"/>
    <w:rsid w:val="00E110B0"/>
    <w:rsid w:val="00E11E9C"/>
    <w:rsid w:val="00E1264A"/>
    <w:rsid w:val="00E126AA"/>
    <w:rsid w:val="00E13C31"/>
    <w:rsid w:val="00E14051"/>
    <w:rsid w:val="00E150BC"/>
    <w:rsid w:val="00E15BF6"/>
    <w:rsid w:val="00E162E1"/>
    <w:rsid w:val="00E1631C"/>
    <w:rsid w:val="00E16943"/>
    <w:rsid w:val="00E1753E"/>
    <w:rsid w:val="00E17D52"/>
    <w:rsid w:val="00E206D9"/>
    <w:rsid w:val="00E21A85"/>
    <w:rsid w:val="00E22EFB"/>
    <w:rsid w:val="00E232FF"/>
    <w:rsid w:val="00E249A9"/>
    <w:rsid w:val="00E25CB7"/>
    <w:rsid w:val="00E26266"/>
    <w:rsid w:val="00E26DBC"/>
    <w:rsid w:val="00E278AE"/>
    <w:rsid w:val="00E31651"/>
    <w:rsid w:val="00E3166B"/>
    <w:rsid w:val="00E32300"/>
    <w:rsid w:val="00E325BC"/>
    <w:rsid w:val="00E3364B"/>
    <w:rsid w:val="00E33D21"/>
    <w:rsid w:val="00E33EC1"/>
    <w:rsid w:val="00E34BF0"/>
    <w:rsid w:val="00E34E50"/>
    <w:rsid w:val="00E36F10"/>
    <w:rsid w:val="00E37201"/>
    <w:rsid w:val="00E37573"/>
    <w:rsid w:val="00E37B9E"/>
    <w:rsid w:val="00E400DF"/>
    <w:rsid w:val="00E40245"/>
    <w:rsid w:val="00E415A1"/>
    <w:rsid w:val="00E44916"/>
    <w:rsid w:val="00E44A15"/>
    <w:rsid w:val="00E44B5D"/>
    <w:rsid w:val="00E45324"/>
    <w:rsid w:val="00E473A6"/>
    <w:rsid w:val="00E4780F"/>
    <w:rsid w:val="00E50CAB"/>
    <w:rsid w:val="00E5145E"/>
    <w:rsid w:val="00E52792"/>
    <w:rsid w:val="00E5320C"/>
    <w:rsid w:val="00E55922"/>
    <w:rsid w:val="00E55C7E"/>
    <w:rsid w:val="00E5761B"/>
    <w:rsid w:val="00E602CD"/>
    <w:rsid w:val="00E603FD"/>
    <w:rsid w:val="00E61671"/>
    <w:rsid w:val="00E61D24"/>
    <w:rsid w:val="00E6334E"/>
    <w:rsid w:val="00E633C1"/>
    <w:rsid w:val="00E64AD8"/>
    <w:rsid w:val="00E66032"/>
    <w:rsid w:val="00E6726F"/>
    <w:rsid w:val="00E679D1"/>
    <w:rsid w:val="00E71823"/>
    <w:rsid w:val="00E72E95"/>
    <w:rsid w:val="00E737B7"/>
    <w:rsid w:val="00E737F6"/>
    <w:rsid w:val="00E73F19"/>
    <w:rsid w:val="00E74814"/>
    <w:rsid w:val="00E74C65"/>
    <w:rsid w:val="00E76062"/>
    <w:rsid w:val="00E760B4"/>
    <w:rsid w:val="00E76136"/>
    <w:rsid w:val="00E76C3C"/>
    <w:rsid w:val="00E77680"/>
    <w:rsid w:val="00E77AA5"/>
    <w:rsid w:val="00E800F7"/>
    <w:rsid w:val="00E80E72"/>
    <w:rsid w:val="00E83411"/>
    <w:rsid w:val="00E8346C"/>
    <w:rsid w:val="00E84C89"/>
    <w:rsid w:val="00E855F5"/>
    <w:rsid w:val="00E87808"/>
    <w:rsid w:val="00E9004C"/>
    <w:rsid w:val="00E910BA"/>
    <w:rsid w:val="00E9240C"/>
    <w:rsid w:val="00E92C03"/>
    <w:rsid w:val="00E930BA"/>
    <w:rsid w:val="00E93A3C"/>
    <w:rsid w:val="00E9515D"/>
    <w:rsid w:val="00E95EA1"/>
    <w:rsid w:val="00E963DA"/>
    <w:rsid w:val="00E9734A"/>
    <w:rsid w:val="00E973CF"/>
    <w:rsid w:val="00EA02CF"/>
    <w:rsid w:val="00EA1B86"/>
    <w:rsid w:val="00EA1F68"/>
    <w:rsid w:val="00EA2E6F"/>
    <w:rsid w:val="00EA409D"/>
    <w:rsid w:val="00EA458F"/>
    <w:rsid w:val="00EA6355"/>
    <w:rsid w:val="00EA67EE"/>
    <w:rsid w:val="00EB1035"/>
    <w:rsid w:val="00EB2282"/>
    <w:rsid w:val="00EB2402"/>
    <w:rsid w:val="00EB2976"/>
    <w:rsid w:val="00EB2E38"/>
    <w:rsid w:val="00EB3D32"/>
    <w:rsid w:val="00EB503C"/>
    <w:rsid w:val="00EB6245"/>
    <w:rsid w:val="00EB626A"/>
    <w:rsid w:val="00EC1C18"/>
    <w:rsid w:val="00EC1DA2"/>
    <w:rsid w:val="00EC2343"/>
    <w:rsid w:val="00EC28A3"/>
    <w:rsid w:val="00EC2948"/>
    <w:rsid w:val="00EC3426"/>
    <w:rsid w:val="00EC3BA6"/>
    <w:rsid w:val="00EC468B"/>
    <w:rsid w:val="00EC4D85"/>
    <w:rsid w:val="00EC4E23"/>
    <w:rsid w:val="00EC7833"/>
    <w:rsid w:val="00EC7851"/>
    <w:rsid w:val="00ED04D4"/>
    <w:rsid w:val="00ED27C8"/>
    <w:rsid w:val="00ED28AA"/>
    <w:rsid w:val="00ED2EE3"/>
    <w:rsid w:val="00ED374F"/>
    <w:rsid w:val="00ED46E1"/>
    <w:rsid w:val="00ED4B4D"/>
    <w:rsid w:val="00ED50E8"/>
    <w:rsid w:val="00ED660B"/>
    <w:rsid w:val="00ED6FFF"/>
    <w:rsid w:val="00ED738B"/>
    <w:rsid w:val="00EE094B"/>
    <w:rsid w:val="00EE0C19"/>
    <w:rsid w:val="00EE0D82"/>
    <w:rsid w:val="00EE18A0"/>
    <w:rsid w:val="00EE1D2B"/>
    <w:rsid w:val="00EE2423"/>
    <w:rsid w:val="00EE28C4"/>
    <w:rsid w:val="00EE2C46"/>
    <w:rsid w:val="00EE3D3E"/>
    <w:rsid w:val="00EE48D8"/>
    <w:rsid w:val="00EE5591"/>
    <w:rsid w:val="00EE5599"/>
    <w:rsid w:val="00EE5873"/>
    <w:rsid w:val="00EE5890"/>
    <w:rsid w:val="00EE5EFE"/>
    <w:rsid w:val="00EE69B6"/>
    <w:rsid w:val="00EE7C7C"/>
    <w:rsid w:val="00EF1ADC"/>
    <w:rsid w:val="00EF1B73"/>
    <w:rsid w:val="00EF2DCE"/>
    <w:rsid w:val="00EF2F92"/>
    <w:rsid w:val="00EF3245"/>
    <w:rsid w:val="00EF340E"/>
    <w:rsid w:val="00EF3E0D"/>
    <w:rsid w:val="00EF4442"/>
    <w:rsid w:val="00EF4A34"/>
    <w:rsid w:val="00EF5C54"/>
    <w:rsid w:val="00EF625F"/>
    <w:rsid w:val="00EF64FB"/>
    <w:rsid w:val="00EF6938"/>
    <w:rsid w:val="00EF69D8"/>
    <w:rsid w:val="00EF7ADC"/>
    <w:rsid w:val="00F01DAD"/>
    <w:rsid w:val="00F01EB4"/>
    <w:rsid w:val="00F03320"/>
    <w:rsid w:val="00F033E1"/>
    <w:rsid w:val="00F0361B"/>
    <w:rsid w:val="00F03A68"/>
    <w:rsid w:val="00F03EDA"/>
    <w:rsid w:val="00F03F1D"/>
    <w:rsid w:val="00F04AB2"/>
    <w:rsid w:val="00F04C12"/>
    <w:rsid w:val="00F050A9"/>
    <w:rsid w:val="00F0563E"/>
    <w:rsid w:val="00F07059"/>
    <w:rsid w:val="00F07A63"/>
    <w:rsid w:val="00F1019F"/>
    <w:rsid w:val="00F109CE"/>
    <w:rsid w:val="00F122AD"/>
    <w:rsid w:val="00F127F8"/>
    <w:rsid w:val="00F12F00"/>
    <w:rsid w:val="00F13097"/>
    <w:rsid w:val="00F134F9"/>
    <w:rsid w:val="00F1475C"/>
    <w:rsid w:val="00F15482"/>
    <w:rsid w:val="00F15BF0"/>
    <w:rsid w:val="00F16CFF"/>
    <w:rsid w:val="00F17569"/>
    <w:rsid w:val="00F201D7"/>
    <w:rsid w:val="00F2250E"/>
    <w:rsid w:val="00F2256B"/>
    <w:rsid w:val="00F23845"/>
    <w:rsid w:val="00F2395C"/>
    <w:rsid w:val="00F2424D"/>
    <w:rsid w:val="00F245D8"/>
    <w:rsid w:val="00F24BF3"/>
    <w:rsid w:val="00F24CB4"/>
    <w:rsid w:val="00F26D71"/>
    <w:rsid w:val="00F30914"/>
    <w:rsid w:val="00F310EA"/>
    <w:rsid w:val="00F31433"/>
    <w:rsid w:val="00F31723"/>
    <w:rsid w:val="00F31983"/>
    <w:rsid w:val="00F31E32"/>
    <w:rsid w:val="00F3230D"/>
    <w:rsid w:val="00F345C4"/>
    <w:rsid w:val="00F41212"/>
    <w:rsid w:val="00F42918"/>
    <w:rsid w:val="00F42DDA"/>
    <w:rsid w:val="00F4405C"/>
    <w:rsid w:val="00F445AE"/>
    <w:rsid w:val="00F446A6"/>
    <w:rsid w:val="00F446F9"/>
    <w:rsid w:val="00F461A4"/>
    <w:rsid w:val="00F46AE7"/>
    <w:rsid w:val="00F47731"/>
    <w:rsid w:val="00F47CEA"/>
    <w:rsid w:val="00F5101B"/>
    <w:rsid w:val="00F51802"/>
    <w:rsid w:val="00F52199"/>
    <w:rsid w:val="00F53653"/>
    <w:rsid w:val="00F53ED2"/>
    <w:rsid w:val="00F5439D"/>
    <w:rsid w:val="00F54596"/>
    <w:rsid w:val="00F54728"/>
    <w:rsid w:val="00F549C8"/>
    <w:rsid w:val="00F55440"/>
    <w:rsid w:val="00F55CAD"/>
    <w:rsid w:val="00F56001"/>
    <w:rsid w:val="00F56742"/>
    <w:rsid w:val="00F57037"/>
    <w:rsid w:val="00F57216"/>
    <w:rsid w:val="00F57575"/>
    <w:rsid w:val="00F57AD6"/>
    <w:rsid w:val="00F57F32"/>
    <w:rsid w:val="00F604CB"/>
    <w:rsid w:val="00F608E4"/>
    <w:rsid w:val="00F61DB3"/>
    <w:rsid w:val="00F61FFD"/>
    <w:rsid w:val="00F62426"/>
    <w:rsid w:val="00F62F2C"/>
    <w:rsid w:val="00F63990"/>
    <w:rsid w:val="00F63C92"/>
    <w:rsid w:val="00F63CF7"/>
    <w:rsid w:val="00F64C18"/>
    <w:rsid w:val="00F655E8"/>
    <w:rsid w:val="00F65EA9"/>
    <w:rsid w:val="00F663A8"/>
    <w:rsid w:val="00F66931"/>
    <w:rsid w:val="00F66AD6"/>
    <w:rsid w:val="00F66CB3"/>
    <w:rsid w:val="00F67B53"/>
    <w:rsid w:val="00F709F0"/>
    <w:rsid w:val="00F70CE1"/>
    <w:rsid w:val="00F70D5E"/>
    <w:rsid w:val="00F73920"/>
    <w:rsid w:val="00F742F4"/>
    <w:rsid w:val="00F76082"/>
    <w:rsid w:val="00F76AA8"/>
    <w:rsid w:val="00F76E5D"/>
    <w:rsid w:val="00F77232"/>
    <w:rsid w:val="00F77245"/>
    <w:rsid w:val="00F8208E"/>
    <w:rsid w:val="00F8248E"/>
    <w:rsid w:val="00F82949"/>
    <w:rsid w:val="00F83987"/>
    <w:rsid w:val="00F83A1D"/>
    <w:rsid w:val="00F84117"/>
    <w:rsid w:val="00F84524"/>
    <w:rsid w:val="00F8454A"/>
    <w:rsid w:val="00F84581"/>
    <w:rsid w:val="00F85756"/>
    <w:rsid w:val="00F857AE"/>
    <w:rsid w:val="00F866C8"/>
    <w:rsid w:val="00F86984"/>
    <w:rsid w:val="00F870B5"/>
    <w:rsid w:val="00F902CB"/>
    <w:rsid w:val="00F903E6"/>
    <w:rsid w:val="00F90542"/>
    <w:rsid w:val="00F90EE6"/>
    <w:rsid w:val="00F92565"/>
    <w:rsid w:val="00F92FC4"/>
    <w:rsid w:val="00F94B45"/>
    <w:rsid w:val="00F9563C"/>
    <w:rsid w:val="00F963AE"/>
    <w:rsid w:val="00F97C51"/>
    <w:rsid w:val="00FA0C17"/>
    <w:rsid w:val="00FA0CC8"/>
    <w:rsid w:val="00FA0CCA"/>
    <w:rsid w:val="00FA157A"/>
    <w:rsid w:val="00FA1CEF"/>
    <w:rsid w:val="00FA2497"/>
    <w:rsid w:val="00FA3F8B"/>
    <w:rsid w:val="00FA4511"/>
    <w:rsid w:val="00FA459C"/>
    <w:rsid w:val="00FA4758"/>
    <w:rsid w:val="00FA4B89"/>
    <w:rsid w:val="00FA5123"/>
    <w:rsid w:val="00FA539E"/>
    <w:rsid w:val="00FA55A2"/>
    <w:rsid w:val="00FA55DE"/>
    <w:rsid w:val="00FA6C5B"/>
    <w:rsid w:val="00FA752B"/>
    <w:rsid w:val="00FB0A8D"/>
    <w:rsid w:val="00FB0A9D"/>
    <w:rsid w:val="00FB0E85"/>
    <w:rsid w:val="00FB14F1"/>
    <w:rsid w:val="00FB151C"/>
    <w:rsid w:val="00FB1FB8"/>
    <w:rsid w:val="00FB29E8"/>
    <w:rsid w:val="00FB2CC9"/>
    <w:rsid w:val="00FB312F"/>
    <w:rsid w:val="00FB3588"/>
    <w:rsid w:val="00FB3643"/>
    <w:rsid w:val="00FB3980"/>
    <w:rsid w:val="00FB411B"/>
    <w:rsid w:val="00FB4560"/>
    <w:rsid w:val="00FB482B"/>
    <w:rsid w:val="00FB4F38"/>
    <w:rsid w:val="00FB5AB6"/>
    <w:rsid w:val="00FB6F88"/>
    <w:rsid w:val="00FB724D"/>
    <w:rsid w:val="00FB7F20"/>
    <w:rsid w:val="00FC1147"/>
    <w:rsid w:val="00FC1269"/>
    <w:rsid w:val="00FC1FA2"/>
    <w:rsid w:val="00FC37CF"/>
    <w:rsid w:val="00FC4618"/>
    <w:rsid w:val="00FC4E1F"/>
    <w:rsid w:val="00FC6472"/>
    <w:rsid w:val="00FC6AE8"/>
    <w:rsid w:val="00FC71AE"/>
    <w:rsid w:val="00FC7224"/>
    <w:rsid w:val="00FC73BC"/>
    <w:rsid w:val="00FC79B0"/>
    <w:rsid w:val="00FD036C"/>
    <w:rsid w:val="00FD03B3"/>
    <w:rsid w:val="00FD1003"/>
    <w:rsid w:val="00FD106A"/>
    <w:rsid w:val="00FD2A51"/>
    <w:rsid w:val="00FD2DBF"/>
    <w:rsid w:val="00FD32E7"/>
    <w:rsid w:val="00FD33B4"/>
    <w:rsid w:val="00FD4247"/>
    <w:rsid w:val="00FD4778"/>
    <w:rsid w:val="00FD4C49"/>
    <w:rsid w:val="00FD4C6C"/>
    <w:rsid w:val="00FD5021"/>
    <w:rsid w:val="00FD64A7"/>
    <w:rsid w:val="00FD6605"/>
    <w:rsid w:val="00FD6D85"/>
    <w:rsid w:val="00FD79EE"/>
    <w:rsid w:val="00FE1276"/>
    <w:rsid w:val="00FE25F3"/>
    <w:rsid w:val="00FE3E1B"/>
    <w:rsid w:val="00FE4FAA"/>
    <w:rsid w:val="00FE55CB"/>
    <w:rsid w:val="00FE57BD"/>
    <w:rsid w:val="00FE57F2"/>
    <w:rsid w:val="00FE7029"/>
    <w:rsid w:val="00FE7E96"/>
    <w:rsid w:val="00FF1824"/>
    <w:rsid w:val="00FF1F96"/>
    <w:rsid w:val="00FF23C3"/>
    <w:rsid w:val="00FF2C08"/>
    <w:rsid w:val="00FF3789"/>
    <w:rsid w:val="00FF4650"/>
    <w:rsid w:val="00FF4D21"/>
    <w:rsid w:val="00FF4F21"/>
    <w:rsid w:val="00FF5016"/>
    <w:rsid w:val="00FF5242"/>
    <w:rsid w:val="00FF5D1E"/>
    <w:rsid w:val="00FF6912"/>
    <w:rsid w:val="00FF744F"/>
    <w:rsid w:val="00FF790F"/>
    <w:rsid w:val="00FF799A"/>
    <w:rsid w:val="00FF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2257" style="mso-width-relative:margin;mso-height-relative:margin;v-text-anchor:middle" fillcolor="#f2f2f2" strokecolor="none [2412]">
      <v:fill color="#f2f2f2"/>
      <v:stroke color="none [2412]"/>
      <v:textbox inset="0,0,0,0"/>
      <o:colormenu v:ext="edit" fillcolor="none [661]" strokecolor="none [1612]" shadowcolor="none"/>
    </o:shapedefaults>
    <o:shapelayout v:ext="edit">
      <o:idmap v:ext="edit" data="1"/>
      <o:regrouptable v:ext="edit">
        <o:entry new="1" old="0"/>
        <o:entry new="2" old="1"/>
        <o:entry new="3" old="0"/>
        <o:entry new="4" old="0"/>
        <o:entry new="5" old="4"/>
        <o:entry new="6" old="0"/>
      </o:regrouptable>
    </o:shapelayout>
  </w:shapeDefaults>
  <w:decimalSymbol w:val="."/>
  <w:listSeparator w:val=","/>
  <w14:docId w14:val="1AD7B8B5"/>
  <w15:docId w15:val="{04F40413-DC71-48DB-A29A-68E2C3C51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6F08E3"/>
    <w:rPr>
      <w:noProof/>
      <w:sz w:val="22"/>
      <w:lang w:eastAsia="fr-FR"/>
    </w:rPr>
  </w:style>
  <w:style w:type="paragraph" w:styleId="1">
    <w:name w:val="heading 1"/>
    <w:basedOn w:val="a1"/>
    <w:next w:val="a1"/>
    <w:autoRedefine/>
    <w:qFormat/>
    <w:rsid w:val="00934830"/>
    <w:pPr>
      <w:keepNext/>
      <w:numPr>
        <w:numId w:val="6"/>
      </w:numPr>
      <w:shd w:val="clear" w:color="C0504D" w:fill="BFBFBF"/>
      <w:spacing w:before="480"/>
      <w:outlineLvl w:val="0"/>
    </w:pPr>
    <w:rPr>
      <w:rFonts w:ascii="KB금융 제목체 Bold" w:eastAsia="KB금융 제목체 Bold" w:hAnsi="KB금융 제목체 Bold" w:cs="맑은 고딕"/>
      <w:sz w:val="32"/>
      <w:szCs w:val="28"/>
      <w:lang w:eastAsia="ko-KR"/>
    </w:rPr>
  </w:style>
  <w:style w:type="paragraph" w:styleId="20">
    <w:name w:val="heading 2"/>
    <w:aliases w:val="제목 2 Char1,제목 2 Char Char,제목 2 Char1 Char Char1,제목 2 Char Char Char Char Char Char Char Char Char1 Char Char,제목 2 Char Char Char Char1,제목 2 Char Char Char Char Char Char Char Char Char Char Char Char,제목 2 Char Char1 Char,제목 1.1"/>
    <w:basedOn w:val="a1"/>
    <w:next w:val="a1"/>
    <w:link w:val="2Char"/>
    <w:autoRedefine/>
    <w:qFormat/>
    <w:rsid w:val="00B82CDD"/>
    <w:pPr>
      <w:keepNext/>
      <w:numPr>
        <w:ilvl w:val="2"/>
        <w:numId w:val="18"/>
      </w:numPr>
      <w:pBdr>
        <w:bottom w:val="single" w:sz="8" w:space="1" w:color="auto"/>
      </w:pBdr>
      <w:spacing w:before="240" w:after="120"/>
      <w:ind w:rightChars="100" w:right="220"/>
      <w:outlineLvl w:val="1"/>
    </w:pPr>
    <w:rPr>
      <w:rFonts w:ascii="KB금융 본문체 Medium" w:eastAsia="KB금융 본문체 Medium" w:hAnsi="KB금융 본문체 Medium"/>
      <w:b/>
      <w:sz w:val="28"/>
      <w:shd w:val="clear" w:color="auto" w:fill="FFFFFF"/>
      <w:lang w:eastAsia="ko-KR"/>
    </w:rPr>
  </w:style>
  <w:style w:type="paragraph" w:styleId="31">
    <w:name w:val="heading 3"/>
    <w:aliases w:val="수준3"/>
    <w:basedOn w:val="a1"/>
    <w:next w:val="a1"/>
    <w:link w:val="3Char"/>
    <w:autoRedefine/>
    <w:qFormat/>
    <w:rsid w:val="00D27FDA"/>
    <w:pPr>
      <w:keepNext/>
      <w:tabs>
        <w:tab w:val="left" w:pos="631"/>
        <w:tab w:val="left" w:pos="851"/>
        <w:tab w:val="left" w:pos="1134"/>
        <w:tab w:val="left" w:pos="1418"/>
      </w:tabs>
      <w:spacing w:before="360"/>
      <w:ind w:leftChars="100" w:left="220" w:rightChars="100" w:right="220" w:firstLine="360"/>
      <w:outlineLvl w:val="2"/>
    </w:pPr>
    <w:rPr>
      <w:rFonts w:ascii="KB금융 본문체 Light" w:eastAsia="KB금융 본문체 Light" w:hAnsi="KB금융 본문체 Light"/>
      <w:b/>
      <w:bCs/>
      <w:color w:val="000000"/>
      <w:sz w:val="26"/>
      <w:szCs w:val="26"/>
      <w:lang w:eastAsia="ko-KR"/>
    </w:rPr>
  </w:style>
  <w:style w:type="paragraph" w:styleId="40">
    <w:name w:val="heading 4"/>
    <w:aliases w:val="제목 4 Char1,제목 4 Char Char,제목 4 Char1 Char2 Char,제목 4 Char Char Char Char,제목 4 Char1 Char Char1 Char1 Char,제목 4 Char Char Char Char Char Char Char Char Char1 Char Char Char1 Char,제목 4 Char Char Char Char1 Char1 Char,제목 4 Char,제목 4 Char1 Char2"/>
    <w:basedOn w:val="a1"/>
    <w:next w:val="a1"/>
    <w:qFormat/>
    <w:pPr>
      <w:keepNext/>
      <w:numPr>
        <w:ilvl w:val="3"/>
        <w:numId w:val="6"/>
      </w:numPr>
      <w:spacing w:before="240"/>
      <w:outlineLvl w:val="3"/>
    </w:pPr>
    <w:rPr>
      <w:i/>
    </w:rPr>
  </w:style>
  <w:style w:type="paragraph" w:styleId="5">
    <w:name w:val="heading 5"/>
    <w:aliases w:val="제목 5 Char2,제목 5 Char1 Char1,제목 5 Char Char Char1,제목 5 Char2 Char1 Char Char1,제목 5 Char Char Char Char Char Char Char Char Char Char Char Char1,제목 5 Char Char Char Char Char Char1,제목 5 Char1 Char Char Char Char1,제목 5 Char,제목 5 Char2 Char1"/>
    <w:basedOn w:val="a1"/>
    <w:next w:val="a1"/>
    <w:qFormat/>
    <w:pPr>
      <w:keepNext/>
      <w:numPr>
        <w:ilvl w:val="4"/>
        <w:numId w:val="6"/>
      </w:numPr>
      <w:spacing w:before="240"/>
      <w:outlineLvl w:val="4"/>
    </w:pPr>
    <w:rPr>
      <w:i/>
      <w:sz w:val="20"/>
    </w:rPr>
  </w:style>
  <w:style w:type="paragraph" w:styleId="6">
    <w:name w:val="heading 6"/>
    <w:basedOn w:val="a1"/>
    <w:next w:val="a1"/>
    <w:qFormat/>
    <w:pPr>
      <w:keepNext/>
      <w:numPr>
        <w:ilvl w:val="5"/>
        <w:numId w:val="7"/>
      </w:numPr>
      <w:tabs>
        <w:tab w:val="clear" w:pos="1152"/>
        <w:tab w:val="num" w:pos="1134"/>
      </w:tabs>
      <w:spacing w:before="240"/>
      <w:ind w:left="1134" w:hanging="1134"/>
      <w:outlineLvl w:val="5"/>
    </w:pPr>
    <w:rPr>
      <w:i/>
      <w:sz w:val="18"/>
    </w:rPr>
  </w:style>
  <w:style w:type="paragraph" w:styleId="7">
    <w:name w:val="heading 7"/>
    <w:basedOn w:val="a1"/>
    <w:next w:val="a1"/>
    <w:qFormat/>
    <w:pPr>
      <w:keepNext/>
      <w:numPr>
        <w:ilvl w:val="6"/>
        <w:numId w:val="8"/>
      </w:numPr>
      <w:tabs>
        <w:tab w:val="clear" w:pos="1296"/>
        <w:tab w:val="num" w:pos="1418"/>
      </w:tabs>
      <w:spacing w:before="120"/>
      <w:ind w:left="1418" w:hanging="1418"/>
      <w:outlineLvl w:val="6"/>
    </w:pPr>
    <w:rPr>
      <w:i/>
      <w:sz w:val="16"/>
    </w:rPr>
  </w:style>
  <w:style w:type="paragraph" w:styleId="8">
    <w:name w:val="heading 8"/>
    <w:basedOn w:val="a1"/>
    <w:next w:val="a1"/>
    <w:qFormat/>
    <w:pPr>
      <w:keepNext/>
      <w:numPr>
        <w:ilvl w:val="7"/>
        <w:numId w:val="9"/>
      </w:numPr>
      <w:tabs>
        <w:tab w:val="clear" w:pos="1440"/>
        <w:tab w:val="num" w:pos="1418"/>
      </w:tabs>
      <w:spacing w:before="120"/>
      <w:ind w:left="1418" w:hanging="1418"/>
      <w:outlineLvl w:val="7"/>
    </w:pPr>
    <w:rPr>
      <w:i/>
      <w:sz w:val="16"/>
    </w:rPr>
  </w:style>
  <w:style w:type="paragraph" w:styleId="9">
    <w:name w:val="heading 9"/>
    <w:basedOn w:val="a1"/>
    <w:next w:val="a1"/>
    <w:qFormat/>
    <w:pPr>
      <w:keepNext/>
      <w:numPr>
        <w:ilvl w:val="8"/>
        <w:numId w:val="10"/>
      </w:numPr>
      <w:tabs>
        <w:tab w:val="clear" w:pos="1584"/>
        <w:tab w:val="num" w:pos="1418"/>
      </w:tabs>
      <w:spacing w:before="120"/>
      <w:ind w:left="1418" w:hanging="1418"/>
      <w:outlineLvl w:val="8"/>
    </w:pPr>
    <w:rPr>
      <w:i/>
      <w:sz w:val="1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pPr>
      <w:tabs>
        <w:tab w:val="center" w:pos="4678"/>
        <w:tab w:val="right" w:pos="9214"/>
      </w:tabs>
      <w:ind w:left="-425"/>
    </w:pPr>
    <w:rPr>
      <w:sz w:val="14"/>
    </w:rPr>
  </w:style>
  <w:style w:type="character" w:styleId="a6">
    <w:name w:val="page number"/>
    <w:basedOn w:val="a2"/>
  </w:style>
  <w:style w:type="paragraph" w:customStyle="1" w:styleId="TableText">
    <w:name w:val="Table Text"/>
    <w:basedOn w:val="a1"/>
  </w:style>
  <w:style w:type="paragraph" w:styleId="a7">
    <w:name w:val="header"/>
    <w:aliases w:val="hd,he, Char Char,머리글 Char Char Char, Char Char Char,Char Char,Char Char Char,he + 굴림체,12 pt,굵게,왼쪽:...,Char Char Char + 굴림체,왼쪽:  0 cm,내어쓰...,...,Char Char C...,Char Char Char + 굴림,파랑,Heade,Even Header,Header Char Char Char Char Char,울릉도M 14"/>
    <w:basedOn w:val="a1"/>
    <w:link w:val="Char"/>
    <w:pPr>
      <w:tabs>
        <w:tab w:val="center" w:pos="4678"/>
        <w:tab w:val="right" w:pos="9923"/>
      </w:tabs>
    </w:pPr>
    <w:rPr>
      <w:rFonts w:ascii="Arial Gras" w:hAnsi="Arial Gras"/>
      <w:b/>
      <w:i/>
      <w:sz w:val="28"/>
    </w:rPr>
  </w:style>
  <w:style w:type="paragraph" w:customStyle="1" w:styleId="TitleBlock">
    <w:name w:val="Title Block"/>
    <w:basedOn w:val="a1"/>
    <w:next w:val="a1"/>
    <w:pPr>
      <w:spacing w:before="120" w:after="120"/>
    </w:pPr>
    <w:rPr>
      <w:b/>
    </w:rPr>
  </w:style>
  <w:style w:type="paragraph" w:styleId="10">
    <w:name w:val="toc 1"/>
    <w:basedOn w:val="a1"/>
    <w:next w:val="a1"/>
    <w:uiPriority w:val="39"/>
    <w:qFormat/>
    <w:pPr>
      <w:spacing w:before="120"/>
    </w:pPr>
    <w:rPr>
      <w:rFonts w:ascii="맑은 고딕" w:eastAsia="맑은 고딕"/>
      <w:b/>
      <w:bCs/>
      <w:i/>
      <w:iCs/>
      <w:sz w:val="24"/>
      <w:szCs w:val="24"/>
    </w:rPr>
  </w:style>
  <w:style w:type="paragraph" w:customStyle="1" w:styleId="TitleTable">
    <w:name w:val="Title Table"/>
    <w:basedOn w:val="a1"/>
    <w:pPr>
      <w:jc w:val="center"/>
    </w:pPr>
    <w:rPr>
      <w:b/>
    </w:rPr>
  </w:style>
  <w:style w:type="paragraph" w:styleId="22">
    <w:name w:val="toc 2"/>
    <w:basedOn w:val="a1"/>
    <w:next w:val="a1"/>
    <w:uiPriority w:val="39"/>
    <w:qFormat/>
    <w:pPr>
      <w:spacing w:before="120"/>
      <w:ind w:left="220"/>
    </w:pPr>
    <w:rPr>
      <w:rFonts w:ascii="맑은 고딕" w:eastAsia="맑은 고딕"/>
      <w:b/>
      <w:bCs/>
      <w:szCs w:val="22"/>
    </w:rPr>
  </w:style>
  <w:style w:type="paragraph" w:styleId="32">
    <w:name w:val="toc 3"/>
    <w:basedOn w:val="a1"/>
    <w:next w:val="a1"/>
    <w:uiPriority w:val="39"/>
    <w:qFormat/>
    <w:pPr>
      <w:ind w:left="440"/>
    </w:pPr>
    <w:rPr>
      <w:rFonts w:ascii="맑은 고딕" w:eastAsia="맑은 고딕"/>
      <w:sz w:val="20"/>
    </w:rPr>
  </w:style>
  <w:style w:type="paragraph" w:styleId="41">
    <w:name w:val="toc 4"/>
    <w:basedOn w:val="a1"/>
    <w:next w:val="a1"/>
    <w:uiPriority w:val="39"/>
    <w:pPr>
      <w:ind w:left="660"/>
    </w:pPr>
    <w:rPr>
      <w:rFonts w:ascii="맑은 고딕" w:eastAsia="맑은 고딕"/>
      <w:sz w:val="20"/>
    </w:rPr>
  </w:style>
  <w:style w:type="paragraph" w:styleId="50">
    <w:name w:val="toc 5"/>
    <w:basedOn w:val="a1"/>
    <w:next w:val="a1"/>
    <w:semiHidden/>
    <w:pPr>
      <w:ind w:left="880"/>
    </w:pPr>
    <w:rPr>
      <w:rFonts w:ascii="맑은 고딕" w:eastAsia="맑은 고딕"/>
      <w:sz w:val="20"/>
    </w:rPr>
  </w:style>
  <w:style w:type="paragraph" w:styleId="60">
    <w:name w:val="toc 6"/>
    <w:basedOn w:val="a1"/>
    <w:next w:val="a1"/>
    <w:semiHidden/>
    <w:pPr>
      <w:ind w:left="1100"/>
    </w:pPr>
    <w:rPr>
      <w:rFonts w:ascii="맑은 고딕" w:eastAsia="맑은 고딕"/>
      <w:sz w:val="20"/>
    </w:rPr>
  </w:style>
  <w:style w:type="paragraph" w:styleId="70">
    <w:name w:val="toc 7"/>
    <w:basedOn w:val="a1"/>
    <w:next w:val="a1"/>
    <w:semiHidden/>
    <w:pPr>
      <w:ind w:left="1320"/>
    </w:pPr>
    <w:rPr>
      <w:rFonts w:ascii="맑은 고딕" w:eastAsia="맑은 고딕"/>
      <w:sz w:val="20"/>
    </w:rPr>
  </w:style>
  <w:style w:type="paragraph" w:styleId="80">
    <w:name w:val="toc 8"/>
    <w:basedOn w:val="a1"/>
    <w:next w:val="a1"/>
    <w:semiHidden/>
    <w:pPr>
      <w:ind w:left="1540"/>
    </w:pPr>
    <w:rPr>
      <w:rFonts w:ascii="맑은 고딕" w:eastAsia="맑은 고딕"/>
      <w:sz w:val="20"/>
    </w:rPr>
  </w:style>
  <w:style w:type="paragraph" w:styleId="90">
    <w:name w:val="toc 9"/>
    <w:basedOn w:val="a1"/>
    <w:next w:val="a1"/>
    <w:semiHidden/>
    <w:pPr>
      <w:ind w:left="1760"/>
    </w:pPr>
    <w:rPr>
      <w:rFonts w:ascii="맑은 고딕" w:eastAsia="맑은 고딕"/>
      <w:sz w:val="20"/>
    </w:rPr>
  </w:style>
  <w:style w:type="character" w:styleId="a8">
    <w:name w:val="Hyperlink"/>
    <w:uiPriority w:val="99"/>
    <w:rsid w:val="001E0B61"/>
    <w:rPr>
      <w:rFonts w:ascii="맑은 고딕" w:eastAsia="맑은 고딕" w:hAnsi="맑은 고딕"/>
      <w:color w:val="0000FF"/>
      <w:sz w:val="24"/>
      <w:u w:val="single"/>
    </w:rPr>
  </w:style>
  <w:style w:type="character" w:styleId="a9">
    <w:name w:val="FollowedHyperlink"/>
    <w:rPr>
      <w:color w:val="800080"/>
      <w:u w:val="single"/>
    </w:rPr>
  </w:style>
  <w:style w:type="paragraph" w:styleId="aa">
    <w:name w:val="index heading"/>
    <w:basedOn w:val="a1"/>
    <w:next w:val="a1"/>
    <w:semiHidden/>
  </w:style>
  <w:style w:type="character" w:styleId="ab">
    <w:name w:val="footnote reference"/>
    <w:semiHidden/>
    <w:rPr>
      <w:position w:val="6"/>
      <w:sz w:val="16"/>
    </w:rPr>
  </w:style>
  <w:style w:type="paragraph" w:styleId="ac">
    <w:name w:val="footnote text"/>
    <w:basedOn w:val="a1"/>
    <w:semiHidden/>
    <w:pPr>
      <w:overflowPunct w:val="0"/>
      <w:adjustRightInd w:val="0"/>
      <w:textAlignment w:val="baseline"/>
    </w:pPr>
  </w:style>
  <w:style w:type="paragraph" w:styleId="ad">
    <w:name w:val="Block Text"/>
    <w:basedOn w:val="a1"/>
    <w:pPr>
      <w:ind w:left="284" w:right="-142"/>
    </w:pPr>
    <w:rPr>
      <w:rFonts w:ascii="Comic Sans MS" w:hAnsi="Comic Sans MS"/>
      <w:i/>
      <w:sz w:val="28"/>
    </w:rPr>
  </w:style>
  <w:style w:type="paragraph" w:customStyle="1" w:styleId="Tableheader">
    <w:name w:val="Table header"/>
    <w:basedOn w:val="a1"/>
    <w:pPr>
      <w:spacing w:before="120" w:after="120"/>
    </w:pPr>
    <w:rPr>
      <w:rFonts w:ascii="Arial Gras" w:hAnsi="Arial Gras"/>
      <w:b/>
      <w:sz w:val="18"/>
    </w:rPr>
  </w:style>
  <w:style w:type="paragraph" w:styleId="a">
    <w:name w:val="List Number"/>
    <w:basedOn w:val="a1"/>
    <w:pPr>
      <w:numPr>
        <w:numId w:val="2"/>
      </w:numPr>
      <w:tabs>
        <w:tab w:val="left" w:pos="284"/>
      </w:tabs>
    </w:pPr>
  </w:style>
  <w:style w:type="paragraph" w:styleId="a0">
    <w:name w:val="List Bullet"/>
    <w:basedOn w:val="a1"/>
    <w:autoRedefine/>
    <w:rsid w:val="006D68AD"/>
    <w:pPr>
      <w:numPr>
        <w:numId w:val="3"/>
      </w:numPr>
      <w:tabs>
        <w:tab w:val="left" w:pos="284"/>
      </w:tabs>
    </w:pPr>
    <w:rPr>
      <w:rFonts w:ascii="맑은 고딕" w:eastAsia="맑은 고딕" w:hAnsi="맑은 고딕"/>
    </w:rPr>
  </w:style>
  <w:style w:type="paragraph" w:styleId="21">
    <w:name w:val="List Bullet 2"/>
    <w:basedOn w:val="a1"/>
    <w:pPr>
      <w:numPr>
        <w:numId w:val="4"/>
      </w:numPr>
      <w:tabs>
        <w:tab w:val="left" w:pos="567"/>
      </w:tabs>
    </w:pPr>
  </w:style>
  <w:style w:type="paragraph" w:styleId="30">
    <w:name w:val="List Bullet 3"/>
    <w:basedOn w:val="a1"/>
    <w:autoRedefine/>
    <w:rsid w:val="00AA661A"/>
    <w:pPr>
      <w:numPr>
        <w:numId w:val="5"/>
      </w:numPr>
      <w:ind w:leftChars="300" w:left="657" w:hanging="357"/>
    </w:pPr>
    <w:rPr>
      <w:rFonts w:ascii="맑은 고딕" w:eastAsia="맑은 고딕" w:hAnsi="맑은 고딕"/>
    </w:rPr>
  </w:style>
  <w:style w:type="paragraph" w:customStyle="1" w:styleId="Title1bis">
    <w:name w:val="Title 1 bis"/>
    <w:basedOn w:val="1"/>
    <w:next w:val="a1"/>
    <w:pPr>
      <w:numPr>
        <w:numId w:val="0"/>
      </w:numPr>
    </w:pPr>
  </w:style>
  <w:style w:type="paragraph" w:customStyle="1" w:styleId="Title2bis">
    <w:name w:val="Title 2 bis"/>
    <w:basedOn w:val="20"/>
    <w:next w:val="a1"/>
    <w:pPr>
      <w:numPr>
        <w:ilvl w:val="0"/>
        <w:numId w:val="0"/>
      </w:numPr>
    </w:pPr>
  </w:style>
  <w:style w:type="paragraph" w:customStyle="1" w:styleId="Title3bis">
    <w:name w:val="Title 3 bis"/>
    <w:basedOn w:val="31"/>
    <w:next w:val="a1"/>
    <w:pPr>
      <w:ind w:leftChars="0" w:left="0" w:firstLine="0"/>
    </w:pPr>
  </w:style>
  <w:style w:type="paragraph" w:customStyle="1" w:styleId="Title4bis">
    <w:name w:val="Title 4 bis"/>
    <w:basedOn w:val="40"/>
    <w:next w:val="a1"/>
    <w:pPr>
      <w:numPr>
        <w:ilvl w:val="0"/>
        <w:numId w:val="0"/>
      </w:numPr>
    </w:pPr>
  </w:style>
  <w:style w:type="paragraph" w:customStyle="1" w:styleId="Title5bis">
    <w:name w:val="Title 5 bis"/>
    <w:basedOn w:val="5"/>
    <w:next w:val="a1"/>
    <w:pPr>
      <w:numPr>
        <w:ilvl w:val="0"/>
        <w:numId w:val="0"/>
      </w:numPr>
    </w:pPr>
  </w:style>
  <w:style w:type="paragraph" w:styleId="ae">
    <w:name w:val="Title"/>
    <w:basedOn w:val="a1"/>
    <w:next w:val="a1"/>
    <w:qFormat/>
    <w:pPr>
      <w:suppressAutoHyphens/>
      <w:jc w:val="right"/>
    </w:pPr>
    <w:rPr>
      <w:rFonts w:ascii="Arial Gras" w:hAnsi="Arial Gras"/>
      <w:b/>
      <w:i/>
      <w:color w:val="808080"/>
      <w:sz w:val="48"/>
    </w:rPr>
  </w:style>
  <w:style w:type="paragraph" w:customStyle="1" w:styleId="Style1">
    <w:name w:val="Style1"/>
    <w:basedOn w:val="Title1bis"/>
    <w:pPr>
      <w:ind w:left="142"/>
    </w:pPr>
  </w:style>
  <w:style w:type="character" w:styleId="af">
    <w:name w:val="Strong"/>
    <w:uiPriority w:val="22"/>
    <w:qFormat/>
    <w:rPr>
      <w:b/>
    </w:rPr>
  </w:style>
  <w:style w:type="character" w:customStyle="1" w:styleId="Fort">
    <w:name w:val="Fort"/>
    <w:rPr>
      <w:b/>
    </w:rPr>
  </w:style>
  <w:style w:type="paragraph" w:styleId="af0">
    <w:name w:val="Body Text"/>
    <w:basedOn w:val="a1"/>
    <w:pPr>
      <w:jc w:val="right"/>
    </w:pPr>
    <w:rPr>
      <w:b/>
      <w:i/>
      <w:iCs/>
      <w:sz w:val="52"/>
    </w:rPr>
  </w:style>
  <w:style w:type="paragraph" w:styleId="23">
    <w:name w:val="Body Text 2"/>
    <w:basedOn w:val="a1"/>
    <w:pPr>
      <w:jc w:val="right"/>
    </w:pPr>
    <w:rPr>
      <w:b/>
      <w:bCs/>
      <w:i/>
      <w:iCs/>
      <w:sz w:val="80"/>
    </w:rPr>
  </w:style>
  <w:style w:type="paragraph" w:customStyle="1" w:styleId="Tabletext0">
    <w:name w:val="Tabletext"/>
    <w:basedOn w:val="a1"/>
    <w:pPr>
      <w:keepLines/>
      <w:widowControl w:val="0"/>
      <w:spacing w:after="120" w:line="240" w:lineRule="atLeast"/>
    </w:pPr>
    <w:rPr>
      <w:sz w:val="20"/>
      <w:lang w:eastAsia="en-US"/>
    </w:rPr>
  </w:style>
  <w:style w:type="paragraph" w:customStyle="1" w:styleId="Bullet1">
    <w:name w:val="Bullet1"/>
    <w:basedOn w:val="a0"/>
    <w:pPr>
      <w:numPr>
        <w:numId w:val="1"/>
      </w:numPr>
      <w:tabs>
        <w:tab w:val="clear" w:pos="284"/>
      </w:tabs>
    </w:pPr>
    <w:rPr>
      <w:rFonts w:ascii="Times New Roman" w:hAnsi="Times New Roman"/>
      <w:sz w:val="24"/>
      <w:szCs w:val="24"/>
      <w:lang w:eastAsia="en-US"/>
    </w:rPr>
  </w:style>
  <w:style w:type="paragraph" w:styleId="af1">
    <w:name w:val="caption"/>
    <w:basedOn w:val="a1"/>
    <w:next w:val="a1"/>
    <w:qFormat/>
    <w:pPr>
      <w:spacing w:before="120" w:after="120"/>
      <w:jc w:val="center"/>
    </w:pPr>
    <w:rPr>
      <w:b/>
      <w:bCs/>
      <w:sz w:val="20"/>
    </w:rPr>
  </w:style>
  <w:style w:type="paragraph" w:customStyle="1" w:styleId="code">
    <w:name w:val="code"/>
    <w:basedOn w:val="a1"/>
    <w:pPr>
      <w:ind w:left="567"/>
    </w:pPr>
    <w:rPr>
      <w:rFonts w:ascii="Courier" w:hAnsi="Courier"/>
      <w:sz w:val="20"/>
    </w:rPr>
  </w:style>
  <w:style w:type="paragraph" w:customStyle="1" w:styleId="Bullet3Heading3">
    <w:name w:val="Bullet3Heading3"/>
    <w:basedOn w:val="a1"/>
    <w:pPr>
      <w:numPr>
        <w:numId w:val="11"/>
      </w:numPr>
      <w:tabs>
        <w:tab w:val="clear" w:pos="2160"/>
      </w:tabs>
      <w:spacing w:after="120"/>
      <w:ind w:hanging="270"/>
    </w:pPr>
    <w:rPr>
      <w:rFonts w:ascii="Book Antiqua" w:eastAsia="Times New Roman" w:hAnsi="Book Antiqua"/>
      <w:noProof w:val="0"/>
      <w:lang w:val="en-GB" w:eastAsia="en-US"/>
    </w:rPr>
  </w:style>
  <w:style w:type="paragraph" w:styleId="af2">
    <w:name w:val="Body Text Indent"/>
    <w:basedOn w:val="a1"/>
    <w:pPr>
      <w:ind w:left="5940"/>
    </w:pPr>
    <w:rPr>
      <w:lang w:eastAsia="ko-KR"/>
    </w:rPr>
  </w:style>
  <w:style w:type="paragraph" w:styleId="24">
    <w:name w:val="Body Text Indent 2"/>
    <w:basedOn w:val="a1"/>
    <w:pPr>
      <w:ind w:left="720"/>
    </w:pPr>
    <w:rPr>
      <w:lang w:eastAsia="ko-KR"/>
    </w:rPr>
  </w:style>
  <w:style w:type="paragraph" w:customStyle="1" w:styleId="Normal3">
    <w:name w:val="Normal3"/>
    <w:basedOn w:val="a1"/>
    <w:pPr>
      <w:spacing w:after="240"/>
      <w:ind w:left="1350"/>
    </w:pPr>
    <w:rPr>
      <w:rFonts w:ascii="Book Antiqua" w:eastAsia="Times New Roman" w:hAnsi="Book Antiqua"/>
      <w:noProof w:val="0"/>
      <w:lang w:val="en-GB" w:eastAsia="en-US"/>
    </w:rPr>
  </w:style>
  <w:style w:type="paragraph" w:customStyle="1" w:styleId="Bullet1Heading3">
    <w:name w:val="Bullet1Heading3"/>
    <w:basedOn w:val="a1"/>
    <w:pPr>
      <w:numPr>
        <w:numId w:val="12"/>
      </w:numPr>
      <w:tabs>
        <w:tab w:val="clear" w:pos="360"/>
      </w:tabs>
      <w:spacing w:after="120"/>
      <w:ind w:left="1620" w:hanging="270"/>
    </w:pPr>
    <w:rPr>
      <w:rFonts w:ascii="Book Antiqua" w:eastAsia="Times New Roman" w:hAnsi="Book Antiqua"/>
      <w:noProof w:val="0"/>
      <w:lang w:val="en-GB" w:eastAsia="en-US"/>
    </w:rPr>
  </w:style>
  <w:style w:type="paragraph" w:customStyle="1" w:styleId="font5">
    <w:name w:val="font5"/>
    <w:basedOn w:val="a1"/>
    <w:pPr>
      <w:spacing w:before="100" w:beforeAutospacing="1" w:after="100" w:afterAutospacing="1"/>
    </w:pPr>
    <w:rPr>
      <w:rFonts w:ascii="Arial" w:eastAsia="Arial Unicode MS" w:hAnsi="Arial" w:cs="Arial"/>
      <w:noProof w:val="0"/>
      <w:sz w:val="16"/>
      <w:szCs w:val="16"/>
      <w:lang w:eastAsia="en-US"/>
    </w:rPr>
  </w:style>
  <w:style w:type="paragraph" w:customStyle="1" w:styleId="xl24">
    <w:name w:val="xl24"/>
    <w:basedOn w:val="a1"/>
    <w:pPr>
      <w:pBdr>
        <w:left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25">
    <w:name w:val="xl25"/>
    <w:basedOn w:val="a1"/>
    <w:pP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26">
    <w:name w:val="xl26"/>
    <w:basedOn w:val="a1"/>
    <w:pPr>
      <w:pBdr>
        <w:left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27">
    <w:name w:val="xl27"/>
    <w:basedOn w:val="a1"/>
    <w:pPr>
      <w:pBdr>
        <w:lef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28">
    <w:name w:val="xl28"/>
    <w:basedOn w:val="a1"/>
    <w:pPr>
      <w:pBdr>
        <w:left w:val="single" w:sz="8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29">
    <w:name w:val="xl29"/>
    <w:basedOn w:val="a1"/>
    <w:pPr>
      <w:pBdr>
        <w:left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color w:val="FF0000"/>
      <w:sz w:val="24"/>
      <w:szCs w:val="24"/>
      <w:lang w:eastAsia="en-US"/>
    </w:rPr>
  </w:style>
  <w:style w:type="paragraph" w:customStyle="1" w:styleId="xl30">
    <w:name w:val="xl30"/>
    <w:basedOn w:val="a1"/>
    <w:pP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16"/>
      <w:szCs w:val="16"/>
      <w:lang w:eastAsia="en-US"/>
    </w:rPr>
  </w:style>
  <w:style w:type="paragraph" w:customStyle="1" w:styleId="xl31">
    <w:name w:val="xl31"/>
    <w:basedOn w:val="a1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16"/>
      <w:szCs w:val="16"/>
      <w:lang w:eastAsia="en-US"/>
    </w:rPr>
  </w:style>
  <w:style w:type="paragraph" w:customStyle="1" w:styleId="xl32">
    <w:name w:val="xl32"/>
    <w:basedOn w:val="a1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33">
    <w:name w:val="xl33"/>
    <w:basedOn w:val="a1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34">
    <w:name w:val="xl34"/>
    <w:basedOn w:val="a1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35">
    <w:name w:val="xl35"/>
    <w:basedOn w:val="a1"/>
    <w:pPr>
      <w:pBdr>
        <w:bottom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16"/>
      <w:szCs w:val="16"/>
      <w:lang w:eastAsia="en-US"/>
    </w:rPr>
  </w:style>
  <w:style w:type="paragraph" w:customStyle="1" w:styleId="xl36">
    <w:name w:val="xl36"/>
    <w:basedOn w:val="a1"/>
    <w:pPr>
      <w:pBdr>
        <w:top w:val="single" w:sz="8" w:space="0" w:color="auto"/>
        <w:left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37">
    <w:name w:val="xl37"/>
    <w:basedOn w:val="a1"/>
    <w:pPr>
      <w:pBdr>
        <w:left w:val="single" w:sz="8" w:space="0" w:color="auto"/>
        <w:bottom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11">
    <w:name w:val="풍선 도움말 텍스트1"/>
    <w:basedOn w:val="a1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rPr>
      <w:rFonts w:eastAsia="바탕"/>
      <w:i/>
      <w:noProof/>
      <w:sz w:val="22"/>
      <w:lang w:val="en-US" w:eastAsia="fr-FR" w:bidi="ar-SA"/>
    </w:rPr>
  </w:style>
  <w:style w:type="paragraph" w:customStyle="1" w:styleId="Activity">
    <w:name w:val="Activity"/>
    <w:basedOn w:val="a1"/>
    <w:pPr>
      <w:numPr>
        <w:numId w:val="13"/>
      </w:numPr>
    </w:pPr>
  </w:style>
  <w:style w:type="paragraph" w:styleId="33">
    <w:name w:val="Body Text 3"/>
    <w:basedOn w:val="a1"/>
    <w:pPr>
      <w:widowControl w:val="0"/>
      <w:autoSpaceDE w:val="0"/>
      <w:autoSpaceDN w:val="0"/>
      <w:adjustRightInd w:val="0"/>
      <w:jc w:val="center"/>
    </w:pPr>
    <w:rPr>
      <w:rFonts w:ascii="Arial" w:eastAsia="굴림" w:hAnsi="Arial" w:cs="Arial"/>
      <w:color w:val="000000"/>
      <w:sz w:val="18"/>
      <w:szCs w:val="18"/>
    </w:rPr>
  </w:style>
  <w:style w:type="table" w:styleId="af3">
    <w:name w:val="Table Professional"/>
    <w:basedOn w:val="a3"/>
    <w:rsid w:val="00E11E9C"/>
    <w:pPr>
      <w:spacing w:before="60" w:after="6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12">
    <w:name w:val="스타일1"/>
    <w:basedOn w:val="20"/>
    <w:autoRedefine/>
    <w:rsid w:val="00A74F02"/>
    <w:rPr>
      <w:szCs w:val="24"/>
    </w:rPr>
  </w:style>
  <w:style w:type="paragraph" w:styleId="25">
    <w:name w:val="index 2"/>
    <w:basedOn w:val="a1"/>
    <w:next w:val="a1"/>
    <w:autoRedefine/>
    <w:semiHidden/>
    <w:rsid w:val="00D16ABB"/>
    <w:pPr>
      <w:ind w:left="850" w:hanging="425"/>
    </w:pPr>
  </w:style>
  <w:style w:type="character" w:customStyle="1" w:styleId="2Char">
    <w:name w:val="제목 2 Char"/>
    <w:aliases w:val="제목 2 Char1 Char,제목 2 Char Char Char,제목 2 Char1 Char Char1 Char,제목 2 Char Char Char Char Char Char Char Char Char1 Char Char Char,제목 2 Char Char Char Char1 Char,제목 2 Char Char Char Char Char Char Char Char Char Char Char Char Char,제목 1.1 Char"/>
    <w:link w:val="20"/>
    <w:rsid w:val="00B82CDD"/>
    <w:rPr>
      <w:rFonts w:ascii="KB금융 본문체 Medium" w:eastAsia="KB금융 본문체 Medium" w:hAnsi="KB금융 본문체 Medium"/>
      <w:b/>
      <w:noProof/>
      <w:sz w:val="28"/>
    </w:rPr>
  </w:style>
  <w:style w:type="table" w:styleId="af4">
    <w:name w:val="Table Grid"/>
    <w:aliases w:val="table general,_0Table Grid,표1,Table Grid,Smart Text Table,JWRT1,표편집 1,网格型,?网Ì«úþ,Smart Text Tabl,Kisi Tabel,강상호11,신한은행,Table - Heading 3,?I?u网Ì«úþ,?网Ì«ú©­,°­»ó,요건정의서_표,rlqhs,Table Grid_0,Table Grid_1"/>
    <w:basedOn w:val="a3"/>
    <w:qFormat/>
    <w:rsid w:val="006D68AD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1bis0">
    <w:name w:val="스타일 Title 1 bis + 맑은 고딕"/>
    <w:basedOn w:val="Title1bis"/>
    <w:autoRedefine/>
    <w:rsid w:val="006D68AD"/>
    <w:rPr>
      <w:bCs/>
    </w:rPr>
  </w:style>
  <w:style w:type="paragraph" w:styleId="4">
    <w:name w:val="List Bullet 4"/>
    <w:basedOn w:val="a1"/>
    <w:rsid w:val="001E0B61"/>
    <w:pPr>
      <w:numPr>
        <w:numId w:val="14"/>
      </w:numPr>
    </w:pPr>
  </w:style>
  <w:style w:type="paragraph" w:customStyle="1" w:styleId="26">
    <w:name w:val="글머리기호 2"/>
    <w:basedOn w:val="21"/>
    <w:autoRedefine/>
    <w:rsid w:val="00D002D2"/>
    <w:pPr>
      <w:widowControl w:val="0"/>
      <w:numPr>
        <w:numId w:val="0"/>
      </w:numPr>
      <w:tabs>
        <w:tab w:val="clear" w:pos="567"/>
      </w:tabs>
      <w:spacing w:line="240" w:lineRule="atLeast"/>
      <w:ind w:hanging="330"/>
    </w:pPr>
    <w:rPr>
      <w:rFonts w:ascii="맑은 고딕" w:eastAsia="맑은 고딕" w:hAnsi="맑은 고딕"/>
      <w:noProof w:val="0"/>
      <w:lang w:eastAsia="ko-KR"/>
    </w:rPr>
  </w:style>
  <w:style w:type="paragraph" w:styleId="2">
    <w:name w:val="List Number 2"/>
    <w:basedOn w:val="a1"/>
    <w:rsid w:val="001E0B61"/>
    <w:pPr>
      <w:numPr>
        <w:numId w:val="15"/>
      </w:numPr>
    </w:pPr>
  </w:style>
  <w:style w:type="paragraph" w:customStyle="1" w:styleId="3">
    <w:name w:val="스타일3"/>
    <w:basedOn w:val="a0"/>
    <w:rsid w:val="001E0B61"/>
    <w:pPr>
      <w:numPr>
        <w:numId w:val="16"/>
      </w:numPr>
    </w:pPr>
    <w:rPr>
      <w:rFonts w:ascii="Times New Roman" w:hAnsi="Times New Roman"/>
      <w:noProof w:val="0"/>
    </w:rPr>
  </w:style>
  <w:style w:type="paragraph" w:customStyle="1" w:styleId="Figure">
    <w:name w:val="Figure"/>
    <w:basedOn w:val="a1"/>
    <w:next w:val="af1"/>
    <w:rsid w:val="00246C4C"/>
    <w:pPr>
      <w:keepLines/>
      <w:overflowPunct w:val="0"/>
      <w:autoSpaceDE w:val="0"/>
      <w:autoSpaceDN w:val="0"/>
      <w:adjustRightInd w:val="0"/>
      <w:jc w:val="center"/>
      <w:textAlignment w:val="baseline"/>
    </w:pPr>
    <w:rPr>
      <w:rFonts w:eastAsia="바탕체"/>
      <w:noProof w:val="0"/>
      <w:sz w:val="20"/>
      <w:lang w:eastAsia="ko-KR"/>
    </w:rPr>
  </w:style>
  <w:style w:type="paragraph" w:styleId="af5">
    <w:name w:val="Date"/>
    <w:basedOn w:val="a1"/>
    <w:next w:val="a1"/>
    <w:rsid w:val="00856555"/>
  </w:style>
  <w:style w:type="paragraph" w:customStyle="1" w:styleId="Default">
    <w:name w:val="Default"/>
    <w:rsid w:val="00414050"/>
    <w:pPr>
      <w:widowControl w:val="0"/>
      <w:autoSpaceDE w:val="0"/>
      <w:autoSpaceDN w:val="0"/>
      <w:adjustRightInd w:val="0"/>
    </w:pPr>
    <w:rPr>
      <w:rFonts w:ascii="굴림체..늲뤅." w:eastAsia="굴림체..늲뤅." w:cs="굴림체..늲뤅."/>
      <w:color w:val="000000"/>
      <w:sz w:val="24"/>
      <w:szCs w:val="24"/>
    </w:rPr>
  </w:style>
  <w:style w:type="paragraph" w:styleId="af6">
    <w:name w:val="List Paragraph"/>
    <w:aliases w:val="표준방법_스타일"/>
    <w:basedOn w:val="a1"/>
    <w:link w:val="Char0"/>
    <w:uiPriority w:val="34"/>
    <w:qFormat/>
    <w:rsid w:val="00AC126D"/>
    <w:pPr>
      <w:ind w:leftChars="400" w:left="800"/>
    </w:pPr>
    <w:rPr>
      <w:rFonts w:ascii="굴림" w:eastAsia="굴림" w:hAnsi="굴림" w:cs="굴림"/>
      <w:noProof w:val="0"/>
      <w:sz w:val="24"/>
      <w:szCs w:val="24"/>
      <w:lang w:eastAsia="ko-KR"/>
    </w:rPr>
  </w:style>
  <w:style w:type="paragraph" w:styleId="af7">
    <w:name w:val="Normal (Web)"/>
    <w:basedOn w:val="a1"/>
    <w:uiPriority w:val="99"/>
    <w:unhideWhenUsed/>
    <w:rsid w:val="00AC126D"/>
    <w:pPr>
      <w:spacing w:before="100" w:beforeAutospacing="1" w:after="100" w:afterAutospacing="1"/>
    </w:pPr>
    <w:rPr>
      <w:rFonts w:ascii="굴림" w:eastAsia="굴림" w:hAnsi="굴림" w:cs="굴림"/>
      <w:noProof w:val="0"/>
      <w:sz w:val="24"/>
      <w:szCs w:val="24"/>
      <w:lang w:eastAsia="ko-KR"/>
    </w:rPr>
  </w:style>
  <w:style w:type="paragraph" w:styleId="af8">
    <w:name w:val="Balloon Text"/>
    <w:basedOn w:val="a1"/>
    <w:link w:val="Char1"/>
    <w:rsid w:val="00940835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f8"/>
    <w:rsid w:val="00940835"/>
    <w:rPr>
      <w:rFonts w:ascii="맑은 고딕" w:eastAsia="맑은 고딕" w:hAnsi="맑은 고딕" w:cs="Times New Roman"/>
      <w:noProof/>
      <w:sz w:val="18"/>
      <w:szCs w:val="18"/>
      <w:lang w:eastAsia="fr-FR"/>
    </w:rPr>
  </w:style>
  <w:style w:type="character" w:customStyle="1" w:styleId="Char">
    <w:name w:val="머리글 Char"/>
    <w:aliases w:val="hd Char,he Char, Char Char Char1,머리글 Char Char Char Char, Char Char Char Char,Char Char Char1,Char Char Char Char,he + 굴림체 Char,12 pt Char,굵게 Char,왼쪽:... Char,Char Char Char + 굴림체 Char,왼쪽:  0 cm Char,내어쓰... Char,... Char,Char Char C... Char"/>
    <w:link w:val="a7"/>
    <w:rsid w:val="003C1CA1"/>
    <w:rPr>
      <w:rFonts w:ascii="Arial Gras" w:hAnsi="Arial Gras"/>
      <w:b/>
      <w:i/>
      <w:noProof/>
      <w:sz w:val="28"/>
      <w:lang w:eastAsia="fr-FR"/>
    </w:rPr>
  </w:style>
  <w:style w:type="character" w:styleId="af9">
    <w:name w:val="annotation reference"/>
    <w:rsid w:val="003D7A4D"/>
    <w:rPr>
      <w:sz w:val="18"/>
      <w:szCs w:val="18"/>
    </w:rPr>
  </w:style>
  <w:style w:type="paragraph" w:styleId="afa">
    <w:name w:val="annotation text"/>
    <w:basedOn w:val="a1"/>
    <w:link w:val="Char2"/>
    <w:rsid w:val="003D7A4D"/>
  </w:style>
  <w:style w:type="character" w:customStyle="1" w:styleId="Char2">
    <w:name w:val="메모 텍스트 Char"/>
    <w:link w:val="afa"/>
    <w:rsid w:val="003D7A4D"/>
    <w:rPr>
      <w:noProof/>
      <w:sz w:val="22"/>
      <w:lang w:eastAsia="fr-FR"/>
    </w:rPr>
  </w:style>
  <w:style w:type="paragraph" w:styleId="afb">
    <w:name w:val="annotation subject"/>
    <w:basedOn w:val="afa"/>
    <w:next w:val="afa"/>
    <w:link w:val="Char3"/>
    <w:rsid w:val="003D7A4D"/>
    <w:rPr>
      <w:b/>
      <w:bCs/>
    </w:rPr>
  </w:style>
  <w:style w:type="character" w:customStyle="1" w:styleId="Char3">
    <w:name w:val="메모 주제 Char"/>
    <w:link w:val="afb"/>
    <w:rsid w:val="003D7A4D"/>
    <w:rPr>
      <w:b/>
      <w:bCs/>
      <w:noProof/>
      <w:sz w:val="22"/>
      <w:lang w:eastAsia="fr-FR"/>
    </w:rPr>
  </w:style>
  <w:style w:type="paragraph" w:customStyle="1" w:styleId="afc">
    <w:name w:val="표준 단락"/>
    <w:rsid w:val="008F62A8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character" w:customStyle="1" w:styleId="3Char">
    <w:name w:val="제목 3 Char"/>
    <w:aliases w:val="수준3 Char"/>
    <w:link w:val="31"/>
    <w:rsid w:val="00D27FDA"/>
    <w:rPr>
      <w:rFonts w:ascii="KB금융 본문체 Light" w:eastAsia="KB금융 본문체 Light" w:hAnsi="KB금융 본문체 Light"/>
      <w:b/>
      <w:bCs/>
      <w:noProof/>
      <w:color w:val="000000"/>
      <w:sz w:val="26"/>
      <w:szCs w:val="26"/>
    </w:rPr>
  </w:style>
  <w:style w:type="paragraph" w:styleId="TOC">
    <w:name w:val="TOC Heading"/>
    <w:basedOn w:val="1"/>
    <w:next w:val="a1"/>
    <w:uiPriority w:val="39"/>
    <w:semiHidden/>
    <w:unhideWhenUsed/>
    <w:qFormat/>
    <w:rsid w:val="00B53BDE"/>
    <w:pPr>
      <w:keepLines/>
      <w:numPr>
        <w:numId w:val="0"/>
      </w:numPr>
      <w:spacing w:line="276" w:lineRule="auto"/>
      <w:outlineLvl w:val="9"/>
    </w:pPr>
    <w:rPr>
      <w:rFonts w:ascii="맑은 고딕" w:eastAsia="맑은 고딕" w:hAnsi="맑은 고딕" w:cs="Times New Roman"/>
      <w:bCs/>
      <w:noProof w:val="0"/>
      <w:color w:val="365F91"/>
    </w:rPr>
  </w:style>
  <w:style w:type="paragraph" w:customStyle="1" w:styleId="RevisionHistory">
    <w:name w:val="Revision History"/>
    <w:basedOn w:val="a1"/>
    <w:next w:val="a1"/>
    <w:autoRedefine/>
    <w:rsid w:val="000E58B8"/>
    <w:pPr>
      <w:widowControl w:val="0"/>
      <w:wordWrap w:val="0"/>
      <w:autoSpaceDE w:val="0"/>
      <w:autoSpaceDN w:val="0"/>
      <w:spacing w:before="20" w:after="240"/>
      <w:jc w:val="center"/>
    </w:pPr>
    <w:rPr>
      <w:rFonts w:ascii="KB금융 제목체 Medium" w:eastAsia="KB금융 제목체 Medium" w:hAnsi="KB금융 제목체 Medium"/>
      <w:b/>
      <w:bCs/>
      <w:noProof w:val="0"/>
      <w:kern w:val="2"/>
      <w:sz w:val="40"/>
      <w:szCs w:val="40"/>
      <w:lang w:eastAsia="ko-KR"/>
    </w:rPr>
  </w:style>
  <w:style w:type="character" w:customStyle="1" w:styleId="Char0">
    <w:name w:val="목록 단락 Char"/>
    <w:aliases w:val="표준방법_스타일 Char"/>
    <w:basedOn w:val="a2"/>
    <w:link w:val="af6"/>
    <w:uiPriority w:val="34"/>
    <w:rsid w:val="00733C26"/>
    <w:rPr>
      <w:rFonts w:ascii="굴림" w:eastAsia="굴림" w:hAnsi="굴림" w:cs="굴림"/>
      <w:sz w:val="24"/>
      <w:szCs w:val="24"/>
    </w:rPr>
  </w:style>
  <w:style w:type="paragraph" w:styleId="afd">
    <w:name w:val="Subtitle"/>
    <w:basedOn w:val="a1"/>
    <w:next w:val="a1"/>
    <w:link w:val="Char4"/>
    <w:qFormat/>
    <w:rsid w:val="00934830"/>
    <w:pPr>
      <w:jc w:val="center"/>
      <w:outlineLvl w:val="1"/>
    </w:pPr>
    <w:rPr>
      <w:rFonts w:asciiTheme="minorHAnsi" w:eastAsiaTheme="minorEastAsia" w:hAnsiTheme="minorHAnsi" w:cstheme="minorBidi"/>
      <w:sz w:val="24"/>
      <w:szCs w:val="24"/>
    </w:rPr>
  </w:style>
  <w:style w:type="character" w:customStyle="1" w:styleId="Char4">
    <w:name w:val="부제 Char"/>
    <w:basedOn w:val="a2"/>
    <w:link w:val="afd"/>
    <w:rsid w:val="00934830"/>
    <w:rPr>
      <w:rFonts w:asciiTheme="minorHAnsi" w:eastAsiaTheme="minorEastAsia" w:hAnsiTheme="minorHAnsi" w:cstheme="minorBidi"/>
      <w:noProof/>
      <w:sz w:val="24"/>
      <w:szCs w:val="24"/>
      <w:lang w:eastAsia="fr-FR"/>
    </w:rPr>
  </w:style>
  <w:style w:type="paragraph" w:customStyle="1" w:styleId="p1">
    <w:name w:val="p1"/>
    <w:basedOn w:val="a1"/>
    <w:rsid w:val="00B306D7"/>
    <w:rPr>
      <w:rFonts w:ascii=".AppleSystemUIFont" w:eastAsia="굴림" w:hAnsi=".AppleSystemUIFont" w:cs="굴림"/>
      <w:noProof w:val="0"/>
      <w:color w:val="0E0E0E"/>
      <w:sz w:val="21"/>
      <w:szCs w:val="21"/>
      <w:lang w:eastAsia="ko-KR"/>
    </w:rPr>
  </w:style>
  <w:style w:type="character" w:styleId="afe">
    <w:name w:val="Placeholder Text"/>
    <w:basedOn w:val="a2"/>
    <w:uiPriority w:val="99"/>
    <w:semiHidden/>
    <w:rsid w:val="003F4C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4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06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90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6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8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168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0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9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1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3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3997">
          <w:marLeft w:val="288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6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0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148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753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69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160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016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6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3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1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7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ARCUS~1\LOCALS~1\Temp\KB%20Enter%20Arch%20Template%20V2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5EEFE3-7557-4DDD-A033-3EB4C7438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KB Enter Arch Template V2.dot</Template>
  <TotalTime>40</TotalTime>
  <Pages>21</Pages>
  <Words>4329</Words>
  <Characters>12106</Characters>
  <Application>Microsoft Office Word</Application>
  <DocSecurity>0</DocSecurity>
  <Lines>100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&lt;&lt;Title&gt;&gt;</vt:lpstr>
    </vt:vector>
  </TitlesOfParts>
  <Company>Accenture</Company>
  <LinksUpToDate>false</LinksUpToDate>
  <CharactersWithSpaces>16403</CharactersWithSpaces>
  <SharedDoc>false</SharedDoc>
  <HLinks>
    <vt:vector size="126" baseType="variant">
      <vt:variant>
        <vt:i4>1507386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_Toc449374036</vt:lpwstr>
      </vt:variant>
      <vt:variant>
        <vt:i4>1507386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_Toc449374035</vt:lpwstr>
      </vt:variant>
      <vt:variant>
        <vt:i4>1507386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_Toc449374034</vt:lpwstr>
      </vt:variant>
      <vt:variant>
        <vt:i4>1507386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_Toc449374033</vt:lpwstr>
      </vt:variant>
      <vt:variant>
        <vt:i4>1507386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_Toc449374032</vt:lpwstr>
      </vt:variant>
      <vt:variant>
        <vt:i4>1507386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_Toc449374031</vt:lpwstr>
      </vt:variant>
      <vt:variant>
        <vt:i4>1507386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_Toc449374030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_Toc449374029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_Toc449374028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_Toc449374027</vt:lpwstr>
      </vt:variant>
      <vt:variant>
        <vt:i4>1441850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_Toc449374026</vt:lpwstr>
      </vt:variant>
      <vt:variant>
        <vt:i4>1441850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_Toc449374025</vt:lpwstr>
      </vt:variant>
      <vt:variant>
        <vt:i4>1441850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_Toc449374024</vt:lpwstr>
      </vt:variant>
      <vt:variant>
        <vt:i4>1441850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_Toc449374023</vt:lpwstr>
      </vt:variant>
      <vt:variant>
        <vt:i4>1441850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_Toc449374022</vt:lpwstr>
      </vt:variant>
      <vt:variant>
        <vt:i4>1441850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_Toc449374021</vt:lpwstr>
      </vt:variant>
      <vt:variant>
        <vt:i4>1441850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_Toc449374020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_Toc449374019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_Toc449374018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_Toc449374017</vt:lpwstr>
      </vt:variant>
      <vt:variant>
        <vt:i4>1376314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_Toc449374016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&lt;&lt;Title&gt;&gt;</dc:title>
  <dc:subject>&lt;&lt;Subtitle&gt;&gt;</dc:subject>
  <dc:creator>Marcus von Engel</dc:creator>
  <cp:keywords/>
  <dc:description/>
  <cp:lastModifiedBy>문정현</cp:lastModifiedBy>
  <cp:revision>3</cp:revision>
  <cp:lastPrinted>2025-01-17T09:09:00Z</cp:lastPrinted>
  <dcterms:created xsi:type="dcterms:W3CDTF">2025-04-19T13:45:00Z</dcterms:created>
  <dcterms:modified xsi:type="dcterms:W3CDTF">2025-04-19T14:31:00Z</dcterms:modified>
  <cp:category/>
</cp:coreProperties>
</file>